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74" w:type="dxa"/>
        <w:tblBorders>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31"/>
        <w:gridCol w:w="7371"/>
        <w:gridCol w:w="72"/>
      </w:tblGrid>
      <w:tr w:rsidR="004F6FF0" w:rsidRPr="00783FA5" w:rsidTr="00CC3AD5">
        <w:trPr>
          <w:gridBefore w:val="1"/>
          <w:gridAfter w:val="1"/>
          <w:wBefore w:w="3331" w:type="dxa"/>
          <w:wAfter w:w="72" w:type="dxa"/>
          <w:trHeight w:val="2684"/>
        </w:trPr>
        <w:tc>
          <w:tcPr>
            <w:tcW w:w="7371" w:type="dxa"/>
            <w:vAlign w:val="center"/>
          </w:tcPr>
          <w:p w:rsidR="004F6FF0" w:rsidRPr="00783FA5" w:rsidRDefault="009F57F1">
            <w:pPr>
              <w:pStyle w:val="DocumentationTitle"/>
              <w:rPr>
                <w:rFonts w:ascii="Cambria" w:hAnsi="Cambria"/>
                <w:b/>
                <w:sz w:val="72"/>
                <w:szCs w:val="72"/>
                <w:lang w:val="fr-FR"/>
              </w:rPr>
            </w:pPr>
            <w:r w:rsidRPr="00783FA5">
              <w:rPr>
                <w:rFonts w:ascii="Cambria" w:hAnsi="Cambria"/>
                <w:b/>
                <w:sz w:val="72"/>
                <w:szCs w:val="72"/>
              </w:rPr>
              <w:t>Guide to Operations</w:t>
            </w:r>
          </w:p>
        </w:tc>
      </w:tr>
      <w:tr w:rsidR="004F6FF0" w:rsidRPr="00783FA5" w:rsidTr="00CC3AD5">
        <w:trPr>
          <w:trHeight w:val="9523"/>
        </w:trPr>
        <w:tc>
          <w:tcPr>
            <w:tcW w:w="10774" w:type="dxa"/>
            <w:gridSpan w:val="3"/>
            <w:vAlign w:val="center"/>
          </w:tcPr>
          <w:p w:rsidR="00410DD3" w:rsidRPr="00783FA5" w:rsidRDefault="00410DD3" w:rsidP="00410DD3">
            <w:pPr>
              <w:pStyle w:val="NumVersion"/>
              <w:spacing w:before="0"/>
              <w:jc w:val="center"/>
              <w:rPr>
                <w:rFonts w:ascii="Cambria" w:hAnsi="Cambria"/>
                <w:iCs/>
                <w:caps w:val="0"/>
                <w:color w:val="CC0000"/>
                <w:sz w:val="72"/>
                <w:szCs w:val="72"/>
                <w:lang w:eastAsia="fr-FR"/>
              </w:rPr>
            </w:pPr>
            <w:r w:rsidRPr="00783FA5">
              <w:rPr>
                <w:rFonts w:ascii="Cambria" w:hAnsi="Cambria"/>
                <w:iCs/>
                <w:caps w:val="0"/>
                <w:color w:val="CC0000"/>
                <w:sz w:val="72"/>
                <w:szCs w:val="72"/>
                <w:lang w:eastAsia="fr-FR"/>
              </w:rPr>
              <w:t>API Portal</w:t>
            </w:r>
          </w:p>
          <w:p w:rsidR="00410DD3" w:rsidRPr="00783FA5" w:rsidRDefault="00302042" w:rsidP="00410DD3">
            <w:pPr>
              <w:pStyle w:val="NumVersion"/>
              <w:spacing w:before="0"/>
              <w:jc w:val="center"/>
              <w:rPr>
                <w:rFonts w:ascii="Cambria" w:hAnsi="Cambria"/>
                <w:iCs/>
                <w:caps w:val="0"/>
                <w:color w:val="595959"/>
                <w:sz w:val="72"/>
                <w:szCs w:val="72"/>
                <w:lang w:eastAsia="fr-FR"/>
              </w:rPr>
            </w:pPr>
            <w:r w:rsidRPr="00783FA5">
              <w:rPr>
                <w:rFonts w:ascii="Cambria" w:hAnsi="Cambria"/>
                <w:iCs/>
                <w:caps w:val="0"/>
                <w:color w:val="595959"/>
                <w:sz w:val="72"/>
                <w:szCs w:val="72"/>
                <w:lang w:eastAsia="fr-FR"/>
              </w:rPr>
              <w:t>for</w:t>
            </w:r>
          </w:p>
          <w:p w:rsidR="009F57F1" w:rsidRPr="00783FA5" w:rsidRDefault="00410DD3" w:rsidP="00410DD3">
            <w:pPr>
              <w:pStyle w:val="NumVersion"/>
              <w:spacing w:before="0"/>
              <w:jc w:val="center"/>
              <w:rPr>
                <w:rFonts w:ascii="Cambria" w:hAnsi="Cambria"/>
                <w:iCs/>
                <w:caps w:val="0"/>
                <w:color w:val="CC0000"/>
                <w:sz w:val="48"/>
                <w:lang w:eastAsia="fr-FR"/>
              </w:rPr>
            </w:pPr>
            <w:r w:rsidRPr="00783FA5">
              <w:rPr>
                <w:rFonts w:ascii="Cambria" w:hAnsi="Cambria"/>
                <w:iCs/>
                <w:caps w:val="0"/>
                <w:color w:val="595959"/>
                <w:sz w:val="72"/>
                <w:szCs w:val="72"/>
                <w:lang w:eastAsia="fr-FR"/>
              </w:rPr>
              <w:t>A</w:t>
            </w:r>
            <w:r w:rsidRPr="00783FA5">
              <w:rPr>
                <w:rFonts w:ascii="Cambria" w:hAnsi="Cambria"/>
                <w:iCs/>
                <w:caps w:val="0"/>
                <w:color w:val="CC0000"/>
                <w:sz w:val="72"/>
                <w:szCs w:val="72"/>
                <w:lang w:eastAsia="fr-FR"/>
              </w:rPr>
              <w:t>x</w:t>
            </w:r>
            <w:r w:rsidRPr="00783FA5">
              <w:rPr>
                <w:rFonts w:ascii="Cambria" w:hAnsi="Cambria"/>
                <w:iCs/>
                <w:caps w:val="0"/>
                <w:color w:val="595959"/>
                <w:sz w:val="72"/>
                <w:szCs w:val="72"/>
                <w:lang w:eastAsia="fr-FR"/>
              </w:rPr>
              <w:t>way API Gateway</w:t>
            </w:r>
          </w:p>
          <w:p w:rsidR="00302042" w:rsidRPr="00783FA5" w:rsidRDefault="00302042" w:rsidP="008358D3">
            <w:pPr>
              <w:pStyle w:val="NumVersion"/>
              <w:spacing w:before="0"/>
              <w:rPr>
                <w:rFonts w:ascii="Cambria" w:hAnsi="Cambria"/>
                <w:caps w:val="0"/>
              </w:rPr>
            </w:pPr>
          </w:p>
          <w:p w:rsidR="00302042" w:rsidRPr="00783FA5" w:rsidRDefault="00302042" w:rsidP="008358D3">
            <w:pPr>
              <w:pStyle w:val="NumVersion"/>
              <w:spacing w:before="0"/>
              <w:rPr>
                <w:rFonts w:ascii="Cambria" w:hAnsi="Cambria"/>
                <w:caps w:val="0"/>
              </w:rPr>
            </w:pPr>
          </w:p>
          <w:p w:rsidR="00302042" w:rsidRPr="00783FA5" w:rsidRDefault="00302042" w:rsidP="008358D3">
            <w:pPr>
              <w:pStyle w:val="NumVersion"/>
              <w:spacing w:before="0"/>
              <w:rPr>
                <w:rFonts w:ascii="Cambria" w:hAnsi="Cambria"/>
                <w:caps w:val="0"/>
              </w:rPr>
            </w:pPr>
          </w:p>
          <w:p w:rsidR="00302042" w:rsidRPr="00783FA5" w:rsidRDefault="00302042" w:rsidP="008358D3">
            <w:pPr>
              <w:pStyle w:val="NumVersion"/>
              <w:spacing w:before="0"/>
              <w:rPr>
                <w:rFonts w:ascii="Cambria" w:hAnsi="Cambria"/>
                <w:caps w:val="0"/>
              </w:rPr>
            </w:pPr>
          </w:p>
          <w:p w:rsidR="00302042" w:rsidRPr="00783FA5" w:rsidRDefault="00302042" w:rsidP="008358D3">
            <w:pPr>
              <w:pStyle w:val="NumVersion"/>
              <w:spacing w:before="0"/>
              <w:rPr>
                <w:rFonts w:ascii="Cambria" w:hAnsi="Cambria"/>
                <w:caps w:val="0"/>
              </w:rPr>
            </w:pPr>
          </w:p>
          <w:p w:rsidR="00302042" w:rsidRPr="00783FA5" w:rsidRDefault="00302042" w:rsidP="008358D3">
            <w:pPr>
              <w:pStyle w:val="NumVersion"/>
              <w:spacing w:before="0"/>
              <w:rPr>
                <w:rFonts w:ascii="Cambria" w:hAnsi="Cambria"/>
                <w:caps w:val="0"/>
              </w:rPr>
            </w:pPr>
          </w:p>
          <w:p w:rsidR="00302042" w:rsidRPr="00783FA5" w:rsidRDefault="00302042" w:rsidP="008358D3">
            <w:pPr>
              <w:pStyle w:val="NumVersion"/>
              <w:spacing w:before="0"/>
              <w:rPr>
                <w:rFonts w:ascii="Cambria" w:hAnsi="Cambria"/>
                <w:caps w:val="0"/>
              </w:rPr>
            </w:pPr>
          </w:p>
          <w:p w:rsidR="00302042" w:rsidRPr="00783FA5" w:rsidRDefault="00302042" w:rsidP="008358D3">
            <w:pPr>
              <w:pStyle w:val="NumVersion"/>
              <w:spacing w:before="0"/>
              <w:rPr>
                <w:rFonts w:ascii="Cambria" w:hAnsi="Cambria"/>
                <w:caps w:val="0"/>
              </w:rPr>
            </w:pPr>
          </w:p>
          <w:p w:rsidR="00302042" w:rsidRPr="00783FA5" w:rsidRDefault="00302042" w:rsidP="008358D3">
            <w:pPr>
              <w:pStyle w:val="NumVersion"/>
              <w:spacing w:before="0"/>
              <w:rPr>
                <w:rFonts w:ascii="Cambria" w:hAnsi="Cambria"/>
                <w:caps w:val="0"/>
              </w:rPr>
            </w:pPr>
          </w:p>
          <w:p w:rsidR="00302042" w:rsidRPr="00783FA5" w:rsidRDefault="00302042" w:rsidP="008358D3">
            <w:pPr>
              <w:pStyle w:val="NumVersion"/>
              <w:spacing w:before="0"/>
              <w:rPr>
                <w:rFonts w:ascii="Cambria" w:hAnsi="Cambria"/>
                <w:caps w:val="0"/>
              </w:rPr>
            </w:pPr>
          </w:p>
          <w:p w:rsidR="00302042" w:rsidRPr="00783FA5" w:rsidRDefault="00302042" w:rsidP="008358D3">
            <w:pPr>
              <w:pStyle w:val="NumVersion"/>
              <w:spacing w:before="0"/>
              <w:rPr>
                <w:rFonts w:ascii="Cambria" w:hAnsi="Cambria"/>
                <w:caps w:val="0"/>
              </w:rPr>
            </w:pPr>
          </w:p>
          <w:p w:rsidR="00302042" w:rsidRPr="00783FA5" w:rsidRDefault="00302042" w:rsidP="008358D3">
            <w:pPr>
              <w:pStyle w:val="NumVersion"/>
              <w:spacing w:before="0"/>
              <w:rPr>
                <w:rFonts w:ascii="Cambria" w:hAnsi="Cambria"/>
                <w:caps w:val="0"/>
              </w:rPr>
            </w:pPr>
          </w:p>
          <w:p w:rsidR="00302042" w:rsidRPr="00783FA5" w:rsidRDefault="00302042" w:rsidP="008358D3">
            <w:pPr>
              <w:pStyle w:val="NumVersion"/>
              <w:spacing w:before="0"/>
              <w:rPr>
                <w:rFonts w:ascii="Cambria" w:hAnsi="Cambria"/>
                <w:caps w:val="0"/>
              </w:rPr>
            </w:pPr>
          </w:p>
          <w:p w:rsidR="00302042" w:rsidRPr="00783FA5" w:rsidRDefault="00302042" w:rsidP="008358D3">
            <w:pPr>
              <w:pStyle w:val="NumVersion"/>
              <w:spacing w:before="0"/>
              <w:rPr>
                <w:rFonts w:ascii="Cambria" w:hAnsi="Cambria"/>
                <w:caps w:val="0"/>
              </w:rPr>
            </w:pPr>
          </w:p>
          <w:p w:rsidR="00236855" w:rsidRPr="00E6777C" w:rsidRDefault="00302042" w:rsidP="00302042">
            <w:pPr>
              <w:pStyle w:val="NumVersion"/>
              <w:spacing w:before="0"/>
              <w:jc w:val="right"/>
              <w:rPr>
                <w:rFonts w:ascii="Cambria" w:hAnsi="Cambria"/>
                <w:b w:val="0"/>
                <w:caps w:val="0"/>
                <w:szCs w:val="24"/>
              </w:rPr>
            </w:pPr>
            <w:r w:rsidRPr="00E6777C">
              <w:rPr>
                <w:rFonts w:ascii="Cambria" w:hAnsi="Cambria"/>
                <w:b w:val="0"/>
                <w:caps w:val="0"/>
                <w:szCs w:val="24"/>
              </w:rPr>
              <w:t xml:space="preserve">Document Version </w:t>
            </w:r>
            <w:r w:rsidR="005E0879" w:rsidRPr="00E6777C">
              <w:rPr>
                <w:rFonts w:ascii="Cambria" w:hAnsi="Cambria"/>
                <w:caps w:val="0"/>
                <w:szCs w:val="24"/>
              </w:rPr>
              <w:t>1.</w:t>
            </w:r>
            <w:r w:rsidR="006B6C6F">
              <w:rPr>
                <w:rFonts w:ascii="Cambria" w:hAnsi="Cambria"/>
                <w:caps w:val="0"/>
                <w:szCs w:val="24"/>
              </w:rPr>
              <w:t>6</w:t>
            </w:r>
            <w:r w:rsidRPr="00E6777C">
              <w:rPr>
                <w:rFonts w:ascii="Cambria" w:hAnsi="Cambria"/>
                <w:b w:val="0"/>
                <w:caps w:val="0"/>
                <w:szCs w:val="24"/>
              </w:rPr>
              <w:br/>
            </w:r>
            <w:r w:rsidR="006B6C6F">
              <w:rPr>
                <w:rFonts w:ascii="Cambria" w:hAnsi="Cambria"/>
                <w:b w:val="0"/>
                <w:smallCaps/>
                <w:szCs w:val="24"/>
              </w:rPr>
              <w:t>20</w:t>
            </w:r>
            <w:r w:rsidR="008408B2" w:rsidRPr="00E6777C">
              <w:rPr>
                <w:rFonts w:ascii="Cambria" w:hAnsi="Cambria"/>
                <w:b w:val="0"/>
                <w:smallCaps/>
                <w:szCs w:val="24"/>
              </w:rPr>
              <w:t xml:space="preserve"> of </w:t>
            </w:r>
            <w:r w:rsidR="00076EA0">
              <w:rPr>
                <w:rFonts w:ascii="Cambria" w:hAnsi="Cambria"/>
                <w:b w:val="0"/>
                <w:smallCaps/>
                <w:szCs w:val="24"/>
              </w:rPr>
              <w:t>AUGUST</w:t>
            </w:r>
            <w:r w:rsidRPr="00E6777C">
              <w:rPr>
                <w:rFonts w:ascii="Cambria" w:hAnsi="Cambria"/>
                <w:b w:val="0"/>
                <w:smallCaps/>
                <w:szCs w:val="24"/>
              </w:rPr>
              <w:t xml:space="preserve"> 20</w:t>
            </w:r>
            <w:r w:rsidR="008408B2" w:rsidRPr="00E6777C">
              <w:rPr>
                <w:rFonts w:ascii="Cambria" w:hAnsi="Cambria"/>
                <w:b w:val="0"/>
                <w:smallCaps/>
                <w:szCs w:val="24"/>
              </w:rPr>
              <w:t>14</w:t>
            </w:r>
          </w:p>
          <w:p w:rsidR="004F6FF0" w:rsidRPr="00783FA5" w:rsidRDefault="004F6FF0" w:rsidP="00302042">
            <w:pPr>
              <w:pStyle w:val="DocumentationTitle"/>
              <w:rPr>
                <w:rFonts w:ascii="Cambria" w:hAnsi="Cambria"/>
              </w:rPr>
            </w:pPr>
          </w:p>
        </w:tc>
      </w:tr>
    </w:tbl>
    <w:p w:rsidR="004F6FF0" w:rsidRPr="00783FA5" w:rsidRDefault="004F6FF0">
      <w:pPr>
        <w:pStyle w:val="Platform"/>
        <w:rPr>
          <w:rFonts w:ascii="Cambria" w:hAnsi="Cambria"/>
        </w:rPr>
        <w:sectPr w:rsidR="004F6FF0" w:rsidRPr="00783FA5">
          <w:headerReference w:type="default" r:id="rId10"/>
          <w:footerReference w:type="even" r:id="rId11"/>
          <w:footerReference w:type="default" r:id="rId12"/>
          <w:headerReference w:type="first" r:id="rId13"/>
          <w:footerReference w:type="first" r:id="rId14"/>
          <w:pgSz w:w="11907" w:h="16840" w:code="9"/>
          <w:pgMar w:top="2410" w:right="567" w:bottom="1077" w:left="567" w:header="720" w:footer="488" w:gutter="0"/>
          <w:pgNumType w:start="1"/>
          <w:cols w:space="720"/>
          <w:titlePg/>
        </w:sect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F6FF0" w:rsidRPr="00783FA5" w:rsidRDefault="004F6FF0" w:rsidP="004A4694">
      <w:pPr>
        <w:pStyle w:val="copyright"/>
        <w:rPr>
          <w:rFonts w:ascii="Cambria" w:hAnsi="Cambria"/>
        </w:rPr>
      </w:pPr>
    </w:p>
    <w:p w:rsidR="004A4694" w:rsidRPr="00783FA5" w:rsidRDefault="004A4694" w:rsidP="004A4694">
      <w:pPr>
        <w:pStyle w:val="copyright"/>
        <w:rPr>
          <w:rFonts w:ascii="Cambria" w:hAnsi="Cambria"/>
        </w:rPr>
      </w:pPr>
    </w:p>
    <w:p w:rsidR="004A4694" w:rsidRPr="00783FA5" w:rsidRDefault="004A4694" w:rsidP="004A4694">
      <w:pPr>
        <w:pStyle w:val="copyright"/>
        <w:rPr>
          <w:rFonts w:ascii="Cambria" w:hAnsi="Cambria"/>
        </w:rPr>
      </w:pPr>
    </w:p>
    <w:p w:rsidR="004A4694" w:rsidRPr="00783FA5" w:rsidRDefault="004A4694" w:rsidP="004A4694">
      <w:pPr>
        <w:pStyle w:val="copyright"/>
        <w:rPr>
          <w:rFonts w:ascii="Cambria" w:hAnsi="Cambria"/>
        </w:rPr>
      </w:pPr>
    </w:p>
    <w:p w:rsidR="004F6FF0" w:rsidRPr="00783FA5" w:rsidRDefault="0039216B">
      <w:pPr>
        <w:pStyle w:val="copyright"/>
        <w:rPr>
          <w:rFonts w:ascii="Cambria" w:hAnsi="Cambria"/>
        </w:rPr>
      </w:pPr>
      <w:r>
        <w:rPr>
          <w:rFonts w:ascii="Cambria" w:hAnsi="Cambria"/>
          <w:noProof/>
          <w:lang w:eastAsia="en-US"/>
        </w:rPr>
        <w:drawing>
          <wp:inline distT="0" distB="0" distL="0" distR="0">
            <wp:extent cx="1438910" cy="995045"/>
            <wp:effectExtent l="19050" t="0" r="8890" b="0"/>
            <wp:docPr id="2" name="Picture 2" descr="Axwa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xwayLogo"/>
                    <pic:cNvPicPr preferRelativeResize="0">
                      <a:picLocks noChangeAspect="1" noChangeArrowheads="1"/>
                    </pic:cNvPicPr>
                  </pic:nvPicPr>
                  <pic:blipFill>
                    <a:blip r:embed="rId15" cstate="print"/>
                    <a:srcRect/>
                    <a:stretch>
                      <a:fillRect/>
                    </a:stretch>
                  </pic:blipFill>
                  <pic:spPr bwMode="auto">
                    <a:xfrm>
                      <a:off x="0" y="0"/>
                      <a:ext cx="1438910" cy="995045"/>
                    </a:xfrm>
                    <a:prstGeom prst="rect">
                      <a:avLst/>
                    </a:prstGeom>
                    <a:noFill/>
                    <a:ln w="9525">
                      <a:noFill/>
                      <a:miter lim="800000"/>
                      <a:headEnd/>
                      <a:tailEnd/>
                    </a:ln>
                  </pic:spPr>
                </pic:pic>
              </a:graphicData>
            </a:graphic>
          </wp:inline>
        </w:drawing>
      </w:r>
    </w:p>
    <w:p w:rsidR="004F6FF0" w:rsidRPr="00783FA5" w:rsidRDefault="00D238F5">
      <w:pPr>
        <w:pStyle w:val="copyright"/>
        <w:rPr>
          <w:rFonts w:ascii="Cambria" w:hAnsi="Cambria"/>
        </w:rPr>
      </w:pPr>
      <w:r w:rsidRPr="00783FA5">
        <w:rPr>
          <w:rFonts w:ascii="Cambria" w:hAnsi="Cambria"/>
        </w:rPr>
        <w:t>Copyright © Axway Software, 201</w:t>
      </w:r>
      <w:r w:rsidR="00076EA0">
        <w:rPr>
          <w:rFonts w:ascii="Cambria" w:hAnsi="Cambria"/>
        </w:rPr>
        <w:t>4</w:t>
      </w:r>
    </w:p>
    <w:p w:rsidR="004F6FF0" w:rsidRPr="00783FA5" w:rsidRDefault="004F6FF0">
      <w:pPr>
        <w:pStyle w:val="copyright"/>
        <w:rPr>
          <w:rFonts w:ascii="Cambria" w:hAnsi="Cambria"/>
        </w:rPr>
      </w:pPr>
      <w:r w:rsidRPr="00783FA5">
        <w:rPr>
          <w:rFonts w:ascii="Cambria" w:hAnsi="Cambria"/>
        </w:rPr>
        <w:t>All rights reserved.</w:t>
      </w:r>
    </w:p>
    <w:p w:rsidR="004F6FF0" w:rsidRPr="00783FA5" w:rsidRDefault="004F6FF0">
      <w:pPr>
        <w:pStyle w:val="copyright"/>
        <w:rPr>
          <w:rFonts w:ascii="Cambria" w:hAnsi="Cambria"/>
        </w:rPr>
      </w:pPr>
    </w:p>
    <w:p w:rsidR="004F6FF0" w:rsidRPr="00783FA5" w:rsidRDefault="004F6FF0">
      <w:pPr>
        <w:pStyle w:val="copyright"/>
        <w:rPr>
          <w:rFonts w:ascii="Cambria" w:hAnsi="Cambria"/>
        </w:rPr>
      </w:pPr>
      <w:bookmarkStart w:id="0" w:name="OLE_LINK11"/>
      <w:bookmarkStart w:id="1" w:name="OLE_LINK12"/>
      <w:r w:rsidRPr="00783FA5">
        <w:rPr>
          <w:rFonts w:ascii="Cambria" w:hAnsi="Cambria"/>
        </w:rPr>
        <w:t>No part of this publication may be reproduced, transmitted, stored in a retrieval system, or translated into any human or computer language, in any form or by any means, electronic, mechanical, magnetic, optical, chemical, manual, or otherwise, without the prior written permission of the copyright owner, Axway Software.</w:t>
      </w:r>
    </w:p>
    <w:p w:rsidR="004F6FF0" w:rsidRPr="00783FA5" w:rsidRDefault="004F6FF0" w:rsidP="00DA5D20"/>
    <w:p w:rsidR="004F6FF0" w:rsidRPr="00783FA5" w:rsidRDefault="004F6FF0">
      <w:pPr>
        <w:pStyle w:val="copyright"/>
        <w:rPr>
          <w:rFonts w:ascii="Cambria" w:hAnsi="Cambria"/>
        </w:rPr>
      </w:pPr>
      <w:r w:rsidRPr="00783FA5">
        <w:rPr>
          <w:rFonts w:ascii="Cambria" w:hAnsi="Cambria"/>
        </w:rPr>
        <w:t>This document, provided for informational purposes only, may be subject to significant modification. The descriptions and information in this document may not necessarily accurately represent or reflect the current or planned functionalities of this product. Axway Software may change this publication, the product described herein, or both. These changes will be incorporated in new versions of this document. Axway Software does not warrant that this document is error free.</w:t>
      </w:r>
    </w:p>
    <w:p w:rsidR="004F6FF0" w:rsidRPr="00783FA5" w:rsidRDefault="004F6FF0" w:rsidP="00DA5D20"/>
    <w:p w:rsidR="004F6FF0" w:rsidRPr="00783FA5" w:rsidRDefault="004F6FF0">
      <w:pPr>
        <w:pStyle w:val="copyright"/>
        <w:rPr>
          <w:rFonts w:ascii="Cambria" w:hAnsi="Cambria"/>
          <w:sz w:val="14"/>
        </w:rPr>
      </w:pPr>
      <w:r w:rsidRPr="00783FA5">
        <w:rPr>
          <w:rFonts w:ascii="Cambria" w:hAnsi="Cambria"/>
        </w:rPr>
        <w:t>Axway Software recognizes the rights of the holders of all trademarks used in its publications.</w:t>
      </w:r>
      <w:bookmarkEnd w:id="0"/>
      <w:bookmarkEnd w:id="1"/>
    </w:p>
    <w:p w:rsidR="004F6FF0" w:rsidRPr="00783FA5" w:rsidRDefault="004F6FF0">
      <w:pPr>
        <w:pStyle w:val="tochead"/>
        <w:rPr>
          <w:rFonts w:ascii="Cambria" w:hAnsi="Cambria"/>
        </w:rPr>
        <w:sectPr w:rsidR="004F6FF0" w:rsidRPr="00783FA5" w:rsidSect="00591C42">
          <w:footerReference w:type="default" r:id="rId16"/>
          <w:headerReference w:type="first" r:id="rId17"/>
          <w:footerReference w:type="first" r:id="rId18"/>
          <w:pgSz w:w="11906" w:h="16838" w:code="9"/>
          <w:pgMar w:top="1418" w:right="567" w:bottom="1077" w:left="567" w:header="720" w:footer="284" w:gutter="0"/>
          <w:pgNumType w:fmt="lowerRoman" w:start="1"/>
          <w:cols w:space="720"/>
        </w:sectPr>
      </w:pPr>
    </w:p>
    <w:p w:rsidR="004F6FF0" w:rsidRPr="00783FA5" w:rsidRDefault="004F6FF0" w:rsidP="00203ABC">
      <w:pPr>
        <w:pStyle w:val="tochead"/>
        <w:rPr>
          <w:rFonts w:ascii="Cambria" w:hAnsi="Cambria"/>
        </w:rPr>
      </w:pPr>
      <w:bookmarkStart w:id="2" w:name="_Toc78282955"/>
      <w:bookmarkStart w:id="3" w:name="_Toc78283187"/>
      <w:bookmarkStart w:id="4" w:name="_Toc78283492"/>
      <w:bookmarkStart w:id="5" w:name="Preface"/>
      <w:r w:rsidRPr="00783FA5">
        <w:rPr>
          <w:rFonts w:ascii="Cambria" w:hAnsi="Cambria"/>
        </w:rPr>
        <w:lastRenderedPageBreak/>
        <w:t>Preface</w:t>
      </w:r>
      <w:bookmarkEnd w:id="2"/>
      <w:bookmarkEnd w:id="3"/>
      <w:bookmarkEnd w:id="4"/>
      <w:bookmarkEnd w:id="5"/>
    </w:p>
    <w:p w:rsidR="004F6FF0" w:rsidRPr="00783FA5" w:rsidRDefault="004F6FF0">
      <w:pPr>
        <w:pStyle w:val="pp"/>
        <w:rPr>
          <w:rFonts w:ascii="Cambria" w:hAnsi="Cambria"/>
        </w:rPr>
      </w:pPr>
      <w:bookmarkStart w:id="6" w:name="_Toc77404481"/>
      <w:bookmarkStart w:id="7" w:name="_Toc78274610"/>
      <w:bookmarkStart w:id="8" w:name="_Toc78274830"/>
      <w:bookmarkStart w:id="9" w:name="_Toc78282956"/>
      <w:bookmarkStart w:id="10" w:name="_Toc78283188"/>
      <w:bookmarkStart w:id="11" w:name="_Toc78283493"/>
      <w:bookmarkStart w:id="12" w:name="_Toc83811689"/>
      <w:bookmarkStart w:id="13" w:name="_Toc125455646"/>
      <w:r w:rsidRPr="00783FA5">
        <w:rPr>
          <w:rFonts w:ascii="Cambria" w:hAnsi="Cambria"/>
        </w:rPr>
        <w:t xml:space="preserve">Purpose of this </w:t>
      </w:r>
      <w:r w:rsidR="00236855" w:rsidRPr="00783FA5">
        <w:rPr>
          <w:rFonts w:ascii="Cambria" w:hAnsi="Cambria"/>
        </w:rPr>
        <w:t>DOCUMENT</w:t>
      </w:r>
      <w:bookmarkEnd w:id="6"/>
      <w:bookmarkEnd w:id="7"/>
      <w:bookmarkEnd w:id="8"/>
      <w:bookmarkEnd w:id="9"/>
      <w:bookmarkEnd w:id="10"/>
      <w:bookmarkEnd w:id="11"/>
      <w:bookmarkEnd w:id="12"/>
      <w:bookmarkEnd w:id="13"/>
    </w:p>
    <w:p w:rsidR="004F6FF0" w:rsidRDefault="00566859" w:rsidP="00DA5D20">
      <w:r w:rsidRPr="00783FA5">
        <w:t xml:space="preserve">This document describes the </w:t>
      </w:r>
      <w:r w:rsidR="00823C40" w:rsidRPr="00783FA5">
        <w:t xml:space="preserve">functionality, the deployment and configuration as well as the usage steps of the </w:t>
      </w:r>
      <w:r w:rsidR="00345724" w:rsidRPr="00783FA5">
        <w:t>“</w:t>
      </w:r>
      <w:r w:rsidR="000376C6">
        <w:t>API Portal</w:t>
      </w:r>
      <w:r w:rsidR="00345724" w:rsidRPr="00783FA5">
        <w:t xml:space="preserve">” </w:t>
      </w:r>
      <w:r w:rsidR="00E43656" w:rsidRPr="00783FA5">
        <w:t>solution</w:t>
      </w:r>
      <w:r w:rsidR="00E45EE9" w:rsidRPr="00783FA5">
        <w:t xml:space="preserve"> package.</w:t>
      </w:r>
    </w:p>
    <w:p w:rsidR="004F6FF0" w:rsidRPr="00783FA5" w:rsidRDefault="004F6FF0">
      <w:pPr>
        <w:pStyle w:val="pp"/>
        <w:rPr>
          <w:rFonts w:ascii="Cambria" w:hAnsi="Cambria"/>
        </w:rPr>
      </w:pPr>
      <w:bookmarkStart w:id="14" w:name="_Toc77404484"/>
      <w:bookmarkStart w:id="15" w:name="_Toc78274613"/>
      <w:bookmarkStart w:id="16" w:name="_Toc78274833"/>
      <w:bookmarkStart w:id="17" w:name="_Toc78282959"/>
      <w:bookmarkStart w:id="18" w:name="_Toc78283191"/>
      <w:bookmarkStart w:id="19" w:name="_Toc78283496"/>
      <w:bookmarkStart w:id="20" w:name="_Toc83811692"/>
      <w:bookmarkStart w:id="21" w:name="_Toc125455649"/>
      <w:r w:rsidRPr="00783FA5">
        <w:rPr>
          <w:rFonts w:ascii="Cambria" w:hAnsi="Cambria"/>
        </w:rPr>
        <w:t>Related documentation</w:t>
      </w:r>
      <w:bookmarkEnd w:id="14"/>
      <w:bookmarkEnd w:id="15"/>
      <w:bookmarkEnd w:id="16"/>
      <w:bookmarkEnd w:id="17"/>
      <w:bookmarkEnd w:id="18"/>
      <w:bookmarkEnd w:id="19"/>
      <w:bookmarkEnd w:id="20"/>
      <w:bookmarkEnd w:id="21"/>
    </w:p>
    <w:p w:rsidR="00566859" w:rsidRDefault="00797BC9" w:rsidP="008408B2">
      <w:pPr>
        <w:pStyle w:val="NoSpacing"/>
      </w:pPr>
      <w:r w:rsidRPr="00783FA5">
        <w:t xml:space="preserve">This </w:t>
      </w:r>
      <w:r w:rsidR="00E45EE9" w:rsidRPr="00783FA5">
        <w:t xml:space="preserve">solution package </w:t>
      </w:r>
      <w:r w:rsidR="00566859" w:rsidRPr="00783FA5">
        <w:t>is accompanied by a complete set of documentation</w:t>
      </w:r>
      <w:r w:rsidR="002218A7" w:rsidRPr="00783FA5">
        <w:t xml:space="preserve">, consisting of the following </w:t>
      </w:r>
      <w:r w:rsidR="00566859" w:rsidRPr="00783FA5">
        <w:t>documents:</w:t>
      </w:r>
    </w:p>
    <w:p w:rsidR="002F65BA" w:rsidRPr="00783FA5" w:rsidRDefault="002F65BA" w:rsidP="008408B2">
      <w:pPr>
        <w:pStyle w:val="NoSpacing"/>
      </w:pPr>
    </w:p>
    <w:p w:rsidR="00A71204" w:rsidRPr="00783FA5" w:rsidRDefault="0068598E" w:rsidP="00777C0D">
      <w:pPr>
        <w:pStyle w:val="ListParagraph"/>
        <w:numPr>
          <w:ilvl w:val="0"/>
          <w:numId w:val="12"/>
        </w:numPr>
      </w:pPr>
      <w:r w:rsidRPr="00783FA5">
        <w:t>Release Notes</w:t>
      </w:r>
      <w:r w:rsidR="00A40F96">
        <w:t xml:space="preserve"> </w:t>
      </w:r>
    </w:p>
    <w:p w:rsidR="00566859" w:rsidRPr="00783FA5" w:rsidRDefault="0068598E" w:rsidP="00777C0D">
      <w:pPr>
        <w:pStyle w:val="ListParagraph"/>
        <w:numPr>
          <w:ilvl w:val="0"/>
          <w:numId w:val="12"/>
        </w:numPr>
      </w:pPr>
      <w:r w:rsidRPr="00783FA5">
        <w:t>Guide to Operations</w:t>
      </w:r>
    </w:p>
    <w:p w:rsidR="00823C40" w:rsidRPr="00783FA5" w:rsidRDefault="00823C40" w:rsidP="00DA5D20">
      <w:r w:rsidRPr="00783FA5">
        <w:t xml:space="preserve">All documentation for this solution can be obtained </w:t>
      </w:r>
      <w:r w:rsidR="00566859" w:rsidRPr="00783FA5">
        <w:t xml:space="preserve">from the Axway </w:t>
      </w:r>
      <w:r w:rsidRPr="00783FA5">
        <w:t xml:space="preserve">Global </w:t>
      </w:r>
      <w:r w:rsidR="00566859" w:rsidRPr="00783FA5">
        <w:t>Support</w:t>
      </w:r>
      <w:r w:rsidRPr="00783FA5">
        <w:t>, Axway Customer Services or Axway Professional Services Organization.</w:t>
      </w:r>
      <w:r w:rsidR="00566859" w:rsidRPr="00783FA5">
        <w:t xml:space="preserve"> </w:t>
      </w:r>
    </w:p>
    <w:p w:rsidR="00337000" w:rsidRPr="00783FA5" w:rsidRDefault="00337000" w:rsidP="00337000">
      <w:pPr>
        <w:pStyle w:val="pp"/>
        <w:rPr>
          <w:rFonts w:ascii="Cambria" w:hAnsi="Cambria"/>
        </w:rPr>
      </w:pPr>
      <w:r w:rsidRPr="00783FA5">
        <w:rPr>
          <w:rFonts w:ascii="Cambria" w:hAnsi="Cambria"/>
        </w:rPr>
        <w:t xml:space="preserve">Intended Audience </w:t>
      </w:r>
    </w:p>
    <w:p w:rsidR="00337000" w:rsidRPr="00783FA5" w:rsidRDefault="00337000" w:rsidP="00DA5D20">
      <w:r w:rsidRPr="00783FA5">
        <w:t>The intended audience of this guide is system administrators responsible for deployment, configuration and maintenance of this solution. It is recommended that readers be familiar with the products and systems listed in the “Requirements” section of this document.</w:t>
      </w:r>
    </w:p>
    <w:p w:rsidR="004F6FF0" w:rsidRPr="00783FA5" w:rsidRDefault="004F6FF0">
      <w:pPr>
        <w:pStyle w:val="sp"/>
        <w:rPr>
          <w:rFonts w:ascii="Cambria" w:hAnsi="Cambria"/>
        </w:rPr>
      </w:pPr>
    </w:p>
    <w:p w:rsidR="004F6FF0" w:rsidRPr="00783FA5" w:rsidRDefault="00FF228E" w:rsidP="007944A5">
      <w:pPr>
        <w:pStyle w:val="Heading1"/>
      </w:pPr>
      <w:bookmarkStart w:id="22" w:name="Toc"/>
      <w:bookmarkStart w:id="23" w:name="_Toc406777559"/>
      <w:r w:rsidRPr="00783FA5">
        <w:lastRenderedPageBreak/>
        <w:t>Table of C</w:t>
      </w:r>
      <w:r w:rsidR="004F6FF0" w:rsidRPr="00783FA5">
        <w:t>ontents</w:t>
      </w:r>
      <w:bookmarkEnd w:id="22"/>
      <w:bookmarkEnd w:id="23"/>
    </w:p>
    <w:bookmarkStart w:id="24" w:name="Chapter1"/>
    <w:bookmarkStart w:id="25" w:name="_Toc203450812"/>
    <w:bookmarkStart w:id="26" w:name="_Toc203451967"/>
    <w:bookmarkStart w:id="27" w:name="_Toc203451998"/>
    <w:bookmarkStart w:id="28" w:name="_Toc203452017"/>
    <w:bookmarkStart w:id="29" w:name="_GoBack"/>
    <w:bookmarkEnd w:id="29"/>
    <w:p w:rsidR="00415B93" w:rsidRDefault="00152A54">
      <w:pPr>
        <w:pStyle w:val="TOC1"/>
        <w:rPr>
          <w:rFonts w:asciiTheme="minorHAnsi" w:eastAsiaTheme="minorEastAsia" w:hAnsiTheme="minorHAnsi" w:cstheme="minorBidi"/>
          <w:b w:val="0"/>
          <w:szCs w:val="22"/>
          <w:lang w:val="en-US" w:eastAsia="en-US"/>
        </w:rPr>
      </w:pPr>
      <w:r w:rsidRPr="00783FA5">
        <w:rPr>
          <w:rFonts w:ascii="Cambria" w:hAnsi="Cambria"/>
          <w:b w:val="0"/>
          <w:sz w:val="16"/>
        </w:rPr>
        <w:fldChar w:fldCharType="begin"/>
      </w:r>
      <w:r w:rsidR="00256CD7" w:rsidRPr="00783FA5">
        <w:rPr>
          <w:rFonts w:ascii="Cambria" w:hAnsi="Cambria"/>
          <w:b w:val="0"/>
          <w:sz w:val="16"/>
        </w:rPr>
        <w:instrText xml:space="preserve"> TOC \o "1-3" \h \z \u </w:instrText>
      </w:r>
      <w:r w:rsidRPr="00783FA5">
        <w:rPr>
          <w:rFonts w:ascii="Cambria" w:hAnsi="Cambria"/>
          <w:b w:val="0"/>
          <w:sz w:val="16"/>
        </w:rPr>
        <w:fldChar w:fldCharType="separate"/>
      </w:r>
      <w:hyperlink w:anchor="_Toc406777559" w:history="1">
        <w:r w:rsidR="00415B93" w:rsidRPr="00812CDF">
          <w:rPr>
            <w:rStyle w:val="Hyperlink"/>
          </w:rPr>
          <w:t>1</w:t>
        </w:r>
        <w:r w:rsidR="00415B93">
          <w:rPr>
            <w:rFonts w:asciiTheme="minorHAnsi" w:eastAsiaTheme="minorEastAsia" w:hAnsiTheme="minorHAnsi" w:cstheme="minorBidi"/>
            <w:b w:val="0"/>
            <w:szCs w:val="22"/>
            <w:lang w:val="en-US" w:eastAsia="en-US"/>
          </w:rPr>
          <w:tab/>
        </w:r>
        <w:r w:rsidR="00415B93" w:rsidRPr="00812CDF">
          <w:rPr>
            <w:rStyle w:val="Hyperlink"/>
          </w:rPr>
          <w:t>Table of Contents</w:t>
        </w:r>
        <w:r w:rsidR="00415B93">
          <w:rPr>
            <w:webHidden/>
          </w:rPr>
          <w:tab/>
        </w:r>
        <w:r w:rsidR="00415B93">
          <w:rPr>
            <w:webHidden/>
          </w:rPr>
          <w:fldChar w:fldCharType="begin"/>
        </w:r>
        <w:r w:rsidR="00415B93">
          <w:rPr>
            <w:webHidden/>
          </w:rPr>
          <w:instrText xml:space="preserve"> PAGEREF _Toc406777559 \h </w:instrText>
        </w:r>
        <w:r w:rsidR="00415B93">
          <w:rPr>
            <w:webHidden/>
          </w:rPr>
        </w:r>
        <w:r w:rsidR="00415B93">
          <w:rPr>
            <w:webHidden/>
          </w:rPr>
          <w:fldChar w:fldCharType="separate"/>
        </w:r>
        <w:r w:rsidR="00415B93">
          <w:rPr>
            <w:webHidden/>
          </w:rPr>
          <w:t>3</w:t>
        </w:r>
        <w:r w:rsidR="00415B93">
          <w:rPr>
            <w:webHidden/>
          </w:rPr>
          <w:fldChar w:fldCharType="end"/>
        </w:r>
      </w:hyperlink>
    </w:p>
    <w:p w:rsidR="00415B93" w:rsidRDefault="00415B93">
      <w:pPr>
        <w:pStyle w:val="TOC1"/>
        <w:rPr>
          <w:rFonts w:asciiTheme="minorHAnsi" w:eastAsiaTheme="minorEastAsia" w:hAnsiTheme="minorHAnsi" w:cstheme="minorBidi"/>
          <w:b w:val="0"/>
          <w:szCs w:val="22"/>
          <w:lang w:val="en-US" w:eastAsia="en-US"/>
        </w:rPr>
      </w:pPr>
      <w:hyperlink w:anchor="_Toc406777560" w:history="1">
        <w:r w:rsidRPr="00812CDF">
          <w:rPr>
            <w:rStyle w:val="Hyperlink"/>
          </w:rPr>
          <w:t>2</w:t>
        </w:r>
        <w:r>
          <w:rPr>
            <w:rFonts w:asciiTheme="minorHAnsi" w:eastAsiaTheme="minorEastAsia" w:hAnsiTheme="minorHAnsi" w:cstheme="minorBidi"/>
            <w:b w:val="0"/>
            <w:szCs w:val="22"/>
            <w:lang w:val="en-US" w:eastAsia="en-US"/>
          </w:rPr>
          <w:tab/>
        </w:r>
        <w:r w:rsidRPr="00812CDF">
          <w:rPr>
            <w:rStyle w:val="Hyperlink"/>
          </w:rPr>
          <w:t>Overview</w:t>
        </w:r>
        <w:r>
          <w:rPr>
            <w:webHidden/>
          </w:rPr>
          <w:tab/>
        </w:r>
        <w:r>
          <w:rPr>
            <w:webHidden/>
          </w:rPr>
          <w:fldChar w:fldCharType="begin"/>
        </w:r>
        <w:r>
          <w:rPr>
            <w:webHidden/>
          </w:rPr>
          <w:instrText xml:space="preserve"> PAGEREF _Toc406777560 \h </w:instrText>
        </w:r>
        <w:r>
          <w:rPr>
            <w:webHidden/>
          </w:rPr>
        </w:r>
        <w:r>
          <w:rPr>
            <w:webHidden/>
          </w:rPr>
          <w:fldChar w:fldCharType="separate"/>
        </w:r>
        <w:r>
          <w:rPr>
            <w:webHidden/>
          </w:rPr>
          <w:t>4</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61" w:history="1">
        <w:r w:rsidRPr="00812CDF">
          <w:rPr>
            <w:rStyle w:val="Hyperlink"/>
          </w:rPr>
          <w:t>1.</w:t>
        </w:r>
        <w:r>
          <w:rPr>
            <w:rFonts w:asciiTheme="minorHAnsi" w:eastAsiaTheme="minorEastAsia" w:hAnsiTheme="minorHAnsi" w:cstheme="minorBidi"/>
            <w:b w:val="0"/>
            <w:sz w:val="22"/>
            <w:szCs w:val="22"/>
            <w:lang w:val="en-US" w:eastAsia="en-US"/>
          </w:rPr>
          <w:tab/>
        </w:r>
        <w:r w:rsidRPr="00812CDF">
          <w:rPr>
            <w:rStyle w:val="Hyperlink"/>
          </w:rPr>
          <w:t>Functional Overview</w:t>
        </w:r>
        <w:r>
          <w:rPr>
            <w:webHidden/>
          </w:rPr>
          <w:tab/>
        </w:r>
        <w:r>
          <w:rPr>
            <w:webHidden/>
          </w:rPr>
          <w:fldChar w:fldCharType="begin"/>
        </w:r>
        <w:r>
          <w:rPr>
            <w:webHidden/>
          </w:rPr>
          <w:instrText xml:space="preserve"> PAGEREF _Toc406777561 \h </w:instrText>
        </w:r>
        <w:r>
          <w:rPr>
            <w:webHidden/>
          </w:rPr>
        </w:r>
        <w:r>
          <w:rPr>
            <w:webHidden/>
          </w:rPr>
          <w:fldChar w:fldCharType="separate"/>
        </w:r>
        <w:r>
          <w:rPr>
            <w:webHidden/>
          </w:rPr>
          <w:t>4</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62" w:history="1">
        <w:r w:rsidRPr="00812CDF">
          <w:rPr>
            <w:rStyle w:val="Hyperlink"/>
          </w:rPr>
          <w:t>2.</w:t>
        </w:r>
        <w:r>
          <w:rPr>
            <w:rFonts w:asciiTheme="minorHAnsi" w:eastAsiaTheme="minorEastAsia" w:hAnsiTheme="minorHAnsi" w:cstheme="minorBidi"/>
            <w:b w:val="0"/>
            <w:sz w:val="22"/>
            <w:szCs w:val="22"/>
            <w:lang w:val="en-US" w:eastAsia="en-US"/>
          </w:rPr>
          <w:tab/>
        </w:r>
        <w:r w:rsidRPr="00812CDF">
          <w:rPr>
            <w:rStyle w:val="Hyperlink"/>
          </w:rPr>
          <w:t>Architectural Overview</w:t>
        </w:r>
        <w:r>
          <w:rPr>
            <w:webHidden/>
          </w:rPr>
          <w:tab/>
        </w:r>
        <w:r>
          <w:rPr>
            <w:webHidden/>
          </w:rPr>
          <w:fldChar w:fldCharType="begin"/>
        </w:r>
        <w:r>
          <w:rPr>
            <w:webHidden/>
          </w:rPr>
          <w:instrText xml:space="preserve"> PAGEREF _Toc406777562 \h </w:instrText>
        </w:r>
        <w:r>
          <w:rPr>
            <w:webHidden/>
          </w:rPr>
        </w:r>
        <w:r>
          <w:rPr>
            <w:webHidden/>
          </w:rPr>
          <w:fldChar w:fldCharType="separate"/>
        </w:r>
        <w:r>
          <w:rPr>
            <w:webHidden/>
          </w:rPr>
          <w:t>4</w:t>
        </w:r>
        <w:r>
          <w:rPr>
            <w:webHidden/>
          </w:rPr>
          <w:fldChar w:fldCharType="end"/>
        </w:r>
      </w:hyperlink>
    </w:p>
    <w:p w:rsidR="00415B93" w:rsidRDefault="00415B93">
      <w:pPr>
        <w:pStyle w:val="TOC1"/>
        <w:rPr>
          <w:rFonts w:asciiTheme="minorHAnsi" w:eastAsiaTheme="minorEastAsia" w:hAnsiTheme="minorHAnsi" w:cstheme="minorBidi"/>
          <w:b w:val="0"/>
          <w:szCs w:val="22"/>
          <w:lang w:val="en-US" w:eastAsia="en-US"/>
        </w:rPr>
      </w:pPr>
      <w:hyperlink w:anchor="_Toc406777563" w:history="1">
        <w:r w:rsidRPr="00812CDF">
          <w:rPr>
            <w:rStyle w:val="Hyperlink"/>
          </w:rPr>
          <w:t>3</w:t>
        </w:r>
        <w:r>
          <w:rPr>
            <w:rFonts w:asciiTheme="minorHAnsi" w:eastAsiaTheme="minorEastAsia" w:hAnsiTheme="minorHAnsi" w:cstheme="minorBidi"/>
            <w:b w:val="0"/>
            <w:szCs w:val="22"/>
            <w:lang w:val="en-US" w:eastAsia="en-US"/>
          </w:rPr>
          <w:tab/>
        </w:r>
        <w:r w:rsidRPr="00812CDF">
          <w:rPr>
            <w:rStyle w:val="Hyperlink"/>
          </w:rPr>
          <w:t>Requirements</w:t>
        </w:r>
        <w:r>
          <w:rPr>
            <w:webHidden/>
          </w:rPr>
          <w:tab/>
        </w:r>
        <w:r>
          <w:rPr>
            <w:webHidden/>
          </w:rPr>
          <w:fldChar w:fldCharType="begin"/>
        </w:r>
        <w:r>
          <w:rPr>
            <w:webHidden/>
          </w:rPr>
          <w:instrText xml:space="preserve"> PAGEREF _Toc406777563 \h </w:instrText>
        </w:r>
        <w:r>
          <w:rPr>
            <w:webHidden/>
          </w:rPr>
        </w:r>
        <w:r>
          <w:rPr>
            <w:webHidden/>
          </w:rPr>
          <w:fldChar w:fldCharType="separate"/>
        </w:r>
        <w:r>
          <w:rPr>
            <w:webHidden/>
          </w:rPr>
          <w:t>6</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64" w:history="1">
        <w:r w:rsidRPr="00812CDF">
          <w:rPr>
            <w:rStyle w:val="Hyperlink"/>
          </w:rPr>
          <w:t>1.</w:t>
        </w:r>
        <w:r>
          <w:rPr>
            <w:rFonts w:asciiTheme="minorHAnsi" w:eastAsiaTheme="minorEastAsia" w:hAnsiTheme="minorHAnsi" w:cstheme="minorBidi"/>
            <w:b w:val="0"/>
            <w:sz w:val="22"/>
            <w:szCs w:val="22"/>
            <w:lang w:val="en-US" w:eastAsia="en-US"/>
          </w:rPr>
          <w:tab/>
        </w:r>
        <w:r w:rsidRPr="00812CDF">
          <w:rPr>
            <w:rStyle w:val="Hyperlink"/>
          </w:rPr>
          <w:t>Operating Systems</w:t>
        </w:r>
        <w:r>
          <w:rPr>
            <w:webHidden/>
          </w:rPr>
          <w:tab/>
        </w:r>
        <w:r>
          <w:rPr>
            <w:webHidden/>
          </w:rPr>
          <w:fldChar w:fldCharType="begin"/>
        </w:r>
        <w:r>
          <w:rPr>
            <w:webHidden/>
          </w:rPr>
          <w:instrText xml:space="preserve"> PAGEREF _Toc406777564 \h </w:instrText>
        </w:r>
        <w:r>
          <w:rPr>
            <w:webHidden/>
          </w:rPr>
        </w:r>
        <w:r>
          <w:rPr>
            <w:webHidden/>
          </w:rPr>
          <w:fldChar w:fldCharType="separate"/>
        </w:r>
        <w:r>
          <w:rPr>
            <w:webHidden/>
          </w:rPr>
          <w:t>6</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65" w:history="1">
        <w:r w:rsidRPr="00812CDF">
          <w:rPr>
            <w:rStyle w:val="Hyperlink"/>
          </w:rPr>
          <w:t>2.</w:t>
        </w:r>
        <w:r>
          <w:rPr>
            <w:rFonts w:asciiTheme="minorHAnsi" w:eastAsiaTheme="minorEastAsia" w:hAnsiTheme="minorHAnsi" w:cstheme="minorBidi"/>
            <w:b w:val="0"/>
            <w:sz w:val="22"/>
            <w:szCs w:val="22"/>
            <w:lang w:val="en-US" w:eastAsia="en-US"/>
          </w:rPr>
          <w:tab/>
        </w:r>
        <w:r w:rsidRPr="00812CDF">
          <w:rPr>
            <w:rStyle w:val="Hyperlink"/>
          </w:rPr>
          <w:t>Prerequisites and Base Product Versions</w:t>
        </w:r>
        <w:r>
          <w:rPr>
            <w:webHidden/>
          </w:rPr>
          <w:tab/>
        </w:r>
        <w:r>
          <w:rPr>
            <w:webHidden/>
          </w:rPr>
          <w:fldChar w:fldCharType="begin"/>
        </w:r>
        <w:r>
          <w:rPr>
            <w:webHidden/>
          </w:rPr>
          <w:instrText xml:space="preserve"> PAGEREF _Toc406777565 \h </w:instrText>
        </w:r>
        <w:r>
          <w:rPr>
            <w:webHidden/>
          </w:rPr>
        </w:r>
        <w:r>
          <w:rPr>
            <w:webHidden/>
          </w:rPr>
          <w:fldChar w:fldCharType="separate"/>
        </w:r>
        <w:r>
          <w:rPr>
            <w:webHidden/>
          </w:rPr>
          <w:t>6</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66" w:history="1">
        <w:r w:rsidRPr="00812CDF">
          <w:rPr>
            <w:rStyle w:val="Hyperlink"/>
          </w:rPr>
          <w:t>3.</w:t>
        </w:r>
        <w:r>
          <w:rPr>
            <w:rFonts w:asciiTheme="minorHAnsi" w:eastAsiaTheme="minorEastAsia" w:hAnsiTheme="minorHAnsi" w:cstheme="minorBidi"/>
            <w:b w:val="0"/>
            <w:sz w:val="22"/>
            <w:szCs w:val="22"/>
            <w:lang w:val="en-US" w:eastAsia="en-US"/>
          </w:rPr>
          <w:tab/>
        </w:r>
        <w:r w:rsidRPr="00812CDF">
          <w:rPr>
            <w:rStyle w:val="Hyperlink"/>
          </w:rPr>
          <w:t>Third-Party Products / Browsers</w:t>
        </w:r>
        <w:r>
          <w:rPr>
            <w:webHidden/>
          </w:rPr>
          <w:tab/>
        </w:r>
        <w:r>
          <w:rPr>
            <w:webHidden/>
          </w:rPr>
          <w:fldChar w:fldCharType="begin"/>
        </w:r>
        <w:r>
          <w:rPr>
            <w:webHidden/>
          </w:rPr>
          <w:instrText xml:space="preserve"> PAGEREF _Toc406777566 \h </w:instrText>
        </w:r>
        <w:r>
          <w:rPr>
            <w:webHidden/>
          </w:rPr>
        </w:r>
        <w:r>
          <w:rPr>
            <w:webHidden/>
          </w:rPr>
          <w:fldChar w:fldCharType="separate"/>
        </w:r>
        <w:r>
          <w:rPr>
            <w:webHidden/>
          </w:rPr>
          <w:t>7</w:t>
        </w:r>
        <w:r>
          <w:rPr>
            <w:webHidden/>
          </w:rPr>
          <w:fldChar w:fldCharType="end"/>
        </w:r>
      </w:hyperlink>
    </w:p>
    <w:p w:rsidR="00415B93" w:rsidRDefault="00415B93">
      <w:pPr>
        <w:pStyle w:val="TOC1"/>
        <w:rPr>
          <w:rFonts w:asciiTheme="minorHAnsi" w:eastAsiaTheme="minorEastAsia" w:hAnsiTheme="minorHAnsi" w:cstheme="minorBidi"/>
          <w:b w:val="0"/>
          <w:szCs w:val="22"/>
          <w:lang w:val="en-US" w:eastAsia="en-US"/>
        </w:rPr>
      </w:pPr>
      <w:hyperlink w:anchor="_Toc406777567" w:history="1">
        <w:r w:rsidRPr="00812CDF">
          <w:rPr>
            <w:rStyle w:val="Hyperlink"/>
          </w:rPr>
          <w:t>4</w:t>
        </w:r>
        <w:r>
          <w:rPr>
            <w:rFonts w:asciiTheme="minorHAnsi" w:eastAsiaTheme="minorEastAsia" w:hAnsiTheme="minorHAnsi" w:cstheme="minorBidi"/>
            <w:b w:val="0"/>
            <w:szCs w:val="22"/>
            <w:lang w:val="en-US" w:eastAsia="en-US"/>
          </w:rPr>
          <w:tab/>
        </w:r>
        <w:r w:rsidRPr="00812CDF">
          <w:rPr>
            <w:rStyle w:val="Hyperlink"/>
          </w:rPr>
          <w:t>Installation</w:t>
        </w:r>
        <w:r>
          <w:rPr>
            <w:webHidden/>
          </w:rPr>
          <w:tab/>
        </w:r>
        <w:r>
          <w:rPr>
            <w:webHidden/>
          </w:rPr>
          <w:fldChar w:fldCharType="begin"/>
        </w:r>
        <w:r>
          <w:rPr>
            <w:webHidden/>
          </w:rPr>
          <w:instrText xml:space="preserve"> PAGEREF _Toc406777567 \h </w:instrText>
        </w:r>
        <w:r>
          <w:rPr>
            <w:webHidden/>
          </w:rPr>
        </w:r>
        <w:r>
          <w:rPr>
            <w:webHidden/>
          </w:rPr>
          <w:fldChar w:fldCharType="separate"/>
        </w:r>
        <w:r>
          <w:rPr>
            <w:webHidden/>
          </w:rPr>
          <w:t>8</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68" w:history="1">
        <w:r w:rsidRPr="00812CDF">
          <w:rPr>
            <w:rStyle w:val="Hyperlink"/>
          </w:rPr>
          <w:t>1.</w:t>
        </w:r>
        <w:r>
          <w:rPr>
            <w:rFonts w:asciiTheme="minorHAnsi" w:eastAsiaTheme="minorEastAsia" w:hAnsiTheme="minorHAnsi" w:cstheme="minorBidi"/>
            <w:b w:val="0"/>
            <w:sz w:val="22"/>
            <w:szCs w:val="22"/>
            <w:lang w:val="en-US" w:eastAsia="en-US"/>
          </w:rPr>
          <w:tab/>
        </w:r>
        <w:r w:rsidRPr="00812CDF">
          <w:rPr>
            <w:rStyle w:val="Hyperlink"/>
          </w:rPr>
          <w:t>Installing and Configuring the Solution</w:t>
        </w:r>
        <w:r>
          <w:rPr>
            <w:webHidden/>
          </w:rPr>
          <w:tab/>
        </w:r>
        <w:r>
          <w:rPr>
            <w:webHidden/>
          </w:rPr>
          <w:fldChar w:fldCharType="begin"/>
        </w:r>
        <w:r>
          <w:rPr>
            <w:webHidden/>
          </w:rPr>
          <w:instrText xml:space="preserve"> PAGEREF _Toc406777568 \h </w:instrText>
        </w:r>
        <w:r>
          <w:rPr>
            <w:webHidden/>
          </w:rPr>
        </w:r>
        <w:r>
          <w:rPr>
            <w:webHidden/>
          </w:rPr>
          <w:fldChar w:fldCharType="separate"/>
        </w:r>
        <w:r>
          <w:rPr>
            <w:webHidden/>
          </w:rPr>
          <w:t>8</w:t>
        </w:r>
        <w:r>
          <w:rPr>
            <w:webHidden/>
          </w:rPr>
          <w:fldChar w:fldCharType="end"/>
        </w:r>
      </w:hyperlink>
    </w:p>
    <w:p w:rsidR="00415B93" w:rsidRDefault="00415B93">
      <w:pPr>
        <w:pStyle w:val="TOC3"/>
        <w:rPr>
          <w:rFonts w:asciiTheme="minorHAnsi" w:eastAsiaTheme="minorEastAsia" w:hAnsiTheme="minorHAnsi" w:cstheme="minorBidi"/>
          <w:sz w:val="22"/>
          <w:szCs w:val="22"/>
          <w:lang w:val="en-US" w:eastAsia="en-US"/>
        </w:rPr>
      </w:pPr>
      <w:hyperlink w:anchor="_Toc406777569" w:history="1">
        <w:r w:rsidRPr="00812CDF">
          <w:rPr>
            <w:rStyle w:val="Hyperlink"/>
            <w:rFonts w:cs="Arial"/>
          </w:rPr>
          <w:t>4.1.1</w:t>
        </w:r>
        <w:r>
          <w:rPr>
            <w:rFonts w:asciiTheme="minorHAnsi" w:eastAsiaTheme="minorEastAsia" w:hAnsiTheme="minorHAnsi" w:cstheme="minorBidi"/>
            <w:sz w:val="22"/>
            <w:szCs w:val="22"/>
            <w:lang w:val="en-US" w:eastAsia="en-US"/>
          </w:rPr>
          <w:tab/>
        </w:r>
        <w:r w:rsidRPr="00812CDF">
          <w:rPr>
            <w:rStyle w:val="Hyperlink"/>
          </w:rPr>
          <w:t>Installing and Configuration on the Joomla! Application server</w:t>
        </w:r>
        <w:r>
          <w:rPr>
            <w:webHidden/>
          </w:rPr>
          <w:tab/>
        </w:r>
        <w:r>
          <w:rPr>
            <w:webHidden/>
          </w:rPr>
          <w:fldChar w:fldCharType="begin"/>
        </w:r>
        <w:r>
          <w:rPr>
            <w:webHidden/>
          </w:rPr>
          <w:instrText xml:space="preserve"> PAGEREF _Toc406777569 \h </w:instrText>
        </w:r>
        <w:r>
          <w:rPr>
            <w:webHidden/>
          </w:rPr>
        </w:r>
        <w:r>
          <w:rPr>
            <w:webHidden/>
          </w:rPr>
          <w:fldChar w:fldCharType="separate"/>
        </w:r>
        <w:r>
          <w:rPr>
            <w:webHidden/>
          </w:rPr>
          <w:t>8</w:t>
        </w:r>
        <w:r>
          <w:rPr>
            <w:webHidden/>
          </w:rPr>
          <w:fldChar w:fldCharType="end"/>
        </w:r>
      </w:hyperlink>
    </w:p>
    <w:p w:rsidR="00415B93" w:rsidRDefault="00415B93">
      <w:pPr>
        <w:pStyle w:val="TOC3"/>
        <w:rPr>
          <w:rFonts w:asciiTheme="minorHAnsi" w:eastAsiaTheme="minorEastAsia" w:hAnsiTheme="minorHAnsi" w:cstheme="minorBidi"/>
          <w:sz w:val="22"/>
          <w:szCs w:val="22"/>
          <w:lang w:val="en-US" w:eastAsia="en-US"/>
        </w:rPr>
      </w:pPr>
      <w:hyperlink w:anchor="_Toc406777570" w:history="1">
        <w:r w:rsidRPr="00812CDF">
          <w:rPr>
            <w:rStyle w:val="Hyperlink"/>
            <w:rFonts w:cs="Arial"/>
          </w:rPr>
          <w:t>4.1.2</w:t>
        </w:r>
        <w:r>
          <w:rPr>
            <w:rFonts w:asciiTheme="minorHAnsi" w:eastAsiaTheme="minorEastAsia" w:hAnsiTheme="minorHAnsi" w:cstheme="minorBidi"/>
            <w:sz w:val="22"/>
            <w:szCs w:val="22"/>
            <w:lang w:val="en-US" w:eastAsia="en-US"/>
          </w:rPr>
          <w:tab/>
        </w:r>
        <w:r w:rsidRPr="00812CDF">
          <w:rPr>
            <w:rStyle w:val="Hyperlink"/>
          </w:rPr>
          <w:t>Custom property file update on the API Gateway server</w:t>
        </w:r>
        <w:r>
          <w:rPr>
            <w:webHidden/>
          </w:rPr>
          <w:tab/>
        </w:r>
        <w:r>
          <w:rPr>
            <w:webHidden/>
          </w:rPr>
          <w:fldChar w:fldCharType="begin"/>
        </w:r>
        <w:r>
          <w:rPr>
            <w:webHidden/>
          </w:rPr>
          <w:instrText xml:space="preserve"> PAGEREF _Toc406777570 \h </w:instrText>
        </w:r>
        <w:r>
          <w:rPr>
            <w:webHidden/>
          </w:rPr>
        </w:r>
        <w:r>
          <w:rPr>
            <w:webHidden/>
          </w:rPr>
          <w:fldChar w:fldCharType="separate"/>
        </w:r>
        <w:r>
          <w:rPr>
            <w:webHidden/>
          </w:rPr>
          <w:t>12</w:t>
        </w:r>
        <w:r>
          <w:rPr>
            <w:webHidden/>
          </w:rPr>
          <w:fldChar w:fldCharType="end"/>
        </w:r>
      </w:hyperlink>
    </w:p>
    <w:p w:rsidR="00415B93" w:rsidRDefault="00415B93">
      <w:pPr>
        <w:pStyle w:val="TOC3"/>
        <w:rPr>
          <w:rFonts w:asciiTheme="minorHAnsi" w:eastAsiaTheme="minorEastAsia" w:hAnsiTheme="minorHAnsi" w:cstheme="minorBidi"/>
          <w:sz w:val="22"/>
          <w:szCs w:val="22"/>
          <w:lang w:val="en-US" w:eastAsia="en-US"/>
        </w:rPr>
      </w:pPr>
      <w:hyperlink w:anchor="_Toc406777571" w:history="1">
        <w:r w:rsidRPr="00812CDF">
          <w:rPr>
            <w:rStyle w:val="Hyperlink"/>
            <w:rFonts w:cs="Arial"/>
          </w:rPr>
          <w:t>4.1.3</w:t>
        </w:r>
        <w:r>
          <w:rPr>
            <w:rFonts w:asciiTheme="minorHAnsi" w:eastAsiaTheme="minorEastAsia" w:hAnsiTheme="minorHAnsi" w:cstheme="minorBidi"/>
            <w:sz w:val="22"/>
            <w:szCs w:val="22"/>
            <w:lang w:val="en-US" w:eastAsia="en-US"/>
          </w:rPr>
          <w:tab/>
        </w:r>
        <w:r w:rsidRPr="00812CDF">
          <w:rPr>
            <w:rStyle w:val="Hyperlink"/>
          </w:rPr>
          <w:t>Terms &amp; Conditions text configuration</w:t>
        </w:r>
        <w:r>
          <w:rPr>
            <w:webHidden/>
          </w:rPr>
          <w:tab/>
        </w:r>
        <w:r>
          <w:rPr>
            <w:webHidden/>
          </w:rPr>
          <w:fldChar w:fldCharType="begin"/>
        </w:r>
        <w:r>
          <w:rPr>
            <w:webHidden/>
          </w:rPr>
          <w:instrText xml:space="preserve"> PAGEREF _Toc406777571 \h </w:instrText>
        </w:r>
        <w:r>
          <w:rPr>
            <w:webHidden/>
          </w:rPr>
        </w:r>
        <w:r>
          <w:rPr>
            <w:webHidden/>
          </w:rPr>
          <w:fldChar w:fldCharType="separate"/>
        </w:r>
        <w:r>
          <w:rPr>
            <w:webHidden/>
          </w:rPr>
          <w:t>13</w:t>
        </w:r>
        <w:r>
          <w:rPr>
            <w:webHidden/>
          </w:rPr>
          <w:fldChar w:fldCharType="end"/>
        </w:r>
      </w:hyperlink>
    </w:p>
    <w:p w:rsidR="00415B93" w:rsidRDefault="00415B93">
      <w:pPr>
        <w:pStyle w:val="TOC3"/>
        <w:rPr>
          <w:rFonts w:asciiTheme="minorHAnsi" w:eastAsiaTheme="minorEastAsia" w:hAnsiTheme="minorHAnsi" w:cstheme="minorBidi"/>
          <w:sz w:val="22"/>
          <w:szCs w:val="22"/>
          <w:lang w:val="en-US" w:eastAsia="en-US"/>
        </w:rPr>
      </w:pPr>
      <w:hyperlink w:anchor="_Toc406777572" w:history="1">
        <w:r w:rsidRPr="00812CDF">
          <w:rPr>
            <w:rStyle w:val="Hyperlink"/>
            <w:rFonts w:cs="Arial"/>
          </w:rPr>
          <w:t>4.1.4</w:t>
        </w:r>
        <w:r>
          <w:rPr>
            <w:rFonts w:asciiTheme="minorHAnsi" w:eastAsiaTheme="minorEastAsia" w:hAnsiTheme="minorHAnsi" w:cstheme="minorBidi"/>
            <w:sz w:val="22"/>
            <w:szCs w:val="22"/>
            <w:lang w:val="en-US" w:eastAsia="en-US"/>
          </w:rPr>
          <w:tab/>
        </w:r>
        <w:r w:rsidRPr="00812CDF">
          <w:rPr>
            <w:rStyle w:val="Hyperlink"/>
          </w:rPr>
          <w:t>Configuration in Apache Web Server</w:t>
        </w:r>
        <w:r>
          <w:rPr>
            <w:webHidden/>
          </w:rPr>
          <w:tab/>
        </w:r>
        <w:r>
          <w:rPr>
            <w:webHidden/>
          </w:rPr>
          <w:fldChar w:fldCharType="begin"/>
        </w:r>
        <w:r>
          <w:rPr>
            <w:webHidden/>
          </w:rPr>
          <w:instrText xml:space="preserve"> PAGEREF _Toc406777572 \h </w:instrText>
        </w:r>
        <w:r>
          <w:rPr>
            <w:webHidden/>
          </w:rPr>
        </w:r>
        <w:r>
          <w:rPr>
            <w:webHidden/>
          </w:rPr>
          <w:fldChar w:fldCharType="separate"/>
        </w:r>
        <w:r>
          <w:rPr>
            <w:webHidden/>
          </w:rPr>
          <w:t>13</w:t>
        </w:r>
        <w:r>
          <w:rPr>
            <w:webHidden/>
          </w:rPr>
          <w:fldChar w:fldCharType="end"/>
        </w:r>
      </w:hyperlink>
    </w:p>
    <w:p w:rsidR="00415B93" w:rsidRDefault="00415B93">
      <w:pPr>
        <w:pStyle w:val="TOC3"/>
        <w:rPr>
          <w:rFonts w:asciiTheme="minorHAnsi" w:eastAsiaTheme="minorEastAsia" w:hAnsiTheme="minorHAnsi" w:cstheme="minorBidi"/>
          <w:sz w:val="22"/>
          <w:szCs w:val="22"/>
          <w:lang w:val="en-US" w:eastAsia="en-US"/>
        </w:rPr>
      </w:pPr>
      <w:hyperlink w:anchor="_Toc406777573" w:history="1">
        <w:r w:rsidRPr="00812CDF">
          <w:rPr>
            <w:rStyle w:val="Hyperlink"/>
            <w:rFonts w:cs="Arial"/>
          </w:rPr>
          <w:t>4.1.5</w:t>
        </w:r>
        <w:r>
          <w:rPr>
            <w:rFonts w:asciiTheme="minorHAnsi" w:eastAsiaTheme="minorEastAsia" w:hAnsiTheme="minorHAnsi" w:cstheme="minorBidi"/>
            <w:sz w:val="22"/>
            <w:szCs w:val="22"/>
            <w:lang w:val="en-US" w:eastAsia="en-US"/>
          </w:rPr>
          <w:tab/>
        </w:r>
        <w:r w:rsidRPr="00812CDF">
          <w:rPr>
            <w:rStyle w:val="Hyperlink"/>
          </w:rPr>
          <w:t>Rollback Instructions</w:t>
        </w:r>
        <w:r>
          <w:rPr>
            <w:webHidden/>
          </w:rPr>
          <w:tab/>
        </w:r>
        <w:r>
          <w:rPr>
            <w:webHidden/>
          </w:rPr>
          <w:fldChar w:fldCharType="begin"/>
        </w:r>
        <w:r>
          <w:rPr>
            <w:webHidden/>
          </w:rPr>
          <w:instrText xml:space="preserve"> PAGEREF _Toc406777573 \h </w:instrText>
        </w:r>
        <w:r>
          <w:rPr>
            <w:webHidden/>
          </w:rPr>
        </w:r>
        <w:r>
          <w:rPr>
            <w:webHidden/>
          </w:rPr>
          <w:fldChar w:fldCharType="separate"/>
        </w:r>
        <w:r>
          <w:rPr>
            <w:webHidden/>
          </w:rPr>
          <w:t>14</w:t>
        </w:r>
        <w:r>
          <w:rPr>
            <w:webHidden/>
          </w:rPr>
          <w:fldChar w:fldCharType="end"/>
        </w:r>
      </w:hyperlink>
    </w:p>
    <w:p w:rsidR="00415B93" w:rsidRDefault="00415B93">
      <w:pPr>
        <w:pStyle w:val="TOC1"/>
        <w:rPr>
          <w:rFonts w:asciiTheme="minorHAnsi" w:eastAsiaTheme="minorEastAsia" w:hAnsiTheme="minorHAnsi" w:cstheme="minorBidi"/>
          <w:b w:val="0"/>
          <w:szCs w:val="22"/>
          <w:lang w:val="en-US" w:eastAsia="en-US"/>
        </w:rPr>
      </w:pPr>
      <w:hyperlink w:anchor="_Toc406777574" w:history="1">
        <w:r w:rsidRPr="00812CDF">
          <w:rPr>
            <w:rStyle w:val="Hyperlink"/>
          </w:rPr>
          <w:t>5</w:t>
        </w:r>
        <w:r>
          <w:rPr>
            <w:rFonts w:asciiTheme="minorHAnsi" w:eastAsiaTheme="minorEastAsia" w:hAnsiTheme="minorHAnsi" w:cstheme="minorBidi"/>
            <w:b w:val="0"/>
            <w:szCs w:val="22"/>
            <w:lang w:val="en-US" w:eastAsia="en-US"/>
          </w:rPr>
          <w:tab/>
        </w:r>
        <w:r w:rsidRPr="00812CDF">
          <w:rPr>
            <w:rStyle w:val="Hyperlink"/>
          </w:rPr>
          <w:t>Operation</w:t>
        </w:r>
        <w:r>
          <w:rPr>
            <w:webHidden/>
          </w:rPr>
          <w:tab/>
        </w:r>
        <w:r>
          <w:rPr>
            <w:webHidden/>
          </w:rPr>
          <w:fldChar w:fldCharType="begin"/>
        </w:r>
        <w:r>
          <w:rPr>
            <w:webHidden/>
          </w:rPr>
          <w:instrText xml:space="preserve"> PAGEREF _Toc406777574 \h </w:instrText>
        </w:r>
        <w:r>
          <w:rPr>
            <w:webHidden/>
          </w:rPr>
        </w:r>
        <w:r>
          <w:rPr>
            <w:webHidden/>
          </w:rPr>
          <w:fldChar w:fldCharType="separate"/>
        </w:r>
        <w:r>
          <w:rPr>
            <w:webHidden/>
          </w:rPr>
          <w:t>15</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75" w:history="1">
        <w:r w:rsidRPr="00812CDF">
          <w:rPr>
            <w:rStyle w:val="Hyperlink"/>
          </w:rPr>
          <w:t>1.</w:t>
        </w:r>
        <w:r>
          <w:rPr>
            <w:rFonts w:asciiTheme="minorHAnsi" w:eastAsiaTheme="minorEastAsia" w:hAnsiTheme="minorHAnsi" w:cstheme="minorBidi"/>
            <w:b w:val="0"/>
            <w:sz w:val="22"/>
            <w:szCs w:val="22"/>
            <w:lang w:val="en-US" w:eastAsia="en-US"/>
          </w:rPr>
          <w:tab/>
        </w:r>
        <w:r w:rsidRPr="00812CDF">
          <w:rPr>
            <w:rStyle w:val="Hyperlink"/>
          </w:rPr>
          <w:t>Sign In and Sign Up (User Self-Registration).</w:t>
        </w:r>
        <w:r>
          <w:rPr>
            <w:webHidden/>
          </w:rPr>
          <w:tab/>
        </w:r>
        <w:r>
          <w:rPr>
            <w:webHidden/>
          </w:rPr>
          <w:fldChar w:fldCharType="begin"/>
        </w:r>
        <w:r>
          <w:rPr>
            <w:webHidden/>
          </w:rPr>
          <w:instrText xml:space="preserve"> PAGEREF _Toc406777575 \h </w:instrText>
        </w:r>
        <w:r>
          <w:rPr>
            <w:webHidden/>
          </w:rPr>
        </w:r>
        <w:r>
          <w:rPr>
            <w:webHidden/>
          </w:rPr>
          <w:fldChar w:fldCharType="separate"/>
        </w:r>
        <w:r>
          <w:rPr>
            <w:webHidden/>
          </w:rPr>
          <w:t>15</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76" w:history="1">
        <w:r w:rsidRPr="00812CDF">
          <w:rPr>
            <w:rStyle w:val="Hyperlink"/>
          </w:rPr>
          <w:t>2.</w:t>
        </w:r>
        <w:r>
          <w:rPr>
            <w:rFonts w:asciiTheme="minorHAnsi" w:eastAsiaTheme="minorEastAsia" w:hAnsiTheme="minorHAnsi" w:cstheme="minorBidi"/>
            <w:b w:val="0"/>
            <w:sz w:val="22"/>
            <w:szCs w:val="22"/>
            <w:lang w:val="en-US" w:eastAsia="en-US"/>
          </w:rPr>
          <w:tab/>
        </w:r>
        <w:r w:rsidRPr="00812CDF">
          <w:rPr>
            <w:rStyle w:val="Hyperlink"/>
          </w:rPr>
          <w:t>User Profile and Change Password</w:t>
        </w:r>
        <w:r>
          <w:rPr>
            <w:webHidden/>
          </w:rPr>
          <w:tab/>
        </w:r>
        <w:r>
          <w:rPr>
            <w:webHidden/>
          </w:rPr>
          <w:fldChar w:fldCharType="begin"/>
        </w:r>
        <w:r>
          <w:rPr>
            <w:webHidden/>
          </w:rPr>
          <w:instrText xml:space="preserve"> PAGEREF _Toc406777576 \h </w:instrText>
        </w:r>
        <w:r>
          <w:rPr>
            <w:webHidden/>
          </w:rPr>
        </w:r>
        <w:r>
          <w:rPr>
            <w:webHidden/>
          </w:rPr>
          <w:fldChar w:fldCharType="separate"/>
        </w:r>
        <w:r>
          <w:rPr>
            <w:webHidden/>
          </w:rPr>
          <w:t>17</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77" w:history="1">
        <w:r w:rsidRPr="00812CDF">
          <w:rPr>
            <w:rStyle w:val="Hyperlink"/>
          </w:rPr>
          <w:t>3.</w:t>
        </w:r>
        <w:r>
          <w:rPr>
            <w:rFonts w:asciiTheme="minorHAnsi" w:eastAsiaTheme="minorEastAsia" w:hAnsiTheme="minorHAnsi" w:cstheme="minorBidi"/>
            <w:b w:val="0"/>
            <w:sz w:val="22"/>
            <w:szCs w:val="22"/>
            <w:lang w:val="en-US" w:eastAsia="en-US"/>
          </w:rPr>
          <w:tab/>
        </w:r>
        <w:r w:rsidRPr="00812CDF">
          <w:rPr>
            <w:rStyle w:val="Hyperlink"/>
          </w:rPr>
          <w:t>User updates from API Portal admin UI.</w:t>
        </w:r>
        <w:r>
          <w:rPr>
            <w:webHidden/>
          </w:rPr>
          <w:tab/>
        </w:r>
        <w:r>
          <w:rPr>
            <w:webHidden/>
          </w:rPr>
          <w:fldChar w:fldCharType="begin"/>
        </w:r>
        <w:r>
          <w:rPr>
            <w:webHidden/>
          </w:rPr>
          <w:instrText xml:space="preserve"> PAGEREF _Toc406777577 \h </w:instrText>
        </w:r>
        <w:r>
          <w:rPr>
            <w:webHidden/>
          </w:rPr>
        </w:r>
        <w:r>
          <w:rPr>
            <w:webHidden/>
          </w:rPr>
          <w:fldChar w:fldCharType="separate"/>
        </w:r>
        <w:r>
          <w:rPr>
            <w:webHidden/>
          </w:rPr>
          <w:t>19</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78" w:history="1">
        <w:r w:rsidRPr="00812CDF">
          <w:rPr>
            <w:rStyle w:val="Hyperlink"/>
          </w:rPr>
          <w:t>4.</w:t>
        </w:r>
        <w:r>
          <w:rPr>
            <w:rFonts w:asciiTheme="minorHAnsi" w:eastAsiaTheme="minorEastAsia" w:hAnsiTheme="minorHAnsi" w:cstheme="minorBidi"/>
            <w:b w:val="0"/>
            <w:sz w:val="22"/>
            <w:szCs w:val="22"/>
            <w:lang w:val="en-US" w:eastAsia="en-US"/>
          </w:rPr>
          <w:tab/>
        </w:r>
        <w:r w:rsidRPr="00812CDF">
          <w:rPr>
            <w:rStyle w:val="Hyperlink"/>
          </w:rPr>
          <w:t>Manage API Server Applications</w:t>
        </w:r>
        <w:r>
          <w:rPr>
            <w:webHidden/>
          </w:rPr>
          <w:tab/>
        </w:r>
        <w:r>
          <w:rPr>
            <w:webHidden/>
          </w:rPr>
          <w:fldChar w:fldCharType="begin"/>
        </w:r>
        <w:r>
          <w:rPr>
            <w:webHidden/>
          </w:rPr>
          <w:instrText xml:space="preserve"> PAGEREF _Toc406777578 \h </w:instrText>
        </w:r>
        <w:r>
          <w:rPr>
            <w:webHidden/>
          </w:rPr>
        </w:r>
        <w:r>
          <w:rPr>
            <w:webHidden/>
          </w:rPr>
          <w:fldChar w:fldCharType="separate"/>
        </w:r>
        <w:r>
          <w:rPr>
            <w:webHidden/>
          </w:rPr>
          <w:t>19</w:t>
        </w:r>
        <w:r>
          <w:rPr>
            <w:webHidden/>
          </w:rPr>
          <w:fldChar w:fldCharType="end"/>
        </w:r>
      </w:hyperlink>
    </w:p>
    <w:p w:rsidR="00415B93" w:rsidRDefault="00415B93">
      <w:pPr>
        <w:pStyle w:val="TOC3"/>
        <w:rPr>
          <w:rFonts w:asciiTheme="minorHAnsi" w:eastAsiaTheme="minorEastAsia" w:hAnsiTheme="minorHAnsi" w:cstheme="minorBidi"/>
          <w:sz w:val="22"/>
          <w:szCs w:val="22"/>
          <w:lang w:val="en-US" w:eastAsia="en-US"/>
        </w:rPr>
      </w:pPr>
      <w:hyperlink w:anchor="_Toc406777579" w:history="1">
        <w:r w:rsidRPr="00812CDF">
          <w:rPr>
            <w:rStyle w:val="Hyperlink"/>
            <w:rFonts w:cs="Arial"/>
          </w:rPr>
          <w:t>5.4.1</w:t>
        </w:r>
        <w:r>
          <w:rPr>
            <w:rFonts w:asciiTheme="minorHAnsi" w:eastAsiaTheme="minorEastAsia" w:hAnsiTheme="minorHAnsi" w:cstheme="minorBidi"/>
            <w:sz w:val="22"/>
            <w:szCs w:val="22"/>
            <w:lang w:val="en-US" w:eastAsia="en-US"/>
          </w:rPr>
          <w:tab/>
        </w:r>
        <w:r w:rsidRPr="00812CDF">
          <w:rPr>
            <w:rStyle w:val="Hyperlink"/>
          </w:rPr>
          <w:t>Application List, Create Application</w:t>
        </w:r>
        <w:r>
          <w:rPr>
            <w:webHidden/>
          </w:rPr>
          <w:tab/>
        </w:r>
        <w:r>
          <w:rPr>
            <w:webHidden/>
          </w:rPr>
          <w:fldChar w:fldCharType="begin"/>
        </w:r>
        <w:r>
          <w:rPr>
            <w:webHidden/>
          </w:rPr>
          <w:instrText xml:space="preserve"> PAGEREF _Toc406777579 \h </w:instrText>
        </w:r>
        <w:r>
          <w:rPr>
            <w:webHidden/>
          </w:rPr>
        </w:r>
        <w:r>
          <w:rPr>
            <w:webHidden/>
          </w:rPr>
          <w:fldChar w:fldCharType="separate"/>
        </w:r>
        <w:r>
          <w:rPr>
            <w:webHidden/>
          </w:rPr>
          <w:t>19</w:t>
        </w:r>
        <w:r>
          <w:rPr>
            <w:webHidden/>
          </w:rPr>
          <w:fldChar w:fldCharType="end"/>
        </w:r>
      </w:hyperlink>
    </w:p>
    <w:p w:rsidR="00415B93" w:rsidRDefault="00415B93">
      <w:pPr>
        <w:pStyle w:val="TOC3"/>
        <w:rPr>
          <w:rFonts w:asciiTheme="minorHAnsi" w:eastAsiaTheme="minorEastAsia" w:hAnsiTheme="minorHAnsi" w:cstheme="minorBidi"/>
          <w:sz w:val="22"/>
          <w:szCs w:val="22"/>
          <w:lang w:val="en-US" w:eastAsia="en-US"/>
        </w:rPr>
      </w:pPr>
      <w:hyperlink w:anchor="_Toc406777580" w:history="1">
        <w:r w:rsidRPr="00812CDF">
          <w:rPr>
            <w:rStyle w:val="Hyperlink"/>
            <w:rFonts w:cs="Arial"/>
          </w:rPr>
          <w:t>5.4.2</w:t>
        </w:r>
        <w:r>
          <w:rPr>
            <w:rFonts w:asciiTheme="minorHAnsi" w:eastAsiaTheme="minorEastAsia" w:hAnsiTheme="minorHAnsi" w:cstheme="minorBidi"/>
            <w:sz w:val="22"/>
            <w:szCs w:val="22"/>
            <w:lang w:val="en-US" w:eastAsia="en-US"/>
          </w:rPr>
          <w:tab/>
        </w:r>
        <w:r w:rsidRPr="00812CDF">
          <w:rPr>
            <w:rStyle w:val="Hyperlink"/>
          </w:rPr>
          <w:t>View, Edit and Delete an Application</w:t>
        </w:r>
        <w:r>
          <w:rPr>
            <w:webHidden/>
          </w:rPr>
          <w:tab/>
        </w:r>
        <w:r>
          <w:rPr>
            <w:webHidden/>
          </w:rPr>
          <w:fldChar w:fldCharType="begin"/>
        </w:r>
        <w:r>
          <w:rPr>
            <w:webHidden/>
          </w:rPr>
          <w:instrText xml:space="preserve"> PAGEREF _Toc406777580 \h </w:instrText>
        </w:r>
        <w:r>
          <w:rPr>
            <w:webHidden/>
          </w:rPr>
        </w:r>
        <w:r>
          <w:rPr>
            <w:webHidden/>
          </w:rPr>
          <w:fldChar w:fldCharType="separate"/>
        </w:r>
        <w:r>
          <w:rPr>
            <w:webHidden/>
          </w:rPr>
          <w:t>21</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81" w:history="1">
        <w:r w:rsidRPr="00812CDF">
          <w:rPr>
            <w:rStyle w:val="Hyperlink"/>
          </w:rPr>
          <w:t>5.</w:t>
        </w:r>
        <w:r>
          <w:rPr>
            <w:rFonts w:asciiTheme="minorHAnsi" w:eastAsiaTheme="minorEastAsia" w:hAnsiTheme="minorHAnsi" w:cstheme="minorBidi"/>
            <w:b w:val="0"/>
            <w:sz w:val="22"/>
            <w:szCs w:val="22"/>
            <w:lang w:val="en-US" w:eastAsia="en-US"/>
          </w:rPr>
          <w:tab/>
        </w:r>
        <w:r w:rsidRPr="00812CDF">
          <w:rPr>
            <w:rStyle w:val="Hyperlink"/>
          </w:rPr>
          <w:t>API Catalog</w:t>
        </w:r>
        <w:r>
          <w:rPr>
            <w:webHidden/>
          </w:rPr>
          <w:tab/>
        </w:r>
        <w:r>
          <w:rPr>
            <w:webHidden/>
          </w:rPr>
          <w:fldChar w:fldCharType="begin"/>
        </w:r>
        <w:r>
          <w:rPr>
            <w:webHidden/>
          </w:rPr>
          <w:instrText xml:space="preserve"> PAGEREF _Toc406777581 \h </w:instrText>
        </w:r>
        <w:r>
          <w:rPr>
            <w:webHidden/>
          </w:rPr>
        </w:r>
        <w:r>
          <w:rPr>
            <w:webHidden/>
          </w:rPr>
          <w:fldChar w:fldCharType="separate"/>
        </w:r>
        <w:r>
          <w:rPr>
            <w:webHidden/>
          </w:rPr>
          <w:t>24</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82" w:history="1">
        <w:r w:rsidRPr="00812CDF">
          <w:rPr>
            <w:rStyle w:val="Hyperlink"/>
          </w:rPr>
          <w:t>6.</w:t>
        </w:r>
        <w:r>
          <w:rPr>
            <w:rFonts w:asciiTheme="minorHAnsi" w:eastAsiaTheme="minorEastAsia" w:hAnsiTheme="minorHAnsi" w:cstheme="minorBidi"/>
            <w:b w:val="0"/>
            <w:sz w:val="22"/>
            <w:szCs w:val="22"/>
            <w:lang w:val="en-US" w:eastAsia="en-US"/>
          </w:rPr>
          <w:tab/>
        </w:r>
        <w:r w:rsidRPr="00812CDF">
          <w:rPr>
            <w:rStyle w:val="Hyperlink"/>
          </w:rPr>
          <w:t>Monitoring</w:t>
        </w:r>
        <w:r>
          <w:rPr>
            <w:webHidden/>
          </w:rPr>
          <w:tab/>
        </w:r>
        <w:r>
          <w:rPr>
            <w:webHidden/>
          </w:rPr>
          <w:fldChar w:fldCharType="begin"/>
        </w:r>
        <w:r>
          <w:rPr>
            <w:webHidden/>
          </w:rPr>
          <w:instrText xml:space="preserve"> PAGEREF _Toc406777582 \h </w:instrText>
        </w:r>
        <w:r>
          <w:rPr>
            <w:webHidden/>
          </w:rPr>
        </w:r>
        <w:r>
          <w:rPr>
            <w:webHidden/>
          </w:rPr>
          <w:fldChar w:fldCharType="separate"/>
        </w:r>
        <w:r>
          <w:rPr>
            <w:webHidden/>
          </w:rPr>
          <w:t>26</w:t>
        </w:r>
        <w:r>
          <w:rPr>
            <w:webHidden/>
          </w:rPr>
          <w:fldChar w:fldCharType="end"/>
        </w:r>
      </w:hyperlink>
    </w:p>
    <w:p w:rsidR="00415B93" w:rsidRDefault="00415B93">
      <w:pPr>
        <w:pStyle w:val="TOC3"/>
        <w:rPr>
          <w:rFonts w:asciiTheme="minorHAnsi" w:eastAsiaTheme="minorEastAsia" w:hAnsiTheme="minorHAnsi" w:cstheme="minorBidi"/>
          <w:sz w:val="22"/>
          <w:szCs w:val="22"/>
          <w:lang w:val="en-US" w:eastAsia="en-US"/>
        </w:rPr>
      </w:pPr>
      <w:hyperlink w:anchor="_Toc406777583" w:history="1">
        <w:r w:rsidRPr="00812CDF">
          <w:rPr>
            <w:rStyle w:val="Hyperlink"/>
            <w:rFonts w:cs="Arial"/>
          </w:rPr>
          <w:t>5.6.1</w:t>
        </w:r>
        <w:r>
          <w:rPr>
            <w:rFonts w:asciiTheme="minorHAnsi" w:eastAsiaTheme="minorEastAsia" w:hAnsiTheme="minorHAnsi" w:cstheme="minorBidi"/>
            <w:sz w:val="22"/>
            <w:szCs w:val="22"/>
            <w:lang w:val="en-US" w:eastAsia="en-US"/>
          </w:rPr>
          <w:tab/>
        </w:r>
        <w:r w:rsidRPr="00812CDF">
          <w:rPr>
            <w:rStyle w:val="Hyperlink"/>
          </w:rPr>
          <w:t>Application Metrics tab</w:t>
        </w:r>
        <w:r>
          <w:rPr>
            <w:webHidden/>
          </w:rPr>
          <w:tab/>
        </w:r>
        <w:r>
          <w:rPr>
            <w:webHidden/>
          </w:rPr>
          <w:fldChar w:fldCharType="begin"/>
        </w:r>
        <w:r>
          <w:rPr>
            <w:webHidden/>
          </w:rPr>
          <w:instrText xml:space="preserve"> PAGEREF _Toc406777583 \h </w:instrText>
        </w:r>
        <w:r>
          <w:rPr>
            <w:webHidden/>
          </w:rPr>
        </w:r>
        <w:r>
          <w:rPr>
            <w:webHidden/>
          </w:rPr>
          <w:fldChar w:fldCharType="separate"/>
        </w:r>
        <w:r>
          <w:rPr>
            <w:webHidden/>
          </w:rPr>
          <w:t>26</w:t>
        </w:r>
        <w:r>
          <w:rPr>
            <w:webHidden/>
          </w:rPr>
          <w:fldChar w:fldCharType="end"/>
        </w:r>
      </w:hyperlink>
    </w:p>
    <w:p w:rsidR="00415B93" w:rsidRDefault="00415B93">
      <w:pPr>
        <w:pStyle w:val="TOC3"/>
        <w:rPr>
          <w:rFonts w:asciiTheme="minorHAnsi" w:eastAsiaTheme="minorEastAsia" w:hAnsiTheme="minorHAnsi" w:cstheme="minorBidi"/>
          <w:sz w:val="22"/>
          <w:szCs w:val="22"/>
          <w:lang w:val="en-US" w:eastAsia="en-US"/>
        </w:rPr>
      </w:pPr>
      <w:hyperlink w:anchor="_Toc406777584" w:history="1">
        <w:r w:rsidRPr="00812CDF">
          <w:rPr>
            <w:rStyle w:val="Hyperlink"/>
            <w:rFonts w:cs="Arial"/>
          </w:rPr>
          <w:t>5.6.2</w:t>
        </w:r>
        <w:r>
          <w:rPr>
            <w:rFonts w:asciiTheme="minorHAnsi" w:eastAsiaTheme="minorEastAsia" w:hAnsiTheme="minorHAnsi" w:cstheme="minorBidi"/>
            <w:sz w:val="22"/>
            <w:szCs w:val="22"/>
            <w:lang w:val="en-US" w:eastAsia="en-US"/>
          </w:rPr>
          <w:tab/>
        </w:r>
        <w:r w:rsidRPr="00812CDF">
          <w:rPr>
            <w:rStyle w:val="Hyperlink"/>
          </w:rPr>
          <w:t>API Metrics tab</w:t>
        </w:r>
        <w:r>
          <w:rPr>
            <w:webHidden/>
          </w:rPr>
          <w:tab/>
        </w:r>
        <w:r>
          <w:rPr>
            <w:webHidden/>
          </w:rPr>
          <w:fldChar w:fldCharType="begin"/>
        </w:r>
        <w:r>
          <w:rPr>
            <w:webHidden/>
          </w:rPr>
          <w:instrText xml:space="preserve"> PAGEREF _Toc406777584 \h </w:instrText>
        </w:r>
        <w:r>
          <w:rPr>
            <w:webHidden/>
          </w:rPr>
        </w:r>
        <w:r>
          <w:rPr>
            <w:webHidden/>
          </w:rPr>
          <w:fldChar w:fldCharType="separate"/>
        </w:r>
        <w:r>
          <w:rPr>
            <w:webHidden/>
          </w:rPr>
          <w:t>28</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85" w:history="1">
        <w:r w:rsidRPr="00812CDF">
          <w:rPr>
            <w:rStyle w:val="Hyperlink"/>
          </w:rPr>
          <w:t>7.</w:t>
        </w:r>
        <w:r>
          <w:rPr>
            <w:rFonts w:asciiTheme="minorHAnsi" w:eastAsiaTheme="minorEastAsia" w:hAnsiTheme="minorHAnsi" w:cstheme="minorBidi"/>
            <w:b w:val="0"/>
            <w:sz w:val="22"/>
            <w:szCs w:val="22"/>
            <w:lang w:val="en-US" w:eastAsia="en-US"/>
          </w:rPr>
          <w:tab/>
        </w:r>
        <w:r w:rsidRPr="00812CDF">
          <w:rPr>
            <w:rStyle w:val="Hyperlink"/>
          </w:rPr>
          <w:t>Help Center</w:t>
        </w:r>
        <w:r>
          <w:rPr>
            <w:webHidden/>
          </w:rPr>
          <w:tab/>
        </w:r>
        <w:r>
          <w:rPr>
            <w:webHidden/>
          </w:rPr>
          <w:fldChar w:fldCharType="begin"/>
        </w:r>
        <w:r>
          <w:rPr>
            <w:webHidden/>
          </w:rPr>
          <w:instrText xml:space="preserve"> PAGEREF _Toc406777585 \h </w:instrText>
        </w:r>
        <w:r>
          <w:rPr>
            <w:webHidden/>
          </w:rPr>
        </w:r>
        <w:r>
          <w:rPr>
            <w:webHidden/>
          </w:rPr>
          <w:fldChar w:fldCharType="separate"/>
        </w:r>
        <w:r>
          <w:rPr>
            <w:webHidden/>
          </w:rPr>
          <w:t>31</w:t>
        </w:r>
        <w:r>
          <w:rPr>
            <w:webHidden/>
          </w:rPr>
          <w:fldChar w:fldCharType="end"/>
        </w:r>
      </w:hyperlink>
    </w:p>
    <w:p w:rsidR="00415B93" w:rsidRDefault="00415B93">
      <w:pPr>
        <w:pStyle w:val="TOC1"/>
        <w:rPr>
          <w:rFonts w:asciiTheme="minorHAnsi" w:eastAsiaTheme="minorEastAsia" w:hAnsiTheme="minorHAnsi" w:cstheme="minorBidi"/>
          <w:b w:val="0"/>
          <w:szCs w:val="22"/>
          <w:lang w:val="en-US" w:eastAsia="en-US"/>
        </w:rPr>
      </w:pPr>
      <w:hyperlink w:anchor="_Toc406777586" w:history="1">
        <w:r w:rsidRPr="00812CDF">
          <w:rPr>
            <w:rStyle w:val="Hyperlink"/>
          </w:rPr>
          <w:t>6</w:t>
        </w:r>
        <w:r>
          <w:rPr>
            <w:rFonts w:asciiTheme="minorHAnsi" w:eastAsiaTheme="minorEastAsia" w:hAnsiTheme="minorHAnsi" w:cstheme="minorBidi"/>
            <w:b w:val="0"/>
            <w:szCs w:val="22"/>
            <w:lang w:val="en-US" w:eastAsia="en-US"/>
          </w:rPr>
          <w:tab/>
        </w:r>
        <w:r w:rsidRPr="00812CDF">
          <w:rPr>
            <w:rStyle w:val="Hyperlink"/>
          </w:rPr>
          <w:t>Troubleshooting</w:t>
        </w:r>
        <w:r>
          <w:rPr>
            <w:webHidden/>
          </w:rPr>
          <w:tab/>
        </w:r>
        <w:r>
          <w:rPr>
            <w:webHidden/>
          </w:rPr>
          <w:fldChar w:fldCharType="begin"/>
        </w:r>
        <w:r>
          <w:rPr>
            <w:webHidden/>
          </w:rPr>
          <w:instrText xml:space="preserve"> PAGEREF _Toc406777586 \h </w:instrText>
        </w:r>
        <w:r>
          <w:rPr>
            <w:webHidden/>
          </w:rPr>
        </w:r>
        <w:r>
          <w:rPr>
            <w:webHidden/>
          </w:rPr>
          <w:fldChar w:fldCharType="separate"/>
        </w:r>
        <w:r>
          <w:rPr>
            <w:webHidden/>
          </w:rPr>
          <w:t>32</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87" w:history="1">
        <w:r w:rsidRPr="00812CDF">
          <w:rPr>
            <w:rStyle w:val="Hyperlink"/>
          </w:rPr>
          <w:t>1.</w:t>
        </w:r>
        <w:r>
          <w:rPr>
            <w:rFonts w:asciiTheme="minorHAnsi" w:eastAsiaTheme="minorEastAsia" w:hAnsiTheme="minorHAnsi" w:cstheme="minorBidi"/>
            <w:b w:val="0"/>
            <w:sz w:val="22"/>
            <w:szCs w:val="22"/>
            <w:lang w:val="en-US" w:eastAsia="en-US"/>
          </w:rPr>
          <w:tab/>
        </w:r>
        <w:r w:rsidRPr="00812CDF">
          <w:rPr>
            <w:rStyle w:val="Hyperlink"/>
          </w:rPr>
          <w:t>General Troubleshooting Steps</w:t>
        </w:r>
        <w:r>
          <w:rPr>
            <w:webHidden/>
          </w:rPr>
          <w:tab/>
        </w:r>
        <w:r>
          <w:rPr>
            <w:webHidden/>
          </w:rPr>
          <w:fldChar w:fldCharType="begin"/>
        </w:r>
        <w:r>
          <w:rPr>
            <w:webHidden/>
          </w:rPr>
          <w:instrText xml:space="preserve"> PAGEREF _Toc406777587 \h </w:instrText>
        </w:r>
        <w:r>
          <w:rPr>
            <w:webHidden/>
          </w:rPr>
        </w:r>
        <w:r>
          <w:rPr>
            <w:webHidden/>
          </w:rPr>
          <w:fldChar w:fldCharType="separate"/>
        </w:r>
        <w:r>
          <w:rPr>
            <w:webHidden/>
          </w:rPr>
          <w:t>32</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88" w:history="1">
        <w:r w:rsidRPr="00812CDF">
          <w:rPr>
            <w:rStyle w:val="Hyperlink"/>
          </w:rPr>
          <w:t>2.</w:t>
        </w:r>
        <w:r>
          <w:rPr>
            <w:rFonts w:asciiTheme="minorHAnsi" w:eastAsiaTheme="minorEastAsia" w:hAnsiTheme="minorHAnsi" w:cstheme="minorBidi"/>
            <w:b w:val="0"/>
            <w:sz w:val="22"/>
            <w:szCs w:val="22"/>
            <w:lang w:val="en-US" w:eastAsia="en-US"/>
          </w:rPr>
          <w:tab/>
        </w:r>
        <w:r w:rsidRPr="00812CDF">
          <w:rPr>
            <w:rStyle w:val="Hyperlink"/>
          </w:rPr>
          <w:t>API Response Class Details Missing</w:t>
        </w:r>
        <w:r>
          <w:rPr>
            <w:webHidden/>
          </w:rPr>
          <w:tab/>
        </w:r>
        <w:r>
          <w:rPr>
            <w:webHidden/>
          </w:rPr>
          <w:fldChar w:fldCharType="begin"/>
        </w:r>
        <w:r>
          <w:rPr>
            <w:webHidden/>
          </w:rPr>
          <w:instrText xml:space="preserve"> PAGEREF _Toc406777588 \h </w:instrText>
        </w:r>
        <w:r>
          <w:rPr>
            <w:webHidden/>
          </w:rPr>
        </w:r>
        <w:r>
          <w:rPr>
            <w:webHidden/>
          </w:rPr>
          <w:fldChar w:fldCharType="separate"/>
        </w:r>
        <w:r>
          <w:rPr>
            <w:webHidden/>
          </w:rPr>
          <w:t>32</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89" w:history="1">
        <w:r w:rsidRPr="00812CDF">
          <w:rPr>
            <w:rStyle w:val="Hyperlink"/>
          </w:rPr>
          <w:t>3.</w:t>
        </w:r>
        <w:r>
          <w:rPr>
            <w:rFonts w:asciiTheme="minorHAnsi" w:eastAsiaTheme="minorEastAsia" w:hAnsiTheme="minorHAnsi" w:cstheme="minorBidi"/>
            <w:b w:val="0"/>
            <w:sz w:val="22"/>
            <w:szCs w:val="22"/>
            <w:lang w:val="en-US" w:eastAsia="en-US"/>
          </w:rPr>
          <w:tab/>
        </w:r>
        <w:r w:rsidRPr="00812CDF">
          <w:rPr>
            <w:rStyle w:val="Hyperlink"/>
          </w:rPr>
          <w:t>Product Limitations</w:t>
        </w:r>
        <w:r>
          <w:rPr>
            <w:webHidden/>
          </w:rPr>
          <w:tab/>
        </w:r>
        <w:r>
          <w:rPr>
            <w:webHidden/>
          </w:rPr>
          <w:fldChar w:fldCharType="begin"/>
        </w:r>
        <w:r>
          <w:rPr>
            <w:webHidden/>
          </w:rPr>
          <w:instrText xml:space="preserve"> PAGEREF _Toc406777589 \h </w:instrText>
        </w:r>
        <w:r>
          <w:rPr>
            <w:webHidden/>
          </w:rPr>
        </w:r>
        <w:r>
          <w:rPr>
            <w:webHidden/>
          </w:rPr>
          <w:fldChar w:fldCharType="separate"/>
        </w:r>
        <w:r>
          <w:rPr>
            <w:webHidden/>
          </w:rPr>
          <w:t>33</w:t>
        </w:r>
        <w:r>
          <w:rPr>
            <w:webHidden/>
          </w:rPr>
          <w:fldChar w:fldCharType="end"/>
        </w:r>
      </w:hyperlink>
    </w:p>
    <w:p w:rsidR="00415B93" w:rsidRDefault="00415B93">
      <w:pPr>
        <w:pStyle w:val="TOC3"/>
        <w:rPr>
          <w:rFonts w:asciiTheme="minorHAnsi" w:eastAsiaTheme="minorEastAsia" w:hAnsiTheme="minorHAnsi" w:cstheme="minorBidi"/>
          <w:sz w:val="22"/>
          <w:szCs w:val="22"/>
          <w:lang w:val="en-US" w:eastAsia="en-US"/>
        </w:rPr>
      </w:pPr>
      <w:hyperlink w:anchor="_Toc406777590" w:history="1">
        <w:r w:rsidRPr="00812CDF">
          <w:rPr>
            <w:rStyle w:val="Hyperlink"/>
            <w:rFonts w:cs="Arial"/>
          </w:rPr>
          <w:t>6.3.1</w:t>
        </w:r>
        <w:r>
          <w:rPr>
            <w:rFonts w:asciiTheme="minorHAnsi" w:eastAsiaTheme="minorEastAsia" w:hAnsiTheme="minorHAnsi" w:cstheme="minorBidi"/>
            <w:sz w:val="22"/>
            <w:szCs w:val="22"/>
            <w:lang w:val="en-US" w:eastAsia="en-US"/>
          </w:rPr>
          <w:tab/>
        </w:r>
        <w:r w:rsidRPr="00812CDF">
          <w:rPr>
            <w:rStyle w:val="Hyperlink"/>
          </w:rPr>
          <w:t>Known Limitations in Monitoring Area</w:t>
        </w:r>
        <w:r>
          <w:rPr>
            <w:webHidden/>
          </w:rPr>
          <w:tab/>
        </w:r>
        <w:r>
          <w:rPr>
            <w:webHidden/>
          </w:rPr>
          <w:fldChar w:fldCharType="begin"/>
        </w:r>
        <w:r>
          <w:rPr>
            <w:webHidden/>
          </w:rPr>
          <w:instrText xml:space="preserve"> PAGEREF _Toc406777590 \h </w:instrText>
        </w:r>
        <w:r>
          <w:rPr>
            <w:webHidden/>
          </w:rPr>
        </w:r>
        <w:r>
          <w:rPr>
            <w:webHidden/>
          </w:rPr>
          <w:fldChar w:fldCharType="separate"/>
        </w:r>
        <w:r>
          <w:rPr>
            <w:webHidden/>
          </w:rPr>
          <w:t>33</w:t>
        </w:r>
        <w:r>
          <w:rPr>
            <w:webHidden/>
          </w:rPr>
          <w:fldChar w:fldCharType="end"/>
        </w:r>
      </w:hyperlink>
    </w:p>
    <w:p w:rsidR="00415B93" w:rsidRDefault="00415B93">
      <w:pPr>
        <w:pStyle w:val="TOC1"/>
        <w:rPr>
          <w:rFonts w:asciiTheme="minorHAnsi" w:eastAsiaTheme="minorEastAsia" w:hAnsiTheme="minorHAnsi" w:cstheme="minorBidi"/>
          <w:b w:val="0"/>
          <w:szCs w:val="22"/>
          <w:lang w:val="en-US" w:eastAsia="en-US"/>
        </w:rPr>
      </w:pPr>
      <w:hyperlink w:anchor="_Toc406777591" w:history="1">
        <w:r w:rsidRPr="00812CDF">
          <w:rPr>
            <w:rStyle w:val="Hyperlink"/>
          </w:rPr>
          <w:t>7</w:t>
        </w:r>
        <w:r>
          <w:rPr>
            <w:rFonts w:asciiTheme="minorHAnsi" w:eastAsiaTheme="minorEastAsia" w:hAnsiTheme="minorHAnsi" w:cstheme="minorBidi"/>
            <w:b w:val="0"/>
            <w:szCs w:val="22"/>
            <w:lang w:val="en-US" w:eastAsia="en-US"/>
          </w:rPr>
          <w:tab/>
        </w:r>
        <w:r w:rsidRPr="00812CDF">
          <w:rPr>
            <w:rStyle w:val="Hyperlink"/>
          </w:rPr>
          <w:t>Support</w:t>
        </w:r>
        <w:r>
          <w:rPr>
            <w:webHidden/>
          </w:rPr>
          <w:tab/>
        </w:r>
        <w:r>
          <w:rPr>
            <w:webHidden/>
          </w:rPr>
          <w:fldChar w:fldCharType="begin"/>
        </w:r>
        <w:r>
          <w:rPr>
            <w:webHidden/>
          </w:rPr>
          <w:instrText xml:space="preserve"> PAGEREF _Toc406777591 \h </w:instrText>
        </w:r>
        <w:r>
          <w:rPr>
            <w:webHidden/>
          </w:rPr>
        </w:r>
        <w:r>
          <w:rPr>
            <w:webHidden/>
          </w:rPr>
          <w:fldChar w:fldCharType="separate"/>
        </w:r>
        <w:r>
          <w:rPr>
            <w:webHidden/>
          </w:rPr>
          <w:t>34</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92" w:history="1">
        <w:r w:rsidRPr="00812CDF">
          <w:rPr>
            <w:rStyle w:val="Hyperlink"/>
          </w:rPr>
          <w:t>1.</w:t>
        </w:r>
        <w:r>
          <w:rPr>
            <w:rFonts w:asciiTheme="minorHAnsi" w:eastAsiaTheme="minorEastAsia" w:hAnsiTheme="minorHAnsi" w:cstheme="minorBidi"/>
            <w:b w:val="0"/>
            <w:sz w:val="22"/>
            <w:szCs w:val="22"/>
            <w:lang w:val="en-US" w:eastAsia="en-US"/>
          </w:rPr>
          <w:tab/>
        </w:r>
        <w:r w:rsidRPr="00812CDF">
          <w:rPr>
            <w:rStyle w:val="Hyperlink"/>
          </w:rPr>
          <w:t>Axway Global Support</w:t>
        </w:r>
        <w:r>
          <w:rPr>
            <w:webHidden/>
          </w:rPr>
          <w:tab/>
        </w:r>
        <w:r>
          <w:rPr>
            <w:webHidden/>
          </w:rPr>
          <w:fldChar w:fldCharType="begin"/>
        </w:r>
        <w:r>
          <w:rPr>
            <w:webHidden/>
          </w:rPr>
          <w:instrText xml:space="preserve"> PAGEREF _Toc406777592 \h </w:instrText>
        </w:r>
        <w:r>
          <w:rPr>
            <w:webHidden/>
          </w:rPr>
        </w:r>
        <w:r>
          <w:rPr>
            <w:webHidden/>
          </w:rPr>
          <w:fldChar w:fldCharType="separate"/>
        </w:r>
        <w:r>
          <w:rPr>
            <w:webHidden/>
          </w:rPr>
          <w:t>34</w:t>
        </w:r>
        <w:r>
          <w:rPr>
            <w:webHidden/>
          </w:rPr>
          <w:fldChar w:fldCharType="end"/>
        </w:r>
      </w:hyperlink>
    </w:p>
    <w:p w:rsidR="00415B93" w:rsidRDefault="00415B93">
      <w:pPr>
        <w:pStyle w:val="TOC2"/>
        <w:rPr>
          <w:rFonts w:asciiTheme="minorHAnsi" w:eastAsiaTheme="minorEastAsia" w:hAnsiTheme="minorHAnsi" w:cstheme="minorBidi"/>
          <w:b w:val="0"/>
          <w:sz w:val="22"/>
          <w:szCs w:val="22"/>
          <w:lang w:val="en-US" w:eastAsia="en-US"/>
        </w:rPr>
      </w:pPr>
      <w:hyperlink w:anchor="_Toc406777593" w:history="1">
        <w:r w:rsidRPr="00812CDF">
          <w:rPr>
            <w:rStyle w:val="Hyperlink"/>
          </w:rPr>
          <w:t>2.</w:t>
        </w:r>
        <w:r>
          <w:rPr>
            <w:rFonts w:asciiTheme="minorHAnsi" w:eastAsiaTheme="minorEastAsia" w:hAnsiTheme="minorHAnsi" w:cstheme="minorBidi"/>
            <w:b w:val="0"/>
            <w:sz w:val="22"/>
            <w:szCs w:val="22"/>
            <w:lang w:val="en-US" w:eastAsia="en-US"/>
          </w:rPr>
          <w:tab/>
        </w:r>
        <w:r w:rsidRPr="00812CDF">
          <w:rPr>
            <w:rStyle w:val="Hyperlink"/>
          </w:rPr>
          <w:t>Training and Consulting Services</w:t>
        </w:r>
        <w:r>
          <w:rPr>
            <w:webHidden/>
          </w:rPr>
          <w:tab/>
        </w:r>
        <w:r>
          <w:rPr>
            <w:webHidden/>
          </w:rPr>
          <w:fldChar w:fldCharType="begin"/>
        </w:r>
        <w:r>
          <w:rPr>
            <w:webHidden/>
          </w:rPr>
          <w:instrText xml:space="preserve"> PAGEREF _Toc406777593 \h </w:instrText>
        </w:r>
        <w:r>
          <w:rPr>
            <w:webHidden/>
          </w:rPr>
        </w:r>
        <w:r>
          <w:rPr>
            <w:webHidden/>
          </w:rPr>
          <w:fldChar w:fldCharType="separate"/>
        </w:r>
        <w:r>
          <w:rPr>
            <w:webHidden/>
          </w:rPr>
          <w:t>34</w:t>
        </w:r>
        <w:r>
          <w:rPr>
            <w:webHidden/>
          </w:rPr>
          <w:fldChar w:fldCharType="end"/>
        </w:r>
      </w:hyperlink>
    </w:p>
    <w:p w:rsidR="00415B93" w:rsidRDefault="00415B93">
      <w:pPr>
        <w:pStyle w:val="TOC1"/>
        <w:rPr>
          <w:rFonts w:asciiTheme="minorHAnsi" w:eastAsiaTheme="minorEastAsia" w:hAnsiTheme="minorHAnsi" w:cstheme="minorBidi"/>
          <w:b w:val="0"/>
          <w:szCs w:val="22"/>
          <w:lang w:val="en-US" w:eastAsia="en-US"/>
        </w:rPr>
      </w:pPr>
      <w:hyperlink w:anchor="_Toc406777594" w:history="1">
        <w:r w:rsidRPr="00812CDF">
          <w:rPr>
            <w:rStyle w:val="Hyperlink"/>
          </w:rPr>
          <w:t>Addendum API Portal Forum and Blog</w:t>
        </w:r>
        <w:r>
          <w:rPr>
            <w:webHidden/>
          </w:rPr>
          <w:tab/>
        </w:r>
        <w:r>
          <w:rPr>
            <w:webHidden/>
          </w:rPr>
          <w:fldChar w:fldCharType="begin"/>
        </w:r>
        <w:r>
          <w:rPr>
            <w:webHidden/>
          </w:rPr>
          <w:instrText xml:space="preserve"> PAGEREF _Toc406777594 \h </w:instrText>
        </w:r>
        <w:r>
          <w:rPr>
            <w:webHidden/>
          </w:rPr>
        </w:r>
        <w:r>
          <w:rPr>
            <w:webHidden/>
          </w:rPr>
          <w:fldChar w:fldCharType="separate"/>
        </w:r>
        <w:r>
          <w:rPr>
            <w:webHidden/>
          </w:rPr>
          <w:t>35</w:t>
        </w:r>
        <w:r>
          <w:rPr>
            <w:webHidden/>
          </w:rPr>
          <w:fldChar w:fldCharType="end"/>
        </w:r>
      </w:hyperlink>
    </w:p>
    <w:p w:rsidR="00415B93" w:rsidRDefault="00415B93">
      <w:pPr>
        <w:pStyle w:val="TOC1"/>
        <w:rPr>
          <w:rFonts w:asciiTheme="minorHAnsi" w:eastAsiaTheme="minorEastAsia" w:hAnsiTheme="minorHAnsi" w:cstheme="minorBidi"/>
          <w:b w:val="0"/>
          <w:szCs w:val="22"/>
          <w:lang w:val="en-US" w:eastAsia="en-US"/>
        </w:rPr>
      </w:pPr>
      <w:hyperlink w:anchor="_Toc406777595" w:history="1">
        <w:r w:rsidRPr="00812CDF">
          <w:rPr>
            <w:rStyle w:val="Hyperlink"/>
          </w:rPr>
          <w:t>Addendum Theming and Custom Styles</w:t>
        </w:r>
        <w:r>
          <w:rPr>
            <w:webHidden/>
          </w:rPr>
          <w:tab/>
        </w:r>
        <w:r>
          <w:rPr>
            <w:webHidden/>
          </w:rPr>
          <w:fldChar w:fldCharType="begin"/>
        </w:r>
        <w:r>
          <w:rPr>
            <w:webHidden/>
          </w:rPr>
          <w:instrText xml:space="preserve"> PAGEREF _Toc406777595 \h </w:instrText>
        </w:r>
        <w:r>
          <w:rPr>
            <w:webHidden/>
          </w:rPr>
        </w:r>
        <w:r>
          <w:rPr>
            <w:webHidden/>
          </w:rPr>
          <w:fldChar w:fldCharType="separate"/>
        </w:r>
        <w:r>
          <w:rPr>
            <w:webHidden/>
          </w:rPr>
          <w:t>38</w:t>
        </w:r>
        <w:r>
          <w:rPr>
            <w:webHidden/>
          </w:rPr>
          <w:fldChar w:fldCharType="end"/>
        </w:r>
      </w:hyperlink>
    </w:p>
    <w:p w:rsidR="00CD313C" w:rsidRPr="00783FA5" w:rsidRDefault="00152A54" w:rsidP="00DA5D20">
      <w:r w:rsidRPr="00783FA5">
        <w:rPr>
          <w:noProof/>
          <w:lang w:val="fr-FR"/>
        </w:rPr>
        <w:fldChar w:fldCharType="end"/>
      </w:r>
    </w:p>
    <w:p w:rsidR="00771A16" w:rsidRPr="00783FA5" w:rsidRDefault="00566859" w:rsidP="00771A16">
      <w:pPr>
        <w:pStyle w:val="Heading1"/>
      </w:pPr>
      <w:bookmarkStart w:id="30" w:name="_Toc205788974"/>
      <w:bookmarkStart w:id="31" w:name="_Toc406777560"/>
      <w:r w:rsidRPr="00783FA5">
        <w:lastRenderedPageBreak/>
        <w:t>O</w:t>
      </w:r>
      <w:r w:rsidR="00734E22" w:rsidRPr="00783FA5">
        <w:t>verview</w:t>
      </w:r>
      <w:bookmarkEnd w:id="24"/>
      <w:bookmarkEnd w:id="25"/>
      <w:bookmarkEnd w:id="26"/>
      <w:bookmarkEnd w:id="27"/>
      <w:bookmarkEnd w:id="28"/>
      <w:bookmarkEnd w:id="30"/>
      <w:bookmarkEnd w:id="31"/>
    </w:p>
    <w:p w:rsidR="00771A16" w:rsidRPr="00783FA5" w:rsidRDefault="00AC454E" w:rsidP="00325398">
      <w:pPr>
        <w:pStyle w:val="introChapter"/>
        <w:spacing w:before="120"/>
        <w:ind w:hanging="288"/>
        <w:rPr>
          <w:rFonts w:ascii="Cambria" w:hAnsi="Cambria"/>
        </w:rPr>
      </w:pPr>
      <w:r w:rsidRPr="00783FA5">
        <w:rPr>
          <w:rFonts w:ascii="Cambria" w:hAnsi="Cambria"/>
        </w:rPr>
        <w:t>in this chapter</w:t>
      </w:r>
    </w:p>
    <w:p w:rsidR="00AC454E" w:rsidRPr="00192913" w:rsidRDefault="00566859" w:rsidP="009961BE">
      <w:pPr>
        <w:pStyle w:val="spchapter"/>
        <w:spacing w:after="0"/>
        <w:ind w:left="-288"/>
        <w:rPr>
          <w:rFonts w:ascii="Cambria" w:hAnsi="Cambria"/>
          <w:sz w:val="22"/>
          <w:szCs w:val="22"/>
        </w:rPr>
      </w:pPr>
      <w:r w:rsidRPr="00192913">
        <w:rPr>
          <w:rFonts w:ascii="Cambria" w:hAnsi="Cambria"/>
          <w:sz w:val="22"/>
          <w:szCs w:val="22"/>
        </w:rPr>
        <w:t xml:space="preserve">This chapter briefly describes </w:t>
      </w:r>
      <w:r w:rsidR="0057746E" w:rsidRPr="00192913">
        <w:rPr>
          <w:rFonts w:ascii="Cambria" w:hAnsi="Cambria"/>
          <w:sz w:val="22"/>
          <w:szCs w:val="22"/>
        </w:rPr>
        <w:t>the features of the solution</w:t>
      </w:r>
      <w:r w:rsidR="00E45EE9" w:rsidRPr="00192913">
        <w:rPr>
          <w:rFonts w:ascii="Cambria" w:hAnsi="Cambria"/>
          <w:sz w:val="22"/>
          <w:szCs w:val="22"/>
        </w:rPr>
        <w:t xml:space="preserve"> package.</w:t>
      </w:r>
    </w:p>
    <w:p w:rsidR="0027140C" w:rsidRDefault="0027140C" w:rsidP="000376C6"/>
    <w:p w:rsidR="0027140C" w:rsidRPr="00783FA5" w:rsidRDefault="0027140C" w:rsidP="0027140C">
      <w:pPr>
        <w:pStyle w:val="Heading2"/>
      </w:pPr>
      <w:bookmarkStart w:id="32" w:name="_Toc406777561"/>
      <w:r>
        <w:t xml:space="preserve">Functional </w:t>
      </w:r>
      <w:r w:rsidRPr="00783FA5">
        <w:t>Overview</w:t>
      </w:r>
      <w:bookmarkEnd w:id="32"/>
    </w:p>
    <w:p w:rsidR="000376C6" w:rsidRDefault="000376C6" w:rsidP="000376C6">
      <w:r>
        <w:t xml:space="preserve">Axway customers install and configure API Gateway Server to provide a set of network accessible interface APIs. These APIs can be exposed for usage by their partners.  The present solution allows these partners to automate the usage of the APIs in </w:t>
      </w:r>
      <w:r w:rsidR="00E5666B">
        <w:t>applications</w:t>
      </w:r>
      <w:r>
        <w:t>.  The partner’s developer teams can create applications to automate the communication of the partner sites with the API server.  The information and appropriate documentation about the available API</w:t>
      </w:r>
      <w:r w:rsidR="00E5666B">
        <w:t xml:space="preserve"> in</w:t>
      </w:r>
      <w:r w:rsidR="007058F4">
        <w:t>te</w:t>
      </w:r>
      <w:r w:rsidR="00E5666B">
        <w:t>r</w:t>
      </w:r>
      <w:r w:rsidR="007058F4">
        <w:t>faces</w:t>
      </w:r>
      <w:r>
        <w:t xml:space="preserve">, as well as examples about how to use </w:t>
      </w:r>
      <w:r w:rsidR="00E5666B">
        <w:t>can be published in the API P</w:t>
      </w:r>
      <w:r w:rsidR="007058F4">
        <w:t>ortal</w:t>
      </w:r>
      <w:r w:rsidR="00E5666B">
        <w:t>.</w:t>
      </w:r>
      <w:r>
        <w:t xml:space="preserve"> </w:t>
      </w:r>
    </w:p>
    <w:p w:rsidR="000376C6" w:rsidRDefault="000376C6" w:rsidP="000376C6">
      <w:r>
        <w:t>The present API Portal solution is a Joomla</w:t>
      </w:r>
      <w:r w:rsidR="00842A4F">
        <w:t>!</w:t>
      </w:r>
      <w:r>
        <w:t xml:space="preserve"> </w:t>
      </w:r>
      <w:proofErr w:type="gramStart"/>
      <w:r>
        <w:t>based</w:t>
      </w:r>
      <w:proofErr w:type="gramEnd"/>
      <w:r>
        <w:t xml:space="preserve"> application offering:  </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5434"/>
      </w:tblGrid>
      <w:tr w:rsidR="000376C6" w:rsidTr="00BA19F8">
        <w:trPr>
          <w:trHeight w:val="2367"/>
        </w:trPr>
        <w:tc>
          <w:tcPr>
            <w:tcW w:w="4394" w:type="dxa"/>
          </w:tcPr>
          <w:p w:rsidR="000376C6" w:rsidRDefault="000376C6" w:rsidP="005A45BB">
            <w:pPr>
              <w:pStyle w:val="ListParagraph"/>
              <w:spacing w:after="0"/>
              <w:ind w:left="0"/>
            </w:pPr>
            <w:r>
              <w:t xml:space="preserve">End User </w:t>
            </w:r>
            <w:r w:rsidR="00263F50">
              <w:t xml:space="preserve">sample </w:t>
            </w:r>
            <w:r>
              <w:t>functionality</w:t>
            </w:r>
          </w:p>
          <w:p w:rsidR="00BA19F8" w:rsidRDefault="00BA19F8" w:rsidP="00777C0D">
            <w:pPr>
              <w:pStyle w:val="ListParagraph"/>
              <w:numPr>
                <w:ilvl w:val="1"/>
                <w:numId w:val="13"/>
              </w:numPr>
              <w:spacing w:after="0"/>
              <w:ind w:left="567" w:hanging="357"/>
            </w:pPr>
            <w:r>
              <w:t>Welcome page</w:t>
            </w:r>
          </w:p>
          <w:p w:rsidR="00AB11FF" w:rsidRDefault="00AB11FF" w:rsidP="00777C0D">
            <w:pPr>
              <w:pStyle w:val="ListParagraph"/>
              <w:numPr>
                <w:ilvl w:val="1"/>
                <w:numId w:val="13"/>
              </w:numPr>
              <w:spacing w:after="0"/>
              <w:ind w:left="567" w:hanging="357"/>
            </w:pPr>
            <w:r>
              <w:t>Login page</w:t>
            </w:r>
          </w:p>
          <w:p w:rsidR="000376C6" w:rsidRDefault="00BA19F8" w:rsidP="00777C0D">
            <w:pPr>
              <w:pStyle w:val="ListParagraph"/>
              <w:numPr>
                <w:ilvl w:val="1"/>
                <w:numId w:val="13"/>
              </w:numPr>
              <w:spacing w:after="0"/>
              <w:ind w:left="567" w:hanging="357"/>
            </w:pPr>
            <w:r>
              <w:t>Self-r</w:t>
            </w:r>
            <w:r w:rsidR="000376C6">
              <w:t>egistration</w:t>
            </w:r>
          </w:p>
          <w:p w:rsidR="000376C6" w:rsidRDefault="000376C6" w:rsidP="00777C0D">
            <w:pPr>
              <w:pStyle w:val="ListParagraph"/>
              <w:numPr>
                <w:ilvl w:val="1"/>
                <w:numId w:val="13"/>
              </w:numPr>
              <w:spacing w:after="0"/>
              <w:ind w:left="567" w:hanging="357"/>
            </w:pPr>
            <w:r>
              <w:t>Applications management</w:t>
            </w:r>
          </w:p>
          <w:p w:rsidR="000376C6" w:rsidRDefault="000376C6" w:rsidP="00777C0D">
            <w:pPr>
              <w:pStyle w:val="ListParagraph"/>
              <w:numPr>
                <w:ilvl w:val="1"/>
                <w:numId w:val="13"/>
              </w:numPr>
              <w:spacing w:after="0"/>
              <w:ind w:left="567" w:hanging="357"/>
            </w:pPr>
            <w:r>
              <w:t>API Catalog</w:t>
            </w:r>
          </w:p>
          <w:p w:rsidR="000376C6" w:rsidRDefault="00263F50" w:rsidP="00777C0D">
            <w:pPr>
              <w:pStyle w:val="ListParagraph"/>
              <w:numPr>
                <w:ilvl w:val="1"/>
                <w:numId w:val="13"/>
              </w:numPr>
              <w:spacing w:after="0"/>
              <w:ind w:left="567" w:hanging="357"/>
            </w:pPr>
            <w:r>
              <w:t xml:space="preserve">API </w:t>
            </w:r>
            <w:r w:rsidR="00C8144A">
              <w:t xml:space="preserve">details </w:t>
            </w:r>
            <w:r>
              <w:t>(</w:t>
            </w:r>
            <w:r w:rsidR="00BA19F8">
              <w:t>t</w:t>
            </w:r>
            <w:r w:rsidR="000376C6">
              <w:t>est</w:t>
            </w:r>
            <w:r w:rsidR="00C8144A">
              <w:t>)</w:t>
            </w:r>
            <w:r w:rsidR="00BA19F8">
              <w:t xml:space="preserve"> </w:t>
            </w:r>
            <w:r w:rsidR="000376C6">
              <w:t>page</w:t>
            </w:r>
          </w:p>
          <w:p w:rsidR="00263F50" w:rsidRDefault="00263F50" w:rsidP="00777C0D">
            <w:pPr>
              <w:pStyle w:val="ListParagraph"/>
              <w:numPr>
                <w:ilvl w:val="1"/>
                <w:numId w:val="13"/>
              </w:numPr>
              <w:spacing w:after="0"/>
              <w:ind w:left="567" w:hanging="357"/>
            </w:pPr>
            <w:r>
              <w:t>Monitoring</w:t>
            </w:r>
          </w:p>
          <w:p w:rsidR="00E6777C" w:rsidRDefault="00E6777C" w:rsidP="00777C0D">
            <w:pPr>
              <w:pStyle w:val="ListParagraph"/>
              <w:numPr>
                <w:ilvl w:val="1"/>
                <w:numId w:val="13"/>
              </w:numPr>
              <w:spacing w:after="0"/>
              <w:ind w:left="567" w:hanging="357"/>
            </w:pPr>
            <w:r>
              <w:t>Help</w:t>
            </w:r>
          </w:p>
          <w:p w:rsidR="000376C6" w:rsidRDefault="00E6777C" w:rsidP="00777C0D">
            <w:pPr>
              <w:pStyle w:val="ListParagraph"/>
              <w:numPr>
                <w:ilvl w:val="1"/>
                <w:numId w:val="13"/>
              </w:numPr>
              <w:spacing w:after="0"/>
              <w:ind w:left="567" w:hanging="357"/>
            </w:pPr>
            <w:r>
              <w:t xml:space="preserve">Documentation </w:t>
            </w:r>
          </w:p>
        </w:tc>
        <w:tc>
          <w:tcPr>
            <w:tcW w:w="5434" w:type="dxa"/>
          </w:tcPr>
          <w:p w:rsidR="000376C6" w:rsidRDefault="000376C6" w:rsidP="005A45BB">
            <w:pPr>
              <w:spacing w:after="0"/>
            </w:pPr>
            <w:r>
              <w:t>Admin Functionality</w:t>
            </w:r>
          </w:p>
          <w:p w:rsidR="000376C6" w:rsidRDefault="000376C6" w:rsidP="00777C0D">
            <w:pPr>
              <w:pStyle w:val="ListParagraph"/>
              <w:numPr>
                <w:ilvl w:val="0"/>
                <w:numId w:val="14"/>
              </w:numPr>
              <w:spacing w:after="0"/>
            </w:pPr>
            <w:r>
              <w:t>API Portal Configuration</w:t>
            </w:r>
          </w:p>
          <w:p w:rsidR="000376C6" w:rsidRDefault="000376C6" w:rsidP="00AB11FF">
            <w:pPr>
              <w:pStyle w:val="ListParagraph"/>
              <w:spacing w:after="0"/>
            </w:pPr>
            <w:r w:rsidRPr="00BA19F8">
              <w:rPr>
                <w:color w:val="FF0000"/>
              </w:rPr>
              <w:t xml:space="preserve"> </w:t>
            </w:r>
          </w:p>
        </w:tc>
      </w:tr>
    </w:tbl>
    <w:p w:rsidR="00CD60C1" w:rsidRPr="00783FA5" w:rsidRDefault="00CD60C1" w:rsidP="00CD60C1">
      <w:pPr>
        <w:pStyle w:val="Heading2"/>
      </w:pPr>
      <w:bookmarkStart w:id="33" w:name="_Toc406777562"/>
      <w:r w:rsidRPr="00783FA5">
        <w:t>Architectural Overview</w:t>
      </w:r>
      <w:bookmarkEnd w:id="33"/>
    </w:p>
    <w:p w:rsidR="00B8013D" w:rsidRDefault="00080A62" w:rsidP="00DA5D20">
      <w:r>
        <w:t>The diagram show</w:t>
      </w:r>
      <w:r w:rsidR="006D5E79">
        <w:t>s</w:t>
      </w:r>
      <w:r>
        <w:t xml:space="preserve"> the interacting components.</w:t>
      </w:r>
      <w:r w:rsidR="00D146E9">
        <w:t xml:space="preserve"> The present solution is presented on the diagram as </w:t>
      </w:r>
      <w:r w:rsidR="00D146E9" w:rsidRPr="00D146E9">
        <w:rPr>
          <w:b/>
          <w:i/>
        </w:rPr>
        <w:t>API Portal (this solution</w:t>
      </w:r>
      <w:r w:rsidR="00C8144A">
        <w:rPr>
          <w:b/>
          <w:i/>
        </w:rPr>
        <w:t xml:space="preserve">) </w:t>
      </w:r>
      <w:r w:rsidR="00C8144A" w:rsidRPr="00C8144A">
        <w:t>and is</w:t>
      </w:r>
      <w:r w:rsidR="00C8144A" w:rsidRPr="00C8144A">
        <w:rPr>
          <w:b/>
        </w:rPr>
        <w:t xml:space="preserve"> </w:t>
      </w:r>
      <w:r w:rsidR="00C8144A">
        <w:t xml:space="preserve">integrated with the Axway </w:t>
      </w:r>
      <w:r w:rsidR="00C8144A" w:rsidRPr="00C8144A">
        <w:rPr>
          <w:b/>
        </w:rPr>
        <w:t>API Gateway</w:t>
      </w:r>
      <w:r w:rsidR="00C8144A">
        <w:t xml:space="preserve"> Server.</w:t>
      </w:r>
    </w:p>
    <w:p w:rsidR="00080A62" w:rsidRDefault="005C58E2" w:rsidP="00A51A26">
      <w:r>
        <w:object w:dxaOrig="15316" w:dyaOrig="114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4.45pt;height:400.15pt" o:ole="">
            <v:imagedata r:id="rId19" o:title=""/>
          </v:shape>
          <o:OLEObject Type="Embed" ProgID="Visio.Drawing.11" ShapeID="_x0000_i1025" DrawAspect="Content" ObjectID="_1480519413" r:id="rId20"/>
        </w:object>
      </w:r>
    </w:p>
    <w:p w:rsidR="00A51A26" w:rsidRDefault="00A51A26" w:rsidP="00DA5D20">
      <w:r>
        <w:t>The API Portal exposes API Gateway Server data to portal users: user profiles, applications, API list and API details</w:t>
      </w:r>
      <w:r w:rsidR="00450E7E">
        <w:t xml:space="preserve"> and test API functionality</w:t>
      </w:r>
      <w:r>
        <w:t>.</w:t>
      </w:r>
    </w:p>
    <w:p w:rsidR="00A51A26" w:rsidRDefault="00A51A26" w:rsidP="00A51A26">
      <w:r>
        <w:t xml:space="preserve">The API Portal allows customer users (managers, administrators, application developers) to self-register to API Gateway server, log in to it, manage there their profiles, manage their applications, view published APIs and test them. </w:t>
      </w:r>
    </w:p>
    <w:p w:rsidR="00A51A26" w:rsidRDefault="00A51A26" w:rsidP="00A51A26">
      <w:r>
        <w:t>It also allows the users to view portal help and documentation pages, and facilitates communication by adding forum and blog tools.</w:t>
      </w:r>
    </w:p>
    <w:p w:rsidR="00034152" w:rsidRPr="00783FA5" w:rsidRDefault="003011F2" w:rsidP="006B6F2C">
      <w:pPr>
        <w:pStyle w:val="Heading1"/>
      </w:pPr>
      <w:bookmarkStart w:id="34" w:name="_Toc406777563"/>
      <w:r w:rsidRPr="00783FA5">
        <w:lastRenderedPageBreak/>
        <w:t>Requirements</w:t>
      </w:r>
      <w:bookmarkEnd w:id="34"/>
    </w:p>
    <w:p w:rsidR="00BF7DE3" w:rsidRPr="00783FA5" w:rsidRDefault="00BF7DE3" w:rsidP="00325398">
      <w:pPr>
        <w:pStyle w:val="introChapter"/>
        <w:spacing w:before="120"/>
        <w:ind w:hanging="288"/>
        <w:rPr>
          <w:rFonts w:ascii="Cambria" w:hAnsi="Cambria"/>
        </w:rPr>
      </w:pPr>
      <w:r w:rsidRPr="00783FA5">
        <w:rPr>
          <w:rFonts w:ascii="Cambria" w:hAnsi="Cambria"/>
        </w:rPr>
        <w:t>in this chapter</w:t>
      </w:r>
    </w:p>
    <w:p w:rsidR="00BF7DE3" w:rsidRPr="00192913" w:rsidRDefault="00566859" w:rsidP="009961BE">
      <w:pPr>
        <w:pStyle w:val="spchapter"/>
        <w:spacing w:after="0"/>
        <w:ind w:left="-288"/>
        <w:rPr>
          <w:rFonts w:ascii="Cambria" w:hAnsi="Cambria"/>
          <w:sz w:val="22"/>
          <w:szCs w:val="22"/>
        </w:rPr>
      </w:pPr>
      <w:r w:rsidRPr="00192913">
        <w:rPr>
          <w:rFonts w:ascii="Cambria" w:hAnsi="Cambria"/>
          <w:sz w:val="22"/>
          <w:szCs w:val="22"/>
        </w:rPr>
        <w:t xml:space="preserve">This chapter describes </w:t>
      </w:r>
      <w:r w:rsidR="00877880" w:rsidRPr="00192913">
        <w:rPr>
          <w:rFonts w:ascii="Cambria" w:hAnsi="Cambria"/>
          <w:sz w:val="22"/>
          <w:szCs w:val="22"/>
        </w:rPr>
        <w:t xml:space="preserve">the </w:t>
      </w:r>
      <w:r w:rsidR="003011F2" w:rsidRPr="00192913">
        <w:rPr>
          <w:rFonts w:ascii="Cambria" w:hAnsi="Cambria"/>
          <w:sz w:val="22"/>
          <w:szCs w:val="22"/>
        </w:rPr>
        <w:t>system requirement</w:t>
      </w:r>
      <w:r w:rsidR="00877880" w:rsidRPr="00192913">
        <w:rPr>
          <w:rFonts w:ascii="Cambria" w:hAnsi="Cambria"/>
          <w:sz w:val="22"/>
          <w:szCs w:val="22"/>
        </w:rPr>
        <w:t>s</w:t>
      </w:r>
      <w:r w:rsidR="003011F2" w:rsidRPr="00192913">
        <w:rPr>
          <w:rFonts w:ascii="Cambria" w:hAnsi="Cambria"/>
          <w:sz w:val="22"/>
          <w:szCs w:val="22"/>
        </w:rPr>
        <w:t xml:space="preserve"> for the </w:t>
      </w:r>
      <w:r w:rsidR="008F623C" w:rsidRPr="00192913">
        <w:rPr>
          <w:rFonts w:ascii="Cambria" w:hAnsi="Cambria"/>
          <w:sz w:val="22"/>
          <w:szCs w:val="22"/>
        </w:rPr>
        <w:t>solution</w:t>
      </w:r>
      <w:r w:rsidR="00E45EE9" w:rsidRPr="00192913">
        <w:rPr>
          <w:rFonts w:ascii="Cambria" w:hAnsi="Cambria"/>
          <w:sz w:val="22"/>
          <w:szCs w:val="22"/>
        </w:rPr>
        <w:t xml:space="preserve"> package.</w:t>
      </w:r>
    </w:p>
    <w:p w:rsidR="00FD054E" w:rsidRPr="00783FA5" w:rsidRDefault="000B1731" w:rsidP="00FD054E">
      <w:pPr>
        <w:pStyle w:val="Heading2"/>
      </w:pPr>
      <w:bookmarkStart w:id="35" w:name="_Toc406777564"/>
      <w:r w:rsidRPr="00783FA5">
        <w:t>O</w:t>
      </w:r>
      <w:r w:rsidR="003F10B4" w:rsidRPr="00783FA5">
        <w:t xml:space="preserve">perating </w:t>
      </w:r>
      <w:r w:rsidRPr="00783FA5">
        <w:t>S</w:t>
      </w:r>
      <w:r w:rsidR="003F10B4" w:rsidRPr="00783FA5">
        <w:t>ystems</w:t>
      </w:r>
      <w:bookmarkEnd w:id="35"/>
    </w:p>
    <w:p w:rsidR="000620ED" w:rsidRDefault="003F10B4" w:rsidP="00DA5D20">
      <w:r w:rsidRPr="00783FA5">
        <w:t xml:space="preserve">This </w:t>
      </w:r>
      <w:r w:rsidR="00B20C3D" w:rsidRPr="00783FA5">
        <w:t>solution</w:t>
      </w:r>
      <w:r w:rsidRPr="00783FA5">
        <w:t xml:space="preserve"> </w:t>
      </w:r>
      <w:r w:rsidR="00E6777C">
        <w:t xml:space="preserve">is a </w:t>
      </w:r>
      <w:r w:rsidR="00E6777C" w:rsidRPr="00005E87">
        <w:rPr>
          <w:b/>
        </w:rPr>
        <w:t xml:space="preserve">Joomla </w:t>
      </w:r>
      <w:r w:rsidR="00005E87" w:rsidRPr="00005E87">
        <w:rPr>
          <w:b/>
        </w:rPr>
        <w:t>W</w:t>
      </w:r>
      <w:r w:rsidR="00E6777C" w:rsidRPr="00005E87">
        <w:rPr>
          <w:b/>
        </w:rPr>
        <w:t>eb</w:t>
      </w:r>
      <w:r w:rsidR="00E6777C">
        <w:t xml:space="preserve"> site integrated with Axway API </w:t>
      </w:r>
      <w:r w:rsidR="006374D3">
        <w:t>Gateway s</w:t>
      </w:r>
      <w:r w:rsidR="00E6777C">
        <w:t>erver. S</w:t>
      </w:r>
      <w:r w:rsidR="008402B2">
        <w:t>ee next</w:t>
      </w:r>
      <w:r w:rsidR="00E6777C">
        <w:t xml:space="preserve"> sections for OS requirement details. </w:t>
      </w:r>
    </w:p>
    <w:p w:rsidR="00080A62" w:rsidRPr="00783FA5" w:rsidRDefault="00080A62" w:rsidP="00080A62">
      <w:pPr>
        <w:pStyle w:val="Heading2"/>
        <w:keepNext w:val="0"/>
      </w:pPr>
      <w:bookmarkStart w:id="36" w:name="_Toc406777565"/>
      <w:r>
        <w:t xml:space="preserve">Prerequisites </w:t>
      </w:r>
      <w:r w:rsidR="00EF7D5B">
        <w:t>and</w:t>
      </w:r>
      <w:r>
        <w:t xml:space="preserve"> </w:t>
      </w:r>
      <w:r w:rsidRPr="00783FA5">
        <w:t>Base Product Versions</w:t>
      </w:r>
      <w:bookmarkEnd w:id="36"/>
    </w:p>
    <w:p w:rsidR="00080A62" w:rsidRDefault="00080A62" w:rsidP="00777C0D">
      <w:pPr>
        <w:pStyle w:val="ListParagraph"/>
        <w:numPr>
          <w:ilvl w:val="0"/>
          <w:numId w:val="15"/>
        </w:numPr>
      </w:pPr>
      <w:r>
        <w:t>Installed Joomla 3.</w:t>
      </w:r>
      <w:r w:rsidR="000E7621">
        <w:t>3</w:t>
      </w:r>
      <w:r>
        <w:t>.</w:t>
      </w:r>
      <w:r w:rsidR="000E7621">
        <w:t>1</w:t>
      </w:r>
      <w:r>
        <w:t xml:space="preserve"> (</w:t>
      </w:r>
      <w:hyperlink r:id="rId21" w:history="1">
        <w:r w:rsidRPr="00D5280B">
          <w:rPr>
            <w:rStyle w:val="Hyperlink"/>
          </w:rPr>
          <w:t>http://www.joomla.org/technical-requirements.html</w:t>
        </w:r>
      </w:hyperlink>
      <w:r>
        <w:t>)</w:t>
      </w:r>
      <w:r w:rsidR="00962BB9">
        <w:t>. This requires:</w:t>
      </w:r>
    </w:p>
    <w:p w:rsidR="00962BB9" w:rsidRDefault="00962BB9" w:rsidP="00777C0D">
      <w:pPr>
        <w:pStyle w:val="ListParagraph"/>
        <w:numPr>
          <w:ilvl w:val="1"/>
          <w:numId w:val="15"/>
        </w:numPr>
      </w:pPr>
      <w:r>
        <w:t>Apache Web Server</w:t>
      </w:r>
      <w:r w:rsidR="00051ACE">
        <w:t xml:space="preserve"> v2.2 or v2.4</w:t>
      </w:r>
      <w:r w:rsidR="00051ACE">
        <w:tab/>
      </w:r>
      <w:r w:rsidR="00051ACE">
        <w:tab/>
      </w:r>
      <w:r w:rsidR="00051ACE">
        <w:tab/>
        <w:t xml:space="preserve"> </w:t>
      </w:r>
      <w:r>
        <w:t>(http://www.apache.org/)</w:t>
      </w:r>
    </w:p>
    <w:p w:rsidR="00962BB9" w:rsidRDefault="00962BB9" w:rsidP="00777C0D">
      <w:pPr>
        <w:pStyle w:val="ListParagraph"/>
        <w:numPr>
          <w:ilvl w:val="1"/>
          <w:numId w:val="15"/>
        </w:numPr>
      </w:pPr>
      <w:r>
        <w:t xml:space="preserve">PHP </w:t>
      </w:r>
      <w:r w:rsidR="00051ACE">
        <w:t>v</w:t>
      </w:r>
      <w:r w:rsidR="000E7621">
        <w:t>5.5.9</w:t>
      </w:r>
      <w:r w:rsidR="00051ACE">
        <w:t xml:space="preserve"> or above</w:t>
      </w:r>
      <w:r w:rsidR="000E7621">
        <w:t xml:space="preserve"> </w:t>
      </w:r>
      <w:r>
        <w:t>Support</w:t>
      </w:r>
      <w:r w:rsidR="00051ACE">
        <w:tab/>
      </w:r>
      <w:r w:rsidR="00051ACE">
        <w:tab/>
      </w:r>
      <w:r w:rsidR="00051ACE">
        <w:tab/>
      </w:r>
      <w:r w:rsidR="00051ACE">
        <w:tab/>
      </w:r>
      <w:r>
        <w:t>(http://www.php.net/)</w:t>
      </w:r>
    </w:p>
    <w:p w:rsidR="00962BB9" w:rsidRDefault="00962BB9" w:rsidP="00777C0D">
      <w:pPr>
        <w:pStyle w:val="ListParagraph"/>
        <w:numPr>
          <w:ilvl w:val="1"/>
          <w:numId w:val="15"/>
        </w:numPr>
      </w:pPr>
      <w:r>
        <w:t>MySQL database Server</w:t>
      </w:r>
      <w:r w:rsidR="00051ACE">
        <w:t xml:space="preserve"> v5.1 or above</w:t>
      </w:r>
      <w:r>
        <w:tab/>
      </w:r>
      <w:r w:rsidR="00051ACE">
        <w:tab/>
      </w:r>
      <w:r>
        <w:t>(http://www.mysql.com/)</w:t>
      </w:r>
    </w:p>
    <w:p w:rsidR="00080A62" w:rsidRDefault="00080A62" w:rsidP="00080A62">
      <w:pPr>
        <w:pStyle w:val="ListParagraph"/>
        <w:numPr>
          <w:ilvl w:val="0"/>
          <w:numId w:val="15"/>
        </w:numPr>
      </w:pPr>
      <w:r>
        <w:t>T3 Framework plugin</w:t>
      </w:r>
      <w:r w:rsidR="000E7621">
        <w:t xml:space="preserve"> 2.3.0</w:t>
      </w:r>
      <w:r w:rsidR="00222364">
        <w:t>, installed and functional on</w:t>
      </w:r>
      <w:r w:rsidR="00E15A06">
        <w:t xml:space="preserve"> </w:t>
      </w:r>
      <w:r w:rsidR="00222364">
        <w:t>Joomla.</w:t>
      </w:r>
      <w:r w:rsidR="00C304BF">
        <w:t xml:space="preserve"> </w:t>
      </w:r>
    </w:p>
    <w:p w:rsidR="00E15A06" w:rsidRPr="00E15A06" w:rsidRDefault="004412A6" w:rsidP="00E15A06">
      <w:pPr>
        <w:pStyle w:val="ListParagraph"/>
      </w:pPr>
      <w:r w:rsidRPr="004412A6">
        <w:rPr>
          <w:i/>
        </w:rPr>
        <w:t>Manual Installation</w:t>
      </w:r>
      <w:r w:rsidR="00E15A06">
        <w:rPr>
          <w:i/>
        </w:rPr>
        <w:t xml:space="preserve"> page</w:t>
      </w:r>
      <w:r w:rsidR="00E15A06" w:rsidRPr="00C304BF">
        <w:rPr>
          <w:i/>
        </w:rPr>
        <w:t>:</w:t>
      </w:r>
      <w:r w:rsidR="00E15A06" w:rsidRPr="00E15A06">
        <w:rPr>
          <w:i/>
        </w:rPr>
        <w:t xml:space="preserve"> </w:t>
      </w:r>
      <w:r w:rsidR="00E15A06" w:rsidRPr="00E15A06">
        <w:rPr>
          <w:i/>
        </w:rPr>
        <w:br/>
      </w:r>
      <w:r w:rsidR="00E15A06" w:rsidRPr="00E15A06">
        <w:tab/>
      </w:r>
      <w:r w:rsidR="00E15A06" w:rsidRPr="00E15A06">
        <w:rPr>
          <w:rStyle w:val="Hyperlink"/>
        </w:rPr>
        <w:t>http://t3-framework.org/documentation/installation</w:t>
      </w:r>
    </w:p>
    <w:p w:rsidR="00C304BF" w:rsidRDefault="00E15A06" w:rsidP="00E15A06">
      <w:pPr>
        <w:pStyle w:val="ListParagraph"/>
      </w:pPr>
      <w:r w:rsidRPr="00E15A06">
        <w:rPr>
          <w:i/>
        </w:rPr>
        <w:t>Download link</w:t>
      </w:r>
      <w:r>
        <w:rPr>
          <w:i/>
        </w:rPr>
        <w:t>s</w:t>
      </w:r>
      <w:r w:rsidRPr="00E15A06">
        <w:rPr>
          <w:i/>
        </w:rPr>
        <w:t>:</w:t>
      </w:r>
      <w:r>
        <w:rPr>
          <w:i/>
        </w:rPr>
        <w:br/>
      </w:r>
      <w:r>
        <w:rPr>
          <w:rStyle w:val="Hyperlink"/>
        </w:rPr>
        <w:tab/>
      </w:r>
      <w:r w:rsidRPr="00E15A06">
        <w:rPr>
          <w:rStyle w:val="Hyperlink"/>
        </w:rPr>
        <w:t>http://www.joomlart.com/forums/downloads.php?do=file&amp;id=3273</w:t>
      </w:r>
      <w:r w:rsidRPr="00E15A06">
        <w:rPr>
          <w:i/>
        </w:rPr>
        <w:br/>
      </w:r>
      <w:r w:rsidRPr="00E15A06">
        <w:tab/>
      </w:r>
      <w:r w:rsidRPr="00E15A06">
        <w:rPr>
          <w:rStyle w:val="Hyperlink"/>
        </w:rPr>
        <w:t>http://www.joomlart.com/forums/downloads.php?do=file&amp;id=3273&amp;version=2.3.0&amp;act=down</w:t>
      </w:r>
      <w:r w:rsidR="00C304BF" w:rsidRPr="00E15A06">
        <w:br/>
      </w:r>
    </w:p>
    <w:p w:rsidR="00C304BF" w:rsidRDefault="00080A62" w:rsidP="00777C0D">
      <w:pPr>
        <w:pStyle w:val="ListParagraph"/>
        <w:numPr>
          <w:ilvl w:val="0"/>
          <w:numId w:val="15"/>
        </w:numPr>
      </w:pPr>
      <w:r>
        <w:t xml:space="preserve">Purity III </w:t>
      </w:r>
      <w:r w:rsidR="001F02B1">
        <w:t xml:space="preserve">- </w:t>
      </w:r>
      <w:r w:rsidR="00222364">
        <w:t>Joomla</w:t>
      </w:r>
      <w:r w:rsidR="00C304BF">
        <w:t xml:space="preserve"> </w:t>
      </w:r>
      <w:r w:rsidR="001F02B1">
        <w:t>template</w:t>
      </w:r>
      <w:r>
        <w:t xml:space="preserve"> </w:t>
      </w:r>
      <w:proofErr w:type="gramStart"/>
      <w:r w:rsidR="000E7621">
        <w:t xml:space="preserve">1.1.0 </w:t>
      </w:r>
      <w:r>
        <w:t xml:space="preserve"> (</w:t>
      </w:r>
      <w:proofErr w:type="gramEnd"/>
      <w:r>
        <w:t>requires  T3 Framework plugi</w:t>
      </w:r>
      <w:r w:rsidR="00222364">
        <w:t xml:space="preserve">n) - </w:t>
      </w:r>
      <w:r w:rsidR="00C304BF">
        <w:t>installe</w:t>
      </w:r>
      <w:r w:rsidR="00222364">
        <w:t>d and functional on Joomla.</w:t>
      </w:r>
    </w:p>
    <w:p w:rsidR="00C304BF" w:rsidRDefault="004412A6" w:rsidP="00C304BF">
      <w:pPr>
        <w:pStyle w:val="ListParagraph"/>
      </w:pPr>
      <w:r>
        <w:rPr>
          <w:i/>
        </w:rPr>
        <w:t xml:space="preserve">Manual Installation &amp; Structure </w:t>
      </w:r>
      <w:r w:rsidR="00C304BF">
        <w:rPr>
          <w:i/>
        </w:rPr>
        <w:t>page</w:t>
      </w:r>
      <w:r w:rsidR="00C304BF" w:rsidRPr="00C304BF">
        <w:rPr>
          <w:i/>
        </w:rPr>
        <w:t>:</w:t>
      </w:r>
      <w:r w:rsidR="00C304BF">
        <w:t xml:space="preserve"> </w:t>
      </w:r>
      <w:r w:rsidR="00C304BF">
        <w:br/>
      </w:r>
      <w:r w:rsidR="00E15A06">
        <w:tab/>
      </w:r>
      <w:hyperlink r:id="rId22" w:history="1">
        <w:r w:rsidR="00C304BF" w:rsidRPr="004A211B">
          <w:rPr>
            <w:rStyle w:val="Hyperlink"/>
          </w:rPr>
          <w:t>http://www.joomlart.com/documentation/purity-iii/installation-and-folder-structure</w:t>
        </w:r>
      </w:hyperlink>
    </w:p>
    <w:p w:rsidR="00E15A06" w:rsidRDefault="00C304BF" w:rsidP="00C304BF">
      <w:pPr>
        <w:pStyle w:val="ListParagraph"/>
      </w:pPr>
      <w:r w:rsidRPr="00C304BF">
        <w:rPr>
          <w:i/>
        </w:rPr>
        <w:t>Download link</w:t>
      </w:r>
      <w:r w:rsidR="00E15A06">
        <w:rPr>
          <w:i/>
        </w:rPr>
        <w:t>s</w:t>
      </w:r>
      <w:r w:rsidRPr="00C304BF">
        <w:rPr>
          <w:i/>
        </w:rPr>
        <w:t>:</w:t>
      </w:r>
      <w:r w:rsidR="00E15A06">
        <w:rPr>
          <w:lang w:val="bg-BG"/>
        </w:rPr>
        <w:br/>
      </w:r>
      <w:r w:rsidR="00E15A06">
        <w:rPr>
          <w:lang w:val="bg-BG"/>
        </w:rPr>
        <w:tab/>
      </w:r>
      <w:hyperlink r:id="rId23" w:history="1">
        <w:r w:rsidRPr="004A211B">
          <w:rPr>
            <w:rStyle w:val="Hyperlink"/>
          </w:rPr>
          <w:t>http://www.joomlart.com/forums/downloads.php?do=file&amp;id=3825</w:t>
        </w:r>
      </w:hyperlink>
      <w:r w:rsidR="00E15A06">
        <w:br/>
      </w:r>
      <w:r w:rsidR="00E15A06">
        <w:tab/>
      </w:r>
      <w:hyperlink r:id="rId24" w:history="1">
        <w:r w:rsidR="00E15A06" w:rsidRPr="004A211B">
          <w:rPr>
            <w:rStyle w:val="Hyperlink"/>
          </w:rPr>
          <w:t>http://www.joomlart.com/forums/downloads.php?do=file&amp;id=3825&amp;version=1.1.0&amp;act=down</w:t>
        </w:r>
      </w:hyperlink>
    </w:p>
    <w:p w:rsidR="00A63674" w:rsidRPr="00A63674" w:rsidRDefault="00A63674" w:rsidP="00A63674">
      <w:pPr>
        <w:pStyle w:val="ListParagraph"/>
        <w:numPr>
          <w:ilvl w:val="0"/>
          <w:numId w:val="15"/>
        </w:numPr>
      </w:pPr>
      <w:proofErr w:type="spellStart"/>
      <w:r w:rsidRPr="00A63674">
        <w:t>AllVideos</w:t>
      </w:r>
      <w:proofErr w:type="spellEnd"/>
      <w:r w:rsidRPr="00A63674">
        <w:t xml:space="preserve"> (by </w:t>
      </w:r>
      <w:proofErr w:type="spellStart"/>
      <w:r w:rsidRPr="00A63674">
        <w:t>JoomlaWorks</w:t>
      </w:r>
      <w:proofErr w:type="spellEnd"/>
      <w:r w:rsidRPr="00A63674">
        <w:t>)</w:t>
      </w:r>
      <w:r>
        <w:t xml:space="preserve"> </w:t>
      </w:r>
      <w:r w:rsidRPr="00A63674">
        <w:t xml:space="preserve">4.6.1 </w:t>
      </w:r>
      <w:r>
        <w:t>- installed and functional on Joomla</w:t>
      </w:r>
      <w:r>
        <w:rPr>
          <w:rFonts w:ascii="Arial" w:hAnsi="Arial" w:cs="Arial"/>
          <w:color w:val="555555"/>
          <w:sz w:val="19"/>
          <w:szCs w:val="19"/>
          <w:shd w:val="clear" w:color="auto" w:fill="FFFFFF"/>
        </w:rPr>
        <w:t>.</w:t>
      </w:r>
    </w:p>
    <w:p w:rsidR="00A63674" w:rsidRDefault="00A63674" w:rsidP="00A63674">
      <w:pPr>
        <w:pStyle w:val="ListParagraph"/>
      </w:pPr>
      <w:r>
        <w:rPr>
          <w:i/>
        </w:rPr>
        <w:t>Manual Installation &amp; Structure page</w:t>
      </w:r>
      <w:r w:rsidRPr="00C304BF">
        <w:rPr>
          <w:i/>
        </w:rPr>
        <w:t>:</w:t>
      </w:r>
      <w:r>
        <w:t xml:space="preserve"> </w:t>
      </w:r>
      <w:r>
        <w:br/>
      </w:r>
      <w:r>
        <w:tab/>
      </w:r>
      <w:r w:rsidRPr="00A63674">
        <w:t>http://www.joomlaworks.net/support/docs/allvideos</w:t>
      </w:r>
    </w:p>
    <w:p w:rsidR="00A63674" w:rsidRDefault="00A63674" w:rsidP="00A63674">
      <w:pPr>
        <w:pStyle w:val="ListParagraph"/>
      </w:pPr>
      <w:r w:rsidRPr="00C304BF">
        <w:rPr>
          <w:i/>
        </w:rPr>
        <w:t>Download link</w:t>
      </w:r>
      <w:r>
        <w:rPr>
          <w:i/>
        </w:rPr>
        <w:t>s</w:t>
      </w:r>
      <w:r w:rsidRPr="00C304BF">
        <w:rPr>
          <w:i/>
        </w:rPr>
        <w:t>:</w:t>
      </w:r>
      <w:r>
        <w:rPr>
          <w:lang w:val="bg-BG"/>
        </w:rPr>
        <w:br/>
      </w:r>
      <w:r>
        <w:rPr>
          <w:lang w:val="bg-BG"/>
        </w:rPr>
        <w:tab/>
      </w:r>
      <w:hyperlink r:id="rId25" w:history="1">
        <w:r w:rsidRPr="00036A18">
          <w:rPr>
            <w:rStyle w:val="Hyperlink"/>
          </w:rPr>
          <w:t>http://www.joomlaworks.net/extensions/free/allvideos</w:t>
        </w:r>
      </w:hyperlink>
      <w:r>
        <w:br/>
      </w:r>
      <w:r>
        <w:tab/>
      </w:r>
      <w:hyperlink r:id="rId26" w:history="1">
        <w:r w:rsidRPr="00036A18">
          <w:rPr>
            <w:rStyle w:val="Hyperlink"/>
          </w:rPr>
          <w:t>http://www.joomlaworks.net/downloads/?f=plg_jw_allvideos-v4.6.1_j1.5-3.x.zip</w:t>
        </w:r>
      </w:hyperlink>
    </w:p>
    <w:p w:rsidR="00A63674" w:rsidRDefault="00A63674" w:rsidP="00A63674">
      <w:pPr>
        <w:pStyle w:val="ListParagraph"/>
        <w:numPr>
          <w:ilvl w:val="0"/>
          <w:numId w:val="15"/>
        </w:numPr>
      </w:pPr>
      <w:r>
        <w:lastRenderedPageBreak/>
        <w:t>PHP</w:t>
      </w:r>
      <w:r w:rsidRPr="00DB03B3">
        <w:t xml:space="preserve"> </w:t>
      </w:r>
      <w:r w:rsidRPr="00ED1F32">
        <w:t>php5-mcrypt and php5-gd</w:t>
      </w:r>
      <w:r>
        <w:t xml:space="preserve"> extensions </w:t>
      </w:r>
      <w:r w:rsidRPr="00DB03B3">
        <w:t>installed and enabled</w:t>
      </w:r>
      <w:r>
        <w:t xml:space="preserve"> on Joomla.</w:t>
      </w:r>
    </w:p>
    <w:p w:rsidR="00080A62" w:rsidRDefault="00080A62" w:rsidP="00220C25">
      <w:pPr>
        <w:pStyle w:val="ListParagraph"/>
        <w:keepNext/>
        <w:numPr>
          <w:ilvl w:val="0"/>
          <w:numId w:val="15"/>
        </w:numPr>
      </w:pPr>
      <w:r>
        <w:t>Axway API Gateway Server 7.3</w:t>
      </w:r>
      <w:r w:rsidR="00A20411">
        <w:t>.1</w:t>
      </w:r>
      <w:r>
        <w:t xml:space="preserve"> – installed and functional</w:t>
      </w:r>
      <w:r w:rsidR="00F24145">
        <w:t>.</w:t>
      </w:r>
    </w:p>
    <w:p w:rsidR="00567589" w:rsidRPr="00567589" w:rsidRDefault="00567589" w:rsidP="00220C25">
      <w:pPr>
        <w:keepNext/>
        <w:ind w:left="1080"/>
        <w:rPr>
          <w:i/>
        </w:rPr>
      </w:pPr>
      <w:r w:rsidRPr="00567589">
        <w:rPr>
          <w:b/>
          <w:i/>
        </w:rPr>
        <w:t>Note:</w:t>
      </w:r>
      <w:r w:rsidRPr="00567589">
        <w:rPr>
          <w:i/>
        </w:rPr>
        <w:t xml:space="preserve"> This includes/requires</w:t>
      </w:r>
      <w:r w:rsidR="00BA3BC4">
        <w:rPr>
          <w:i/>
        </w:rPr>
        <w:t xml:space="preserve"> </w:t>
      </w:r>
      <w:r w:rsidR="001F02B1">
        <w:rPr>
          <w:i/>
        </w:rPr>
        <w:t>the following</w:t>
      </w:r>
      <w:r w:rsidR="008B5F32">
        <w:rPr>
          <w:i/>
        </w:rPr>
        <w:t xml:space="preserve"> modules:</w:t>
      </w:r>
    </w:p>
    <w:p w:rsidR="00567589" w:rsidRDefault="00567589" w:rsidP="00220C25">
      <w:pPr>
        <w:pStyle w:val="ListParagraph"/>
        <w:keepNext/>
        <w:numPr>
          <w:ilvl w:val="2"/>
          <w:numId w:val="13"/>
        </w:numPr>
        <w:ind w:left="2154" w:hanging="357"/>
      </w:pPr>
      <w:r>
        <w:t>API Gateway Analytics installed and configured</w:t>
      </w:r>
    </w:p>
    <w:p w:rsidR="00567589" w:rsidRDefault="00567589" w:rsidP="00777C0D">
      <w:pPr>
        <w:pStyle w:val="ListParagraph"/>
        <w:numPr>
          <w:ilvl w:val="2"/>
          <w:numId w:val="13"/>
        </w:numPr>
      </w:pPr>
      <w:r>
        <w:t>API Policy Studio and Configuration Studio are required in order to be able to configure API Gateway Analytics</w:t>
      </w:r>
    </w:p>
    <w:p w:rsidR="00881596" w:rsidRPr="00783FA5" w:rsidRDefault="00881596" w:rsidP="00881596">
      <w:pPr>
        <w:pStyle w:val="Heading2"/>
        <w:keepNext w:val="0"/>
      </w:pPr>
      <w:bookmarkStart w:id="37" w:name="_Toc406777566"/>
      <w:r w:rsidRPr="00783FA5">
        <w:t>Third-Party Products</w:t>
      </w:r>
      <w:r w:rsidR="00CD60C1" w:rsidRPr="00783FA5">
        <w:t xml:space="preserve"> / Browsers</w:t>
      </w:r>
      <w:bookmarkEnd w:id="37"/>
    </w:p>
    <w:p w:rsidR="00962BB9" w:rsidRDefault="00962BB9" w:rsidP="00777C0D">
      <w:pPr>
        <w:pStyle w:val="ListParagraph"/>
        <w:numPr>
          <w:ilvl w:val="0"/>
          <w:numId w:val="15"/>
        </w:numPr>
      </w:pPr>
      <w:r>
        <w:t xml:space="preserve">Browser support </w:t>
      </w:r>
      <w:r w:rsidR="00374C22">
        <w:t xml:space="preserve">as </w:t>
      </w:r>
      <w:r>
        <w:t xml:space="preserve">described in your Joomla! </w:t>
      </w:r>
      <w:proofErr w:type="gramStart"/>
      <w:r>
        <w:t>documentation</w:t>
      </w:r>
      <w:proofErr w:type="gramEnd"/>
      <w:r>
        <w:t>.</w:t>
      </w:r>
    </w:p>
    <w:p w:rsidR="00080A62" w:rsidRDefault="00962BB9" w:rsidP="00777C0D">
      <w:pPr>
        <w:pStyle w:val="ListParagraph"/>
        <w:numPr>
          <w:ilvl w:val="0"/>
          <w:numId w:val="15"/>
        </w:numPr>
      </w:pPr>
      <w:r>
        <w:t xml:space="preserve">The </w:t>
      </w:r>
      <w:r w:rsidR="00BA3BC4">
        <w:t xml:space="preserve">test </w:t>
      </w:r>
      <w:r>
        <w:t xml:space="preserve">API functionality </w:t>
      </w:r>
      <w:r w:rsidR="00CB0FB7">
        <w:t>in</w:t>
      </w:r>
      <w:r>
        <w:t xml:space="preserve"> the API catalog page requires browser with HTML5 support.</w:t>
      </w:r>
    </w:p>
    <w:p w:rsidR="00E6777C" w:rsidRDefault="00E6777C" w:rsidP="00777C0D">
      <w:pPr>
        <w:pStyle w:val="ListParagraph"/>
        <w:numPr>
          <w:ilvl w:val="0"/>
          <w:numId w:val="15"/>
        </w:numPr>
      </w:pPr>
      <w:proofErr w:type="spellStart"/>
      <w:proofErr w:type="gramStart"/>
      <w:r w:rsidRPr="00E6777C">
        <w:rPr>
          <w:i/>
        </w:rPr>
        <w:t>EasyDiscuss</w:t>
      </w:r>
      <w:proofErr w:type="spellEnd"/>
      <w:r w:rsidR="00ED1F32">
        <w:rPr>
          <w:i/>
        </w:rPr>
        <w:t>(</w:t>
      </w:r>
      <w:proofErr w:type="gramEnd"/>
      <w:r w:rsidR="00051ACE" w:rsidRPr="00051ACE">
        <w:t>3.2.9463</w:t>
      </w:r>
      <w:r w:rsidR="00ED1F32">
        <w:rPr>
          <w:i/>
        </w:rPr>
        <w:t xml:space="preserve">) </w:t>
      </w:r>
      <w:r>
        <w:t xml:space="preserve"> and </w:t>
      </w:r>
      <w:proofErr w:type="spellStart"/>
      <w:r w:rsidRPr="00E6777C">
        <w:rPr>
          <w:i/>
        </w:rPr>
        <w:t>EasyBlog</w:t>
      </w:r>
      <w:proofErr w:type="spellEnd"/>
      <w:r w:rsidR="00ED1F32">
        <w:rPr>
          <w:i/>
        </w:rPr>
        <w:t xml:space="preserve"> (</w:t>
      </w:r>
      <w:r w:rsidR="00ED1F32">
        <w:t xml:space="preserve">3.9.16263) </w:t>
      </w:r>
      <w:r>
        <w:t xml:space="preserve"> Joomla plugins validated with the solution. Find more info in an Addendum to this document.</w:t>
      </w:r>
      <w:r w:rsidR="00ED1F32">
        <w:t xml:space="preserve">  </w:t>
      </w:r>
    </w:p>
    <w:p w:rsidR="00881596" w:rsidRDefault="00881596" w:rsidP="00DA5D20"/>
    <w:p w:rsidR="00AC454E" w:rsidRPr="00783FA5" w:rsidRDefault="001B5590" w:rsidP="006B6F2C">
      <w:pPr>
        <w:pStyle w:val="Heading1"/>
      </w:pPr>
      <w:bookmarkStart w:id="38" w:name="_Toc406777567"/>
      <w:r w:rsidRPr="00783FA5">
        <w:lastRenderedPageBreak/>
        <w:t>Installation</w:t>
      </w:r>
      <w:bookmarkEnd w:id="38"/>
    </w:p>
    <w:p w:rsidR="00660351" w:rsidRPr="00783FA5" w:rsidRDefault="00660351" w:rsidP="00C97A46">
      <w:pPr>
        <w:pStyle w:val="introChapter"/>
        <w:spacing w:before="120"/>
        <w:ind w:hanging="288"/>
        <w:rPr>
          <w:rFonts w:ascii="Cambria" w:hAnsi="Cambria"/>
        </w:rPr>
      </w:pPr>
      <w:r w:rsidRPr="00783FA5">
        <w:rPr>
          <w:rFonts w:ascii="Cambria" w:hAnsi="Cambria"/>
        </w:rPr>
        <w:t>in this chapter</w:t>
      </w:r>
    </w:p>
    <w:p w:rsidR="00660351" w:rsidRPr="00192913" w:rsidRDefault="00566859" w:rsidP="002020DF">
      <w:pPr>
        <w:pStyle w:val="spchapter"/>
        <w:spacing w:after="0"/>
        <w:ind w:left="-288"/>
        <w:rPr>
          <w:rFonts w:ascii="Cambria" w:hAnsi="Cambria"/>
          <w:sz w:val="22"/>
          <w:szCs w:val="22"/>
        </w:rPr>
      </w:pPr>
      <w:r w:rsidRPr="00192913">
        <w:rPr>
          <w:rFonts w:ascii="Cambria" w:hAnsi="Cambria"/>
          <w:sz w:val="22"/>
          <w:szCs w:val="22"/>
        </w:rPr>
        <w:t xml:space="preserve">This chapter describes </w:t>
      </w:r>
      <w:r w:rsidR="00046834" w:rsidRPr="00192913">
        <w:rPr>
          <w:rFonts w:ascii="Cambria" w:hAnsi="Cambria"/>
          <w:sz w:val="22"/>
          <w:szCs w:val="22"/>
        </w:rPr>
        <w:t xml:space="preserve">how to install and un-install the </w:t>
      </w:r>
      <w:r w:rsidR="00A65556" w:rsidRPr="00192913">
        <w:rPr>
          <w:rFonts w:ascii="Cambria" w:hAnsi="Cambria"/>
          <w:sz w:val="22"/>
          <w:szCs w:val="22"/>
        </w:rPr>
        <w:t>solution</w:t>
      </w:r>
      <w:r w:rsidR="00B66910" w:rsidRPr="00192913">
        <w:rPr>
          <w:rFonts w:ascii="Cambria" w:hAnsi="Cambria"/>
          <w:sz w:val="22"/>
          <w:szCs w:val="22"/>
        </w:rPr>
        <w:t xml:space="preserve"> </w:t>
      </w:r>
      <w:r w:rsidR="0049539F" w:rsidRPr="00192913">
        <w:rPr>
          <w:rFonts w:ascii="Cambria" w:hAnsi="Cambria"/>
          <w:sz w:val="22"/>
          <w:szCs w:val="22"/>
        </w:rPr>
        <w:t>package</w:t>
      </w:r>
      <w:r w:rsidRPr="00192913">
        <w:rPr>
          <w:rFonts w:ascii="Cambria" w:hAnsi="Cambria"/>
          <w:sz w:val="22"/>
          <w:szCs w:val="22"/>
        </w:rPr>
        <w:t>.</w:t>
      </w:r>
    </w:p>
    <w:p w:rsidR="002B0255" w:rsidRPr="00783FA5" w:rsidRDefault="00D33EBE" w:rsidP="00D33EBE">
      <w:pPr>
        <w:pStyle w:val="Heading2"/>
        <w:ind w:left="230" w:hanging="230"/>
      </w:pPr>
      <w:bookmarkStart w:id="39" w:name="_Toc226813868"/>
      <w:bookmarkStart w:id="40" w:name="_Toc129767098"/>
      <w:bookmarkStart w:id="41" w:name="_Toc130873229"/>
      <w:bookmarkStart w:id="42" w:name="_Toc138567995"/>
      <w:bookmarkStart w:id="43" w:name="_Toc161816833"/>
      <w:bookmarkStart w:id="44" w:name="Chapter4"/>
      <w:bookmarkStart w:id="45" w:name="_Toc203450821"/>
      <w:bookmarkStart w:id="46" w:name="_Toc203451976"/>
      <w:bookmarkStart w:id="47" w:name="_Toc203452007"/>
      <w:bookmarkStart w:id="48" w:name="_Toc203452026"/>
      <w:bookmarkStart w:id="49" w:name="_Toc205788983"/>
      <w:bookmarkStart w:id="50" w:name="_Toc406777568"/>
      <w:r w:rsidRPr="00783FA5">
        <w:t xml:space="preserve">Installing </w:t>
      </w:r>
      <w:r w:rsidR="007C6897">
        <w:t xml:space="preserve">and Configuring </w:t>
      </w:r>
      <w:r w:rsidRPr="00783FA5">
        <w:t>the Solution</w:t>
      </w:r>
      <w:bookmarkEnd w:id="39"/>
      <w:bookmarkEnd w:id="50"/>
    </w:p>
    <w:p w:rsidR="002D4D6E" w:rsidRPr="00783FA5" w:rsidRDefault="002D4D6E" w:rsidP="002D4D6E">
      <w:pPr>
        <w:pStyle w:val="Heading3"/>
      </w:pPr>
      <w:bookmarkStart w:id="51" w:name="_Toc406777569"/>
      <w:r>
        <w:t xml:space="preserve">Installing and Configuration on the Joomla! </w:t>
      </w:r>
      <w:r w:rsidR="000133A8">
        <w:t>Application</w:t>
      </w:r>
      <w:r>
        <w:t xml:space="preserve"> server</w:t>
      </w:r>
      <w:bookmarkEnd w:id="51"/>
    </w:p>
    <w:p w:rsidR="008402B2" w:rsidRDefault="002D4D6E" w:rsidP="00DA5D20">
      <w:r>
        <w:t>P</w:t>
      </w:r>
      <w:r w:rsidR="00D33EBE" w:rsidRPr="00783FA5">
        <w:t>erform the following</w:t>
      </w:r>
      <w:r w:rsidR="002B0255" w:rsidRPr="00783FA5">
        <w:t xml:space="preserve"> steps on the </w:t>
      </w:r>
      <w:r w:rsidR="008402B2">
        <w:t xml:space="preserve">Joomla! </w:t>
      </w:r>
      <w:r w:rsidR="000133A8">
        <w:t>Application</w:t>
      </w:r>
      <w:r w:rsidR="008402B2">
        <w:t xml:space="preserve"> server:</w:t>
      </w:r>
    </w:p>
    <w:p w:rsidR="000133A8" w:rsidRDefault="000133A8" w:rsidP="00777C0D">
      <w:pPr>
        <w:pStyle w:val="ListParagraph"/>
        <w:numPr>
          <w:ilvl w:val="0"/>
          <w:numId w:val="16"/>
        </w:numPr>
      </w:pPr>
      <w:r>
        <w:t xml:space="preserve">Modify </w:t>
      </w:r>
      <w:r w:rsidRPr="000133A8">
        <w:rPr>
          <w:rFonts w:ascii="Courier New" w:hAnsi="Courier New" w:cs="Courier New"/>
          <w:i/>
        </w:rPr>
        <w:t>Maximum allowed size for uploaded files</w:t>
      </w:r>
      <w:r>
        <w:t xml:space="preserve"> value in PHP Configuration file (</w:t>
      </w:r>
      <w:r w:rsidRPr="000133A8">
        <w:rPr>
          <w:rFonts w:ascii="Courier New" w:hAnsi="Courier New" w:cs="Courier New"/>
          <w:i/>
        </w:rPr>
        <w:t>php.ini</w:t>
      </w:r>
      <w:r>
        <w:t>) file to be at least 8MB</w:t>
      </w:r>
      <w:r w:rsidR="002B2994">
        <w:t xml:space="preserve">. </w:t>
      </w:r>
      <w:r w:rsidR="002B2994">
        <w:br/>
        <w:t xml:space="preserve">* </w:t>
      </w:r>
      <w:r>
        <w:t xml:space="preserve">Find </w:t>
      </w:r>
      <w:r w:rsidR="002B2994">
        <w:t xml:space="preserve">in </w:t>
      </w:r>
      <w:r w:rsidR="002B2994" w:rsidRPr="000133A8">
        <w:rPr>
          <w:rFonts w:ascii="Courier New" w:hAnsi="Courier New" w:cs="Courier New"/>
          <w:i/>
        </w:rPr>
        <w:t>php.ini</w:t>
      </w:r>
      <w:r w:rsidR="002B2994">
        <w:t xml:space="preserve"> file </w:t>
      </w:r>
      <w:r>
        <w:t xml:space="preserve">and modify parameter </w:t>
      </w:r>
      <w:proofErr w:type="spellStart"/>
      <w:r w:rsidRPr="000133A8">
        <w:rPr>
          <w:rFonts w:ascii="Courier New" w:hAnsi="Courier New" w:cs="Courier New"/>
          <w:i/>
        </w:rPr>
        <w:t>upload_max_filesize</w:t>
      </w:r>
      <w:proofErr w:type="spellEnd"/>
      <w:r w:rsidRPr="000133A8">
        <w:rPr>
          <w:rFonts w:ascii="Courier New" w:hAnsi="Courier New" w:cs="Courier New"/>
          <w:i/>
        </w:rPr>
        <w:t>=</w:t>
      </w:r>
      <w:proofErr w:type="gramStart"/>
      <w:r w:rsidRPr="000133A8">
        <w:rPr>
          <w:rFonts w:ascii="Courier New" w:hAnsi="Courier New" w:cs="Courier New"/>
          <w:i/>
        </w:rPr>
        <w:t>8M</w:t>
      </w:r>
      <w:r w:rsidRPr="000133A8">
        <w:t xml:space="preserve"> </w:t>
      </w:r>
      <w:r w:rsidR="002B2994">
        <w:t xml:space="preserve"> (</w:t>
      </w:r>
      <w:proofErr w:type="gramEnd"/>
      <w:r w:rsidR="002B2994">
        <w:t>or more)</w:t>
      </w:r>
      <w:r>
        <w:t>.</w:t>
      </w:r>
    </w:p>
    <w:p w:rsidR="008402B2" w:rsidRDefault="006758D4" w:rsidP="00777C0D">
      <w:pPr>
        <w:pStyle w:val="ListParagraph"/>
        <w:numPr>
          <w:ilvl w:val="0"/>
          <w:numId w:val="16"/>
        </w:numPr>
      </w:pPr>
      <w:r>
        <w:t xml:space="preserve">Verify prerequisites are met (See Chapter 3). </w:t>
      </w:r>
      <w:r w:rsidR="008402B2">
        <w:t xml:space="preserve">Install a new Joomla! </w:t>
      </w:r>
      <w:proofErr w:type="gramStart"/>
      <w:r w:rsidR="008402B2">
        <w:t>site</w:t>
      </w:r>
      <w:proofErr w:type="gramEnd"/>
      <w:r w:rsidR="008402B2">
        <w:t xml:space="preserve">. </w:t>
      </w:r>
      <w:r w:rsidR="00FE30F7">
        <w:t xml:space="preserve"> </w:t>
      </w:r>
      <w:r w:rsidR="008402B2">
        <w:t xml:space="preserve">Give it a name like: </w:t>
      </w:r>
      <w:r w:rsidR="008402B2" w:rsidRPr="00FD7320">
        <w:rPr>
          <w:i/>
        </w:rPr>
        <w:t xml:space="preserve">API </w:t>
      </w:r>
      <w:r w:rsidR="004E6B68">
        <w:rPr>
          <w:i/>
        </w:rPr>
        <w:t>Portal</w:t>
      </w:r>
      <w:r w:rsidR="008402B2">
        <w:t xml:space="preserve">. Follow the general instructions in the Joomla! </w:t>
      </w:r>
      <w:proofErr w:type="gramStart"/>
      <w:r w:rsidR="00C91BFD">
        <w:t>d</w:t>
      </w:r>
      <w:r w:rsidR="008402B2">
        <w:t>ocumentation</w:t>
      </w:r>
      <w:proofErr w:type="gramEnd"/>
      <w:r w:rsidR="008402B2">
        <w:t xml:space="preserve"> </w:t>
      </w:r>
      <w:r w:rsidR="004E6B68">
        <w:t>to create it.</w:t>
      </w:r>
      <w:r w:rsidR="007566B1">
        <w:t xml:space="preserve"> </w:t>
      </w:r>
    </w:p>
    <w:p w:rsidR="00733075" w:rsidRDefault="00733075" w:rsidP="00777C0D">
      <w:pPr>
        <w:pStyle w:val="ListParagraph"/>
        <w:numPr>
          <w:ilvl w:val="0"/>
          <w:numId w:val="16"/>
        </w:numPr>
      </w:pPr>
      <w:r>
        <w:t xml:space="preserve">Grant write permissions to </w:t>
      </w:r>
      <w:r w:rsidRPr="00733075">
        <w:rPr>
          <w:rFonts w:ascii="Courier New" w:hAnsi="Courier New" w:cs="Courier New"/>
        </w:rPr>
        <w:t>apache</w:t>
      </w:r>
      <w:r>
        <w:rPr>
          <w:rFonts w:ascii="Courier New" w:hAnsi="Courier New" w:cs="Courier New"/>
        </w:rPr>
        <w:t xml:space="preserve"> system</w:t>
      </w:r>
      <w:r w:rsidRPr="00733075">
        <w:rPr>
          <w:rFonts w:ascii="Courier New" w:hAnsi="Courier New" w:cs="Courier New"/>
        </w:rPr>
        <w:t xml:space="preserve"> user</w:t>
      </w:r>
      <w:r>
        <w:t xml:space="preserve"> for all Joomla </w:t>
      </w:r>
      <w:r w:rsidRPr="00733075">
        <w:rPr>
          <w:rFonts w:ascii="Courier New" w:hAnsi="Courier New" w:cs="Courier New"/>
        </w:rPr>
        <w:t>files</w:t>
      </w:r>
      <w:r>
        <w:t xml:space="preserve"> and </w:t>
      </w:r>
      <w:r w:rsidRPr="00733075">
        <w:rPr>
          <w:rFonts w:ascii="Courier New" w:hAnsi="Courier New" w:cs="Courier New"/>
        </w:rPr>
        <w:t>folders</w:t>
      </w:r>
    </w:p>
    <w:p w:rsidR="008402B2" w:rsidRDefault="008402B2" w:rsidP="00777C0D">
      <w:pPr>
        <w:pStyle w:val="ListParagraph"/>
        <w:numPr>
          <w:ilvl w:val="0"/>
          <w:numId w:val="16"/>
        </w:numPr>
      </w:pPr>
      <w:r>
        <w:t>Login in the administrator UI</w:t>
      </w:r>
      <w:r w:rsidR="00C91BFD">
        <w:t xml:space="preserve"> in Joomla!</w:t>
      </w:r>
    </w:p>
    <w:p w:rsidR="008402B2" w:rsidRDefault="00C91BFD" w:rsidP="00DA5D20">
      <w:r>
        <w:t xml:space="preserve">Go to </w:t>
      </w:r>
      <w:r w:rsidRPr="003E2750">
        <w:rPr>
          <w:i/>
        </w:rPr>
        <w:t>Extensions &gt; Extension manager</w:t>
      </w:r>
      <w:r>
        <w:t xml:space="preserve">, section </w:t>
      </w:r>
      <w:r w:rsidRPr="003E2750">
        <w:rPr>
          <w:i/>
        </w:rPr>
        <w:t>Upload Package</w:t>
      </w:r>
      <w:r w:rsidR="003E2750">
        <w:rPr>
          <w:i/>
        </w:rPr>
        <w:t xml:space="preserve"> F</w:t>
      </w:r>
      <w:r w:rsidRPr="003E2750">
        <w:rPr>
          <w:i/>
        </w:rPr>
        <w:t>ile</w:t>
      </w:r>
      <w:r>
        <w:t>.</w:t>
      </w:r>
    </w:p>
    <w:p w:rsidR="002F65BA" w:rsidRDefault="002F65BA" w:rsidP="00DA5D20">
      <w:r>
        <w:t xml:space="preserve">The delivery contains </w:t>
      </w:r>
      <w:r w:rsidR="00DD24FA">
        <w:t>t</w:t>
      </w:r>
      <w:r w:rsidR="00222364">
        <w:t>wo</w:t>
      </w:r>
      <w:r>
        <w:t xml:space="preserve"> archives: </w:t>
      </w:r>
      <w:r w:rsidR="004709D8">
        <w:rPr>
          <w:b/>
          <w:i/>
        </w:rPr>
        <w:t>Axway-APIManager7.3.1-APIPortal-JoomlaExtension-&lt;version&gt;.</w:t>
      </w:r>
      <w:proofErr w:type="gramStart"/>
      <w:r w:rsidR="004709D8">
        <w:rPr>
          <w:b/>
          <w:i/>
        </w:rPr>
        <w:t>zip</w:t>
      </w:r>
      <w:r>
        <w:t xml:space="preserve">  to</w:t>
      </w:r>
      <w:proofErr w:type="gramEnd"/>
      <w:r>
        <w:t xml:space="preserve"> install </w:t>
      </w:r>
      <w:r w:rsidR="00DD24FA">
        <w:t xml:space="preserve">in the Joomla site, and </w:t>
      </w:r>
      <w:r w:rsidR="00550D3A" w:rsidRPr="00550D3A">
        <w:rPr>
          <w:b/>
          <w:i/>
        </w:rPr>
        <w:t>Axway-APIManager7.3.1-Manager-</w:t>
      </w:r>
      <w:r w:rsidR="00550D3A">
        <w:rPr>
          <w:b/>
          <w:i/>
        </w:rPr>
        <w:t>&lt;version&gt;</w:t>
      </w:r>
      <w:r w:rsidR="00550D3A" w:rsidRPr="00550D3A">
        <w:rPr>
          <w:b/>
          <w:i/>
        </w:rPr>
        <w:t>.zip</w:t>
      </w:r>
      <w:r w:rsidR="00DD24FA">
        <w:t xml:space="preserve"> to copy </w:t>
      </w:r>
      <w:r w:rsidR="006758D4">
        <w:t>to</w:t>
      </w:r>
      <w:r w:rsidR="00DD24FA">
        <w:t xml:space="preserve"> the API Server.</w:t>
      </w:r>
      <w:r>
        <w:t xml:space="preserve">  </w:t>
      </w:r>
    </w:p>
    <w:p w:rsidR="00C91BFD" w:rsidRDefault="00C91BFD" w:rsidP="00DA5D20">
      <w:pPr>
        <w:rPr>
          <w:b/>
          <w:i/>
        </w:rPr>
      </w:pPr>
      <w:r>
        <w:t xml:space="preserve">Browse to select the delivered </w:t>
      </w:r>
      <w:r w:rsidR="004709D8">
        <w:rPr>
          <w:b/>
          <w:i/>
        </w:rPr>
        <w:t>Axway-APIManager7.3.1-APIPortal-JoomlaExtension-&lt;version&gt;.zip</w:t>
      </w:r>
      <w:r w:rsidRPr="00C91BFD">
        <w:rPr>
          <w:b/>
          <w:i/>
        </w:rPr>
        <w:t>.</w:t>
      </w:r>
    </w:p>
    <w:p w:rsidR="00686B24" w:rsidRDefault="006758D4" w:rsidP="00686B24">
      <w:pPr>
        <w:jc w:val="center"/>
      </w:pPr>
      <w:r>
        <w:rPr>
          <w:noProof/>
        </w:rPr>
        <w:lastRenderedPageBreak/>
        <w:drawing>
          <wp:inline distT="0" distB="0" distL="0" distR="0">
            <wp:extent cx="5943600" cy="36366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3636645"/>
                    </a:xfrm>
                    <a:prstGeom prst="rect">
                      <a:avLst/>
                    </a:prstGeom>
                  </pic:spPr>
                </pic:pic>
              </a:graphicData>
            </a:graphic>
          </wp:inline>
        </w:drawing>
      </w:r>
    </w:p>
    <w:p w:rsidR="00C91BFD" w:rsidRDefault="00C91BFD" w:rsidP="00DA5D20">
      <w:r>
        <w:t xml:space="preserve">Click </w:t>
      </w:r>
      <w:r w:rsidRPr="00C91BFD">
        <w:rPr>
          <w:b/>
          <w:i/>
        </w:rPr>
        <w:t>Upload &amp; Install</w:t>
      </w:r>
      <w:r>
        <w:t xml:space="preserve"> button.</w:t>
      </w:r>
    </w:p>
    <w:p w:rsidR="006758D4" w:rsidRDefault="006758D4" w:rsidP="00DA5D20">
      <w:r>
        <w:t>A message informs about a successful install:</w:t>
      </w:r>
    </w:p>
    <w:p w:rsidR="006758D4" w:rsidRDefault="006758D4" w:rsidP="006758D4">
      <w:pPr>
        <w:jc w:val="center"/>
      </w:pPr>
      <w:r>
        <w:rPr>
          <w:noProof/>
        </w:rPr>
        <w:drawing>
          <wp:inline distT="0" distB="0" distL="0" distR="0">
            <wp:extent cx="6051328" cy="3551274"/>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6053782" cy="3552714"/>
                    </a:xfrm>
                    <a:prstGeom prst="rect">
                      <a:avLst/>
                    </a:prstGeom>
                  </pic:spPr>
                </pic:pic>
              </a:graphicData>
            </a:graphic>
          </wp:inline>
        </w:drawing>
      </w:r>
    </w:p>
    <w:p w:rsidR="006758D4" w:rsidRDefault="006758D4" w:rsidP="00DA5D20"/>
    <w:p w:rsidR="00C91BFD" w:rsidRDefault="006758D4" w:rsidP="00DA5D20">
      <w:r>
        <w:t xml:space="preserve">The package </w:t>
      </w:r>
      <w:r w:rsidR="00C91BFD">
        <w:t xml:space="preserve">will add new menu items for the API Portal and will create the appropriate </w:t>
      </w:r>
      <w:r w:rsidR="007C6897">
        <w:t xml:space="preserve">admin page menu items </w:t>
      </w:r>
      <w:r>
        <w:t>for</w:t>
      </w:r>
      <w:r w:rsidR="007C6897">
        <w:t xml:space="preserve"> end-user </w:t>
      </w:r>
      <w:r w:rsidR="00C91BFD">
        <w:t>page views and sub-page views in the API Catalog site:</w:t>
      </w:r>
    </w:p>
    <w:p w:rsidR="007C6897" w:rsidRDefault="006758D4" w:rsidP="006758D4">
      <w:pPr>
        <w:pStyle w:val="ListParagraph"/>
        <w:spacing w:after="0"/>
        <w:jc w:val="center"/>
      </w:pPr>
      <w:r>
        <w:rPr>
          <w:noProof/>
        </w:rPr>
        <w:drawing>
          <wp:inline distT="0" distB="0" distL="0" distR="0">
            <wp:extent cx="4966104" cy="5455817"/>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966104" cy="5455817"/>
                    </a:xfrm>
                    <a:prstGeom prst="rect">
                      <a:avLst/>
                    </a:prstGeom>
                  </pic:spPr>
                </pic:pic>
              </a:graphicData>
            </a:graphic>
          </wp:inline>
        </w:drawing>
      </w:r>
      <w:r w:rsidR="004E6B68">
        <w:rPr>
          <w:color w:val="FF0000"/>
        </w:rPr>
        <w:br/>
      </w:r>
    </w:p>
    <w:p w:rsidR="008E418D" w:rsidRPr="008E418D" w:rsidRDefault="008E418D" w:rsidP="00777C0D">
      <w:pPr>
        <w:pStyle w:val="ListParagraph"/>
        <w:numPr>
          <w:ilvl w:val="0"/>
          <w:numId w:val="16"/>
        </w:numPr>
        <w:spacing w:after="0"/>
      </w:pPr>
      <w:r w:rsidRPr="008E418D">
        <w:t xml:space="preserve">Go to </w:t>
      </w:r>
      <w:r w:rsidRPr="008E418D">
        <w:rPr>
          <w:i/>
        </w:rPr>
        <w:t xml:space="preserve">Extensions &gt; Template manager&gt; Styles, </w:t>
      </w:r>
      <w:r w:rsidRPr="008E418D">
        <w:t xml:space="preserve">check that </w:t>
      </w:r>
      <w:r w:rsidRPr="008E418D">
        <w:rPr>
          <w:i/>
        </w:rPr>
        <w:t>Purity-III</w:t>
      </w:r>
      <w:r w:rsidRPr="008E418D">
        <w:t xml:space="preserve"> is set as default </w:t>
      </w:r>
      <w:r>
        <w:t>style</w:t>
      </w:r>
      <w:r w:rsidRPr="008E418D">
        <w:t>.</w:t>
      </w:r>
      <w:r w:rsidR="002F65BA">
        <w:t xml:space="preserve"> </w:t>
      </w:r>
    </w:p>
    <w:p w:rsidR="005254EB" w:rsidRDefault="005254EB" w:rsidP="00777C0D">
      <w:pPr>
        <w:pStyle w:val="ListParagraph"/>
        <w:numPr>
          <w:ilvl w:val="0"/>
          <w:numId w:val="16"/>
        </w:numPr>
      </w:pPr>
      <w:r>
        <w:t>In the same menu (</w:t>
      </w:r>
      <w:r w:rsidRPr="005254EB">
        <w:rPr>
          <w:i/>
        </w:rPr>
        <w:t>Extensions</w:t>
      </w:r>
      <w:r>
        <w:t xml:space="preserve">) select </w:t>
      </w:r>
      <w:r w:rsidRPr="008E418D">
        <w:rPr>
          <w:i/>
        </w:rPr>
        <w:t xml:space="preserve">Plugin manager </w:t>
      </w:r>
      <w:r w:rsidR="006758D4" w:rsidRPr="006758D4">
        <w:t xml:space="preserve">find </w:t>
      </w:r>
      <w:r>
        <w:t xml:space="preserve">and </w:t>
      </w:r>
      <w:r>
        <w:br/>
        <w:t xml:space="preserve"> -  </w:t>
      </w:r>
      <w:r w:rsidR="006758D4">
        <w:t xml:space="preserve">ensure that </w:t>
      </w:r>
      <w:r w:rsidRPr="006758D4">
        <w:rPr>
          <w:i/>
        </w:rPr>
        <w:t>API Portal Authentication plugin</w:t>
      </w:r>
      <w:r w:rsidR="00BA19F8">
        <w:t xml:space="preserve"> </w:t>
      </w:r>
      <w:r w:rsidR="006758D4">
        <w:t>is enabled (required)</w:t>
      </w:r>
      <w:r>
        <w:br/>
        <w:t xml:space="preserve"> - </w:t>
      </w:r>
      <w:r w:rsidR="006758D4">
        <w:t xml:space="preserve"> select and enable</w:t>
      </w:r>
      <w:r>
        <w:t xml:space="preserve"> </w:t>
      </w:r>
      <w:r w:rsidRPr="006758D4">
        <w:rPr>
          <w:i/>
        </w:rPr>
        <w:t xml:space="preserve">Captcha – </w:t>
      </w:r>
      <w:proofErr w:type="spellStart"/>
      <w:r w:rsidRPr="006758D4">
        <w:rPr>
          <w:i/>
        </w:rPr>
        <w:t>ReCaptcha</w:t>
      </w:r>
      <w:proofErr w:type="spellEnd"/>
      <w:r>
        <w:t xml:space="preserve"> plugin  (optional</w:t>
      </w:r>
      <w:r w:rsidR="0092776B">
        <w:t>;</w:t>
      </w:r>
      <w:r>
        <w:t xml:space="preserve">  only if </w:t>
      </w:r>
      <w:r w:rsidR="006758D4">
        <w:t xml:space="preserve">it will be used </w:t>
      </w:r>
      <w:r w:rsidR="0092776B">
        <w:t>for login</w:t>
      </w:r>
      <w:r>
        <w:t>).</w:t>
      </w:r>
      <w:r w:rsidR="00AC18E5">
        <w:t xml:space="preserve"> If you use this plugin, click it to </w:t>
      </w:r>
      <w:r w:rsidR="0092776B">
        <w:t>s</w:t>
      </w:r>
      <w:r w:rsidR="00AC18E5">
        <w:t>et</w:t>
      </w:r>
      <w:r w:rsidR="0092776B">
        <w:t xml:space="preserve"> </w:t>
      </w:r>
      <w:r w:rsidR="00AC18E5">
        <w:t xml:space="preserve">public and private keys needed. You will need a </w:t>
      </w:r>
      <w:proofErr w:type="spellStart"/>
      <w:r w:rsidR="00AC18E5" w:rsidRPr="00AC18E5">
        <w:rPr>
          <w:i/>
        </w:rPr>
        <w:t>gmail</w:t>
      </w:r>
      <w:proofErr w:type="spellEnd"/>
      <w:r w:rsidR="00AC18E5">
        <w:t xml:space="preserve"> account.</w:t>
      </w:r>
    </w:p>
    <w:p w:rsidR="00350056" w:rsidRDefault="00350056" w:rsidP="00777C0D">
      <w:pPr>
        <w:pStyle w:val="ListParagraph"/>
        <w:numPr>
          <w:ilvl w:val="0"/>
          <w:numId w:val="16"/>
        </w:numPr>
      </w:pPr>
      <w:r>
        <w:t xml:space="preserve">Go to </w:t>
      </w:r>
      <w:r w:rsidRPr="007C6897">
        <w:rPr>
          <w:i/>
        </w:rPr>
        <w:t>Components &gt; API Server</w:t>
      </w:r>
      <w:r>
        <w:t xml:space="preserve">, </w:t>
      </w:r>
      <w:r w:rsidRPr="007C6897">
        <w:rPr>
          <w:i/>
        </w:rPr>
        <w:t>Configuration</w:t>
      </w:r>
      <w:r>
        <w:t xml:space="preserve"> section and enter host and port</w:t>
      </w:r>
      <w:r w:rsidR="006758D4">
        <w:t xml:space="preserve"> values</w:t>
      </w:r>
      <w:r>
        <w:t xml:space="preserve"> for the API server</w:t>
      </w:r>
      <w:r w:rsidR="006758D4">
        <w:t xml:space="preserve"> used by the </w:t>
      </w:r>
      <w:r w:rsidR="006758D4" w:rsidRPr="006758D4">
        <w:t>API Portal Authentication plugin</w:t>
      </w:r>
      <w:r>
        <w:t>.</w:t>
      </w:r>
      <w:r w:rsidR="007C6897">
        <w:t xml:space="preserve"> </w:t>
      </w:r>
      <w:r w:rsidR="006758D4">
        <w:t xml:space="preserve"> Click </w:t>
      </w:r>
      <w:r w:rsidR="007C6897" w:rsidRPr="006758D4">
        <w:rPr>
          <w:i/>
        </w:rPr>
        <w:t>Save</w:t>
      </w:r>
      <w:r w:rsidR="006758D4">
        <w:t>.</w:t>
      </w:r>
    </w:p>
    <w:p w:rsidR="00350056" w:rsidRDefault="00350056" w:rsidP="00777C0D">
      <w:pPr>
        <w:pStyle w:val="ListParagraph"/>
        <w:numPr>
          <w:ilvl w:val="0"/>
          <w:numId w:val="16"/>
        </w:numPr>
      </w:pPr>
      <w:r>
        <w:lastRenderedPageBreak/>
        <w:t xml:space="preserve">Go to </w:t>
      </w:r>
      <w:r w:rsidRPr="00350056">
        <w:rPr>
          <w:b/>
          <w:i/>
        </w:rPr>
        <w:t xml:space="preserve">Menus &gt; Main </w:t>
      </w:r>
      <w:r>
        <w:rPr>
          <w:b/>
          <w:i/>
        </w:rPr>
        <w:t>m</w:t>
      </w:r>
      <w:r w:rsidRPr="00350056">
        <w:rPr>
          <w:b/>
          <w:i/>
        </w:rPr>
        <w:t>enu</w:t>
      </w:r>
      <w:r>
        <w:t xml:space="preserve">, open for example Welcome menu, go to tab </w:t>
      </w:r>
      <w:r w:rsidRPr="00350056">
        <w:rPr>
          <w:b/>
          <w:i/>
        </w:rPr>
        <w:t xml:space="preserve">Module </w:t>
      </w:r>
      <w:proofErr w:type="gramStart"/>
      <w:r w:rsidRPr="00350056">
        <w:rPr>
          <w:b/>
          <w:i/>
        </w:rPr>
        <w:t>Assignment</w:t>
      </w:r>
      <w:r>
        <w:t xml:space="preserve"> .</w:t>
      </w:r>
      <w:proofErr w:type="gramEnd"/>
      <w:r>
        <w:t xml:space="preserve"> Disable the </w:t>
      </w:r>
      <w:r w:rsidR="00A12DD7">
        <w:t xml:space="preserve">additional </w:t>
      </w:r>
      <w:r>
        <w:t>modules listed there</w:t>
      </w:r>
      <w:r w:rsidR="00A12DD7">
        <w:t xml:space="preserve"> (if any)</w:t>
      </w:r>
      <w:r>
        <w:t xml:space="preserve"> from all pages if it is </w:t>
      </w:r>
      <w:r w:rsidR="007C6897">
        <w:t>not done</w:t>
      </w:r>
      <w:r>
        <w:t>.  To do this</w:t>
      </w:r>
      <w:r w:rsidR="00A12DD7">
        <w:t>, you</w:t>
      </w:r>
      <w:r>
        <w:t xml:space="preserve"> click each module and in its </w:t>
      </w:r>
      <w:r w:rsidRPr="00350056">
        <w:rPr>
          <w:i/>
        </w:rPr>
        <w:t>Menu assignment</w:t>
      </w:r>
      <w:r>
        <w:t xml:space="preserve"> tab select </w:t>
      </w:r>
      <w:r w:rsidRPr="00350056">
        <w:rPr>
          <w:b/>
          <w:i/>
        </w:rPr>
        <w:t>No pages</w:t>
      </w:r>
      <w:r>
        <w:t xml:space="preserve"> value. Click </w:t>
      </w:r>
      <w:r w:rsidRPr="00350056">
        <w:rPr>
          <w:b/>
          <w:i/>
        </w:rPr>
        <w:t>Save &amp; Close</w:t>
      </w:r>
      <w:r>
        <w:rPr>
          <w:b/>
          <w:i/>
        </w:rPr>
        <w:t xml:space="preserve"> </w:t>
      </w:r>
      <w:r>
        <w:t>for each module.</w:t>
      </w:r>
      <w:r>
        <w:br/>
        <w:t xml:space="preserve">Click </w:t>
      </w:r>
      <w:r w:rsidRPr="00350056">
        <w:rPr>
          <w:b/>
          <w:i/>
        </w:rPr>
        <w:t>Save &amp; Close</w:t>
      </w:r>
      <w:r>
        <w:rPr>
          <w:b/>
          <w:i/>
        </w:rPr>
        <w:t xml:space="preserve"> </w:t>
      </w:r>
      <w:r>
        <w:t>on the menus page.</w:t>
      </w:r>
      <w:r w:rsidR="007C6897">
        <w:br/>
        <w:t xml:space="preserve">This will remove not needed items like </w:t>
      </w:r>
      <w:proofErr w:type="spellStart"/>
      <w:r w:rsidR="007C6897" w:rsidRPr="007C6897">
        <w:rPr>
          <w:i/>
        </w:rPr>
        <w:t>Breadcrums</w:t>
      </w:r>
      <w:proofErr w:type="spellEnd"/>
      <w:r w:rsidR="007C6897">
        <w:t xml:space="preserve">, or </w:t>
      </w:r>
      <w:r w:rsidR="00606FE7">
        <w:t>duplicated</w:t>
      </w:r>
      <w:r w:rsidR="007C6897">
        <w:t xml:space="preserve"> like </w:t>
      </w:r>
      <w:r w:rsidR="007C6897" w:rsidRPr="007C6897">
        <w:rPr>
          <w:i/>
        </w:rPr>
        <w:t>Main menus, Login</w:t>
      </w:r>
      <w:r w:rsidR="007C6897">
        <w:t xml:space="preserve"> etc.</w:t>
      </w:r>
    </w:p>
    <w:p w:rsidR="00B614CD" w:rsidRDefault="00222364" w:rsidP="00777C0D">
      <w:pPr>
        <w:pStyle w:val="ListParagraph"/>
        <w:numPr>
          <w:ilvl w:val="0"/>
          <w:numId w:val="16"/>
        </w:numPr>
      </w:pPr>
      <w:r>
        <w:t>Compile</w:t>
      </w:r>
      <w:r w:rsidR="00B614CD">
        <w:t xml:space="preserve"> manually *.</w:t>
      </w:r>
      <w:r w:rsidR="00B614CD" w:rsidRPr="00B614CD">
        <w:rPr>
          <w:i/>
        </w:rPr>
        <w:t>LESS</w:t>
      </w:r>
      <w:r w:rsidR="00B614CD">
        <w:t xml:space="preserve"> to *.</w:t>
      </w:r>
      <w:r w:rsidR="00B614CD" w:rsidRPr="00B614CD">
        <w:rPr>
          <w:i/>
        </w:rPr>
        <w:t>CSS</w:t>
      </w:r>
      <w:r w:rsidR="00B614CD">
        <w:t xml:space="preserve"> files: </w:t>
      </w:r>
      <w:r w:rsidR="00B614CD">
        <w:br/>
        <w:t xml:space="preserve">Go to </w:t>
      </w:r>
      <w:r w:rsidR="00B614CD" w:rsidRPr="00B614CD">
        <w:rPr>
          <w:i/>
        </w:rPr>
        <w:t xml:space="preserve">Extensions &gt; Template Manager &gt; </w:t>
      </w:r>
      <w:r>
        <w:rPr>
          <w:i/>
        </w:rPr>
        <w:t xml:space="preserve">Styles &gt; </w:t>
      </w:r>
      <w:proofErr w:type="spellStart"/>
      <w:r>
        <w:rPr>
          <w:i/>
        </w:rPr>
        <w:t>p</w:t>
      </w:r>
      <w:r w:rsidR="00B614CD" w:rsidRPr="00B614CD">
        <w:rPr>
          <w:i/>
        </w:rPr>
        <w:t>urity_II</w:t>
      </w:r>
      <w:r>
        <w:rPr>
          <w:i/>
        </w:rPr>
        <w:t>I</w:t>
      </w:r>
      <w:proofErr w:type="spellEnd"/>
      <w:r>
        <w:rPr>
          <w:i/>
        </w:rPr>
        <w:t xml:space="preserve"> -</w:t>
      </w:r>
      <w:r w:rsidR="00B614CD" w:rsidRPr="00B614CD">
        <w:rPr>
          <w:i/>
        </w:rPr>
        <w:t xml:space="preserve"> De</w:t>
      </w:r>
      <w:r>
        <w:rPr>
          <w:i/>
        </w:rPr>
        <w:t>fault</w:t>
      </w:r>
      <w:r w:rsidR="00B614CD">
        <w:t xml:space="preserve">. </w:t>
      </w:r>
      <w:r>
        <w:t>Press the</w:t>
      </w:r>
      <w:r w:rsidR="00B614CD">
        <w:t xml:space="preserve"> </w:t>
      </w:r>
      <w:r>
        <w:rPr>
          <w:i/>
        </w:rPr>
        <w:t>&lt;/&gt; LESS to CSS</w:t>
      </w:r>
      <w:r>
        <w:t xml:space="preserve"> </w:t>
      </w:r>
      <w:r w:rsidR="00B614CD">
        <w:t>button.</w:t>
      </w:r>
    </w:p>
    <w:p w:rsidR="002F65BA" w:rsidRPr="002F65BA" w:rsidRDefault="002F65BA" w:rsidP="00777C0D">
      <w:pPr>
        <w:pStyle w:val="ListParagraph"/>
        <w:numPr>
          <w:ilvl w:val="0"/>
          <w:numId w:val="16"/>
        </w:numPr>
        <w:spacing w:after="120"/>
      </w:pPr>
      <w:r>
        <w:rPr>
          <w:b/>
        </w:rPr>
        <w:t>API Images</w:t>
      </w:r>
      <w:r w:rsidR="00A83F4D" w:rsidRPr="00805317">
        <w:rPr>
          <w:b/>
        </w:rPr>
        <w:t>:</w:t>
      </w:r>
      <w:r w:rsidR="00A83F4D">
        <w:t xml:space="preserve"> </w:t>
      </w:r>
      <w:r w:rsidR="002A5159">
        <w:t xml:space="preserve">The </w:t>
      </w:r>
      <w:r w:rsidR="00222364">
        <w:t>API Image is first looked for</w:t>
      </w:r>
      <w:r>
        <w:t xml:space="preserve"> on the file system </w:t>
      </w:r>
      <w:r w:rsidR="002A5159">
        <w:t xml:space="preserve"> </w:t>
      </w:r>
      <w:r w:rsidRPr="00805317">
        <w:rPr>
          <w:i/>
        </w:rPr>
        <w:t>components</w:t>
      </w:r>
      <w:r w:rsidR="004D50AC">
        <w:rPr>
          <w:i/>
        </w:rPr>
        <w:t>/</w:t>
      </w:r>
      <w:proofErr w:type="spellStart"/>
      <w:r w:rsidRPr="00805317">
        <w:rPr>
          <w:i/>
        </w:rPr>
        <w:t>com_apiportal</w:t>
      </w:r>
      <w:proofErr w:type="spellEnd"/>
      <w:r w:rsidR="004D50AC">
        <w:rPr>
          <w:i/>
        </w:rPr>
        <w:t>/</w:t>
      </w:r>
      <w:r w:rsidRPr="00805317">
        <w:rPr>
          <w:i/>
        </w:rPr>
        <w:t>views</w:t>
      </w:r>
      <w:r w:rsidR="004D50AC">
        <w:rPr>
          <w:i/>
        </w:rPr>
        <w:t>/</w:t>
      </w:r>
      <w:proofErr w:type="spellStart"/>
      <w:r w:rsidR="008E2CEA">
        <w:rPr>
          <w:i/>
        </w:rPr>
        <w:t>api</w:t>
      </w:r>
      <w:r w:rsidRPr="00805317">
        <w:rPr>
          <w:i/>
        </w:rPr>
        <w:t>catalog</w:t>
      </w:r>
      <w:proofErr w:type="spellEnd"/>
      <w:r w:rsidR="004D50AC">
        <w:rPr>
          <w:i/>
        </w:rPr>
        <w:t>/</w:t>
      </w:r>
      <w:r w:rsidRPr="00805317">
        <w:rPr>
          <w:i/>
        </w:rPr>
        <w:t>include</w:t>
      </w:r>
      <w:r w:rsidR="004D50AC">
        <w:rPr>
          <w:i/>
        </w:rPr>
        <w:t>/</w:t>
      </w:r>
      <w:r w:rsidRPr="00805317">
        <w:rPr>
          <w:i/>
        </w:rPr>
        <w:t>&lt;API name&gt;</w:t>
      </w:r>
      <w:r>
        <w:rPr>
          <w:i/>
        </w:rPr>
        <w:t xml:space="preserve"> or &lt;API ID&gt; </w:t>
      </w:r>
      <w:r w:rsidRPr="002F65BA">
        <w:t>and</w:t>
      </w:r>
      <w:r w:rsidR="008E2CEA">
        <w:t xml:space="preserve"> only</w:t>
      </w:r>
      <w:r w:rsidRPr="002F65BA">
        <w:t xml:space="preserve"> if not found</w:t>
      </w:r>
      <w:r w:rsidR="008E2CEA">
        <w:t xml:space="preserve"> there,</w:t>
      </w:r>
      <w:r w:rsidRPr="002F65BA">
        <w:t xml:space="preserve"> the </w:t>
      </w:r>
      <w:r>
        <w:t>image</w:t>
      </w:r>
      <w:r w:rsidRPr="002F65BA">
        <w:t xml:space="preserve"> will be looked for on the API server,</w:t>
      </w:r>
      <w:r>
        <w:t xml:space="preserve"> shown in the  </w:t>
      </w:r>
      <w:r w:rsidRPr="002F65BA">
        <w:rPr>
          <w:i/>
        </w:rPr>
        <w:t xml:space="preserve">API </w:t>
      </w:r>
      <w:r w:rsidR="00606FE7" w:rsidRPr="002F65BA">
        <w:rPr>
          <w:i/>
        </w:rPr>
        <w:t>Registration</w:t>
      </w:r>
      <w:r w:rsidRPr="002F65BA">
        <w:t xml:space="preserve"> </w:t>
      </w:r>
      <w:r>
        <w:t>page, selected API</w:t>
      </w:r>
      <w:r w:rsidRPr="002F65BA">
        <w:t>.</w:t>
      </w:r>
    </w:p>
    <w:p w:rsidR="00AD3CCB" w:rsidRDefault="00AD3CCB" w:rsidP="00777C0D">
      <w:pPr>
        <w:pStyle w:val="ListParagraph"/>
        <w:numPr>
          <w:ilvl w:val="0"/>
          <w:numId w:val="16"/>
        </w:numPr>
        <w:rPr>
          <w:i/>
        </w:rPr>
      </w:pPr>
      <w:r>
        <w:t>API Catalog selection list</w:t>
      </w:r>
      <w:r w:rsidR="00A83F4D">
        <w:t xml:space="preserve"> (if not selected </w:t>
      </w:r>
      <w:r w:rsidR="00A83F4D" w:rsidRPr="0092776B">
        <w:rPr>
          <w:b/>
          <w:i/>
        </w:rPr>
        <w:t>Show All APIs</w:t>
      </w:r>
      <w:r w:rsidR="00A83F4D">
        <w:t xml:space="preserve">) </w:t>
      </w:r>
      <w:r w:rsidR="0092776B">
        <w:br/>
      </w:r>
      <w:r w:rsidR="0092776B" w:rsidRPr="0092776B">
        <w:rPr>
          <w:b/>
        </w:rPr>
        <w:t>Note:</w:t>
      </w:r>
      <w:r w:rsidR="0092776B">
        <w:t xml:space="preserve"> This step requires </w:t>
      </w:r>
      <w:r w:rsidR="0092776B" w:rsidRPr="0092776B">
        <w:rPr>
          <w:b/>
        </w:rPr>
        <w:t xml:space="preserve">PHP </w:t>
      </w:r>
      <w:r w:rsidR="0092776B">
        <w:t xml:space="preserve">language knowledge. </w:t>
      </w:r>
      <w:r w:rsidR="0092776B">
        <w:br/>
        <w:t xml:space="preserve">The selected API list values are those presented as elements of the array </w:t>
      </w:r>
      <w:r w:rsidR="0092776B" w:rsidRPr="007566B1">
        <w:rPr>
          <w:i/>
        </w:rPr>
        <w:t>$API_FILTER_LIST</w:t>
      </w:r>
      <w:r w:rsidR="0092776B">
        <w:br/>
        <w:t xml:space="preserve">defined in </w:t>
      </w:r>
      <w:r>
        <w:t xml:space="preserve">is </w:t>
      </w:r>
      <w:r w:rsidR="00A83F4D">
        <w:t xml:space="preserve">a </w:t>
      </w:r>
      <w:r w:rsidR="0092776B">
        <w:t>the elements of an array in the file:</w:t>
      </w:r>
      <w:r>
        <w:t xml:space="preserve"> </w:t>
      </w:r>
      <w:r>
        <w:br/>
      </w:r>
      <w:r w:rsidR="0092776B">
        <w:br/>
      </w:r>
      <w:r w:rsidR="0092776B" w:rsidRPr="00A83F4D">
        <w:rPr>
          <w:i/>
        </w:rPr>
        <w:t>components</w:t>
      </w:r>
      <w:r w:rsidR="004D50AC">
        <w:rPr>
          <w:i/>
        </w:rPr>
        <w:t>/</w:t>
      </w:r>
      <w:proofErr w:type="spellStart"/>
      <w:r w:rsidR="0092776B" w:rsidRPr="00A83F4D">
        <w:rPr>
          <w:i/>
        </w:rPr>
        <w:t>co</w:t>
      </w:r>
      <w:r w:rsidR="0092776B">
        <w:rPr>
          <w:i/>
        </w:rPr>
        <w:t>m_apiportal</w:t>
      </w:r>
      <w:proofErr w:type="spellEnd"/>
      <w:r w:rsidR="004D50AC">
        <w:rPr>
          <w:i/>
        </w:rPr>
        <w:t>/</w:t>
      </w:r>
      <w:r w:rsidR="0092776B">
        <w:rPr>
          <w:i/>
        </w:rPr>
        <w:t>views</w:t>
      </w:r>
      <w:r w:rsidR="004D50AC">
        <w:rPr>
          <w:i/>
        </w:rPr>
        <w:t>/</w:t>
      </w:r>
      <w:proofErr w:type="spellStart"/>
      <w:r w:rsidR="008E2CEA">
        <w:rPr>
          <w:i/>
        </w:rPr>
        <w:t>api</w:t>
      </w:r>
      <w:r w:rsidR="0092776B">
        <w:rPr>
          <w:i/>
        </w:rPr>
        <w:t>catalog</w:t>
      </w:r>
      <w:proofErr w:type="spellEnd"/>
      <w:r w:rsidR="004D50AC">
        <w:rPr>
          <w:i/>
        </w:rPr>
        <w:t>/</w:t>
      </w:r>
      <w:proofErr w:type="spellStart"/>
      <w:r w:rsidR="0092776B">
        <w:rPr>
          <w:i/>
        </w:rPr>
        <w:t>view.html.php</w:t>
      </w:r>
      <w:proofErr w:type="spellEnd"/>
      <w:r w:rsidR="0092776B">
        <w:rPr>
          <w:i/>
        </w:rPr>
        <w:br/>
      </w:r>
      <w:r w:rsidR="0092776B">
        <w:br/>
      </w:r>
      <w:r w:rsidR="0092776B" w:rsidRPr="0092776B">
        <w:rPr>
          <w:i/>
        </w:rPr>
        <w:t>private static $API_FILTER_LIST = array(  "Library API",   "pet" );</w:t>
      </w:r>
    </w:p>
    <w:p w:rsidR="004C5AA0" w:rsidRDefault="004C5AA0" w:rsidP="004C5AA0">
      <w:pPr>
        <w:pStyle w:val="ListParagraph"/>
      </w:pPr>
      <w:r>
        <w:t xml:space="preserve">If empty, full list should </w:t>
      </w:r>
      <w:r w:rsidR="00287390">
        <w:t xml:space="preserve">always </w:t>
      </w:r>
      <w:r>
        <w:t xml:space="preserve">be </w:t>
      </w:r>
      <w:r w:rsidR="00287390">
        <w:t>shown</w:t>
      </w:r>
      <w:r>
        <w:t>.</w:t>
      </w:r>
      <w:r w:rsidR="00A72F3E">
        <w:t xml:space="preserve"> </w:t>
      </w:r>
    </w:p>
    <w:p w:rsidR="00A72F3E" w:rsidRPr="0092776B" w:rsidRDefault="00A72F3E" w:rsidP="004C5AA0">
      <w:pPr>
        <w:pStyle w:val="ListParagraph"/>
        <w:rPr>
          <w:i/>
        </w:rPr>
      </w:pPr>
      <w:r>
        <w:t>When full API list is shown, button ‘</w:t>
      </w:r>
      <w:r w:rsidRPr="00A72F3E">
        <w:rPr>
          <w:i/>
        </w:rPr>
        <w:t xml:space="preserve">Show all </w:t>
      </w:r>
      <w:proofErr w:type="gramStart"/>
      <w:r w:rsidRPr="00A72F3E">
        <w:rPr>
          <w:i/>
        </w:rPr>
        <w:t>APIs’</w:t>
      </w:r>
      <w:r>
        <w:t xml:space="preserve">  is</w:t>
      </w:r>
      <w:proofErr w:type="gramEnd"/>
      <w:r>
        <w:t xml:space="preserve"> not visible.</w:t>
      </w:r>
    </w:p>
    <w:p w:rsidR="007C6897" w:rsidRDefault="00652FC2" w:rsidP="00777C0D">
      <w:pPr>
        <w:pStyle w:val="ListParagraph"/>
        <w:numPr>
          <w:ilvl w:val="0"/>
          <w:numId w:val="16"/>
        </w:numPr>
      </w:pPr>
      <w:r>
        <w:t xml:space="preserve">The </w:t>
      </w:r>
      <w:r w:rsidR="001F3F58">
        <w:t xml:space="preserve">common </w:t>
      </w:r>
      <w:r>
        <w:t xml:space="preserve">error message for failed user registration is the value of the constant </w:t>
      </w:r>
      <w:r w:rsidRPr="00652FC2">
        <w:t>COM_API_PORTAL_REGISTRATION_VALIDATION_FAILED</w:t>
      </w:r>
      <w:r>
        <w:t xml:space="preserve"> </w:t>
      </w:r>
      <w:proofErr w:type="gramStart"/>
      <w:r>
        <w:t xml:space="preserve">in  </w:t>
      </w:r>
      <w:r w:rsidRPr="00652FC2">
        <w:rPr>
          <w:i/>
        </w:rPr>
        <w:t>language</w:t>
      </w:r>
      <w:proofErr w:type="gramEnd"/>
      <w:r w:rsidRPr="00652FC2">
        <w:rPr>
          <w:i/>
        </w:rPr>
        <w:t xml:space="preserve">/en-GB/en-GB.com_apiportal.ini. </w:t>
      </w:r>
      <w:r>
        <w:t xml:space="preserve">It can be edited to </w:t>
      </w:r>
      <w:r w:rsidR="00A51EA6">
        <w:t xml:space="preserve">include </w:t>
      </w:r>
      <w:r w:rsidR="001F3F58">
        <w:t xml:space="preserve">different </w:t>
      </w:r>
      <w:r w:rsidR="00A51EA6">
        <w:t xml:space="preserve">static </w:t>
      </w:r>
      <w:r>
        <w:t xml:space="preserve">custom </w:t>
      </w:r>
      <w:r w:rsidR="001F3F58">
        <w:t xml:space="preserve">information. </w:t>
      </w:r>
      <w:r w:rsidR="00313A12">
        <w:t>Portal restart is not necessary.</w:t>
      </w:r>
      <w:r w:rsidR="00222364">
        <w:t xml:space="preserve"> </w:t>
      </w:r>
      <w:r w:rsidR="00222364">
        <w:br/>
        <w:t>Form</w:t>
      </w:r>
      <w:r w:rsidR="001F3F58">
        <w:t xml:space="preserve"> field validation specific errors, password policy details and name or email in use and also enabled registration are handled separately.</w:t>
      </w:r>
    </w:p>
    <w:p w:rsidR="008B2FCB" w:rsidRPr="008B2FCB" w:rsidRDefault="008B2FCB" w:rsidP="008B2FCB">
      <w:pPr>
        <w:pStyle w:val="ListParagraph"/>
        <w:numPr>
          <w:ilvl w:val="0"/>
          <w:numId w:val="16"/>
        </w:numPr>
        <w:rPr>
          <w:i/>
        </w:rPr>
      </w:pPr>
      <w:r>
        <w:t xml:space="preserve">If forum and blog tools </w:t>
      </w:r>
      <w:proofErr w:type="spellStart"/>
      <w:r w:rsidRPr="008B2FCB">
        <w:rPr>
          <w:i/>
        </w:rPr>
        <w:t>EasyDiscuss</w:t>
      </w:r>
      <w:proofErr w:type="spellEnd"/>
      <w:r w:rsidRPr="008B2FCB">
        <w:t xml:space="preserve"> and </w:t>
      </w:r>
      <w:proofErr w:type="spellStart"/>
      <w:r w:rsidRPr="008B2FCB">
        <w:rPr>
          <w:i/>
        </w:rPr>
        <w:t>EasyBlog</w:t>
      </w:r>
      <w:proofErr w:type="spellEnd"/>
      <w:r>
        <w:t xml:space="preserve"> </w:t>
      </w:r>
      <w:r>
        <w:t>are installed before the package is installed, the installer will setup menu links for them.</w:t>
      </w:r>
      <w:r>
        <w:br/>
        <w:t xml:space="preserve">If they are not installed use the information given in the </w:t>
      </w:r>
      <w:r w:rsidRPr="00A47324">
        <w:rPr>
          <w:i/>
        </w:rPr>
        <w:t>Addendum</w:t>
      </w:r>
      <w:r>
        <w:t xml:space="preserve"> to this document. Set menu items for them (see screenshots). </w:t>
      </w:r>
      <w:r w:rsidR="00A47324">
        <w:t xml:space="preserve"> </w:t>
      </w:r>
      <w:r w:rsidR="00A47324">
        <w:br/>
      </w:r>
      <w:r>
        <w:t>Use</w:t>
      </w:r>
      <w:r w:rsidR="00D175BC">
        <w:t xml:space="preserve"> the</w:t>
      </w:r>
      <w:r>
        <w:t xml:space="preserve"> link:</w:t>
      </w:r>
      <w:r>
        <w:br/>
      </w:r>
      <w:proofErr w:type="spellStart"/>
      <w:r w:rsidRPr="008B2FCB">
        <w:rPr>
          <w:i/>
        </w:rPr>
        <w:t>EasyBlog</w:t>
      </w:r>
      <w:proofErr w:type="spellEnd"/>
      <w:r w:rsidRPr="008B2FCB">
        <w:rPr>
          <w:i/>
        </w:rPr>
        <w:t xml:space="preserve"> </w:t>
      </w:r>
      <w:r w:rsidRPr="008B2FCB">
        <w:rPr>
          <w:i/>
        </w:rPr>
        <w:tab/>
      </w:r>
      <w:proofErr w:type="spellStart"/>
      <w:r w:rsidRPr="008B2FCB">
        <w:rPr>
          <w:i/>
        </w:rPr>
        <w:t>index.php?option</w:t>
      </w:r>
      <w:proofErr w:type="spellEnd"/>
      <w:r w:rsidRPr="008B2FCB">
        <w:rPr>
          <w:i/>
        </w:rPr>
        <w:t>=</w:t>
      </w:r>
      <w:proofErr w:type="spellStart"/>
      <w:r w:rsidRPr="008B2FCB">
        <w:rPr>
          <w:i/>
        </w:rPr>
        <w:t>com_easyblog&amp;view</w:t>
      </w:r>
      <w:proofErr w:type="spellEnd"/>
      <w:r w:rsidRPr="008B2FCB">
        <w:rPr>
          <w:i/>
        </w:rPr>
        <w:t>=latest</w:t>
      </w:r>
    </w:p>
    <w:p w:rsidR="008B2FCB" w:rsidRDefault="008B2FCB" w:rsidP="00A47324">
      <w:pPr>
        <w:ind w:left="360"/>
        <w:jc w:val="center"/>
      </w:pPr>
      <w:r>
        <w:rPr>
          <w:noProof/>
        </w:rPr>
        <w:lastRenderedPageBreak/>
        <w:drawing>
          <wp:inline distT="0" distB="0" distL="0" distR="0" wp14:anchorId="1B470349" wp14:editId="0E55CD0E">
            <wp:extent cx="4545501" cy="1829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5587" cy="1829509"/>
                    </a:xfrm>
                    <a:prstGeom prst="rect">
                      <a:avLst/>
                    </a:prstGeom>
                    <a:noFill/>
                    <a:ln>
                      <a:noFill/>
                    </a:ln>
                  </pic:spPr>
                </pic:pic>
              </a:graphicData>
            </a:graphic>
          </wp:inline>
        </w:drawing>
      </w:r>
    </w:p>
    <w:p w:rsidR="002D4D6E" w:rsidRPr="00783FA5" w:rsidRDefault="007C06DC" w:rsidP="002D4D6E">
      <w:pPr>
        <w:pStyle w:val="Heading3"/>
      </w:pPr>
      <w:bookmarkStart w:id="52" w:name="_Toc406777570"/>
      <w:r>
        <w:t>C</w:t>
      </w:r>
      <w:r w:rsidR="002D4D6E">
        <w:t>ustom property file update on the API Gateway server</w:t>
      </w:r>
      <w:bookmarkEnd w:id="52"/>
    </w:p>
    <w:p w:rsidR="00CE3388" w:rsidRDefault="00CE3388" w:rsidP="00CE3388">
      <w:pPr>
        <w:pStyle w:val="ListParagraph"/>
      </w:pPr>
      <w:r>
        <w:t>The 3-</w:t>
      </w:r>
      <w:r w:rsidR="00606FE7">
        <w:t>r</w:t>
      </w:r>
      <w:r>
        <w:t xml:space="preserve">d delivery archive </w:t>
      </w:r>
      <w:r w:rsidR="00550D3A" w:rsidRPr="00550D3A">
        <w:rPr>
          <w:b/>
          <w:i/>
        </w:rPr>
        <w:t>Axway-APIManager7.3.1-Manager-</w:t>
      </w:r>
      <w:r w:rsidR="00550D3A">
        <w:rPr>
          <w:b/>
          <w:i/>
        </w:rPr>
        <w:t>&lt;version&gt;</w:t>
      </w:r>
      <w:r w:rsidR="00550D3A" w:rsidRPr="00550D3A">
        <w:rPr>
          <w:b/>
          <w:i/>
        </w:rPr>
        <w:t>.zip</w:t>
      </w:r>
      <w:r>
        <w:t xml:space="preserve"> applies to the API Server. Unzip it </w:t>
      </w:r>
      <w:r w:rsidR="00DD24FA">
        <w:t>as</w:t>
      </w:r>
      <w:r>
        <w:t xml:space="preserve"> </w:t>
      </w:r>
      <w:proofErr w:type="spellStart"/>
      <w:r w:rsidRPr="00CE3388">
        <w:rPr>
          <w:i/>
        </w:rPr>
        <w:t>api_</w:t>
      </w:r>
      <w:r w:rsidR="000E7621">
        <w:rPr>
          <w:i/>
        </w:rPr>
        <w:t>manager</w:t>
      </w:r>
      <w:proofErr w:type="spellEnd"/>
      <w:r w:rsidR="00DD24FA">
        <w:t xml:space="preserve"> </w:t>
      </w:r>
      <w:r>
        <w:t xml:space="preserve">folder in a temp location. </w:t>
      </w:r>
    </w:p>
    <w:p w:rsidR="00CE3388" w:rsidRDefault="002D4D6E" w:rsidP="00777C0D">
      <w:pPr>
        <w:pStyle w:val="ListParagraph"/>
        <w:numPr>
          <w:ilvl w:val="0"/>
          <w:numId w:val="16"/>
        </w:numPr>
      </w:pPr>
      <w:r>
        <w:t xml:space="preserve">At this step we configure on the API Gateway server an additional custom user attribute for the user self-registration process in the portal.  </w:t>
      </w:r>
      <w:r w:rsidR="00CE3388">
        <w:t xml:space="preserve">The code segment to use can be copied </w:t>
      </w:r>
      <w:proofErr w:type="gramStart"/>
      <w:r w:rsidR="00CE3388">
        <w:t xml:space="preserve">from  </w:t>
      </w:r>
      <w:proofErr w:type="spellStart"/>
      <w:r w:rsidR="00CE3388" w:rsidRPr="00CE3388">
        <w:rPr>
          <w:i/>
        </w:rPr>
        <w:t>api</w:t>
      </w:r>
      <w:proofErr w:type="gramEnd"/>
      <w:r w:rsidR="00CE3388" w:rsidRPr="00CE3388">
        <w:rPr>
          <w:i/>
        </w:rPr>
        <w:t>_</w:t>
      </w:r>
      <w:r w:rsidR="000E7621">
        <w:rPr>
          <w:i/>
        </w:rPr>
        <w:t>manager</w:t>
      </w:r>
      <w:proofErr w:type="spellEnd"/>
      <w:r w:rsidR="004D50AC">
        <w:rPr>
          <w:i/>
        </w:rPr>
        <w:t>/</w:t>
      </w:r>
      <w:proofErr w:type="spellStart"/>
      <w:r w:rsidR="00CE3388" w:rsidRPr="00CE3388">
        <w:rPr>
          <w:i/>
        </w:rPr>
        <w:t>custom.properties</w:t>
      </w:r>
      <w:proofErr w:type="spellEnd"/>
      <w:r w:rsidR="00CE3388">
        <w:t xml:space="preserve"> file.</w:t>
      </w:r>
    </w:p>
    <w:p w:rsidR="002D4D6E" w:rsidRDefault="002D4D6E" w:rsidP="00CE3388">
      <w:pPr>
        <w:pStyle w:val="ListParagraph"/>
      </w:pPr>
      <w:proofErr w:type="gramStart"/>
      <w:r>
        <w:t>Login to the machine hosting the API Gateway server.</w:t>
      </w:r>
      <w:proofErr w:type="gramEnd"/>
      <w:r>
        <w:t xml:space="preserve">  Find in the API Gateway server root the </w:t>
      </w:r>
      <w:proofErr w:type="gramStart"/>
      <w:r>
        <w:t xml:space="preserve">file  </w:t>
      </w:r>
      <w:proofErr w:type="spellStart"/>
      <w:r w:rsidRPr="007C06DC">
        <w:rPr>
          <w:b/>
          <w:i/>
        </w:rPr>
        <w:t>app.conf</w:t>
      </w:r>
      <w:proofErr w:type="spellEnd"/>
      <w:proofErr w:type="gramEnd"/>
      <w:r>
        <w:t xml:space="preserve">  located at  </w:t>
      </w:r>
      <w:r w:rsidR="007C06DC">
        <w:t>.</w:t>
      </w:r>
      <w:r>
        <w:t xml:space="preserve"> </w:t>
      </w:r>
      <w:r w:rsidRPr="002D4D6E">
        <w:rPr>
          <w:i/>
        </w:rPr>
        <w:t>..</w:t>
      </w:r>
      <w:r w:rsidR="004D50AC">
        <w:rPr>
          <w:i/>
        </w:rPr>
        <w:t>/</w:t>
      </w:r>
      <w:r w:rsidRPr="002D4D6E">
        <w:rPr>
          <w:i/>
        </w:rPr>
        <w:t>Axway-7.3.</w:t>
      </w:r>
      <w:r w:rsidR="00076EA0">
        <w:rPr>
          <w:i/>
        </w:rPr>
        <w:t>1</w:t>
      </w:r>
      <w:r w:rsidR="004D50AC">
        <w:rPr>
          <w:i/>
        </w:rPr>
        <w:t>/</w:t>
      </w:r>
      <w:proofErr w:type="spellStart"/>
      <w:r w:rsidRPr="002D4D6E">
        <w:rPr>
          <w:i/>
        </w:rPr>
        <w:t>apigateway</w:t>
      </w:r>
      <w:proofErr w:type="spellEnd"/>
      <w:r w:rsidR="004D50AC">
        <w:rPr>
          <w:i/>
        </w:rPr>
        <w:t>/</w:t>
      </w:r>
      <w:proofErr w:type="spellStart"/>
      <w:r w:rsidRPr="002D4D6E">
        <w:rPr>
          <w:i/>
        </w:rPr>
        <w:t>webapps</w:t>
      </w:r>
      <w:proofErr w:type="spellEnd"/>
      <w:r w:rsidR="004D50AC">
        <w:rPr>
          <w:i/>
        </w:rPr>
        <w:t>/</w:t>
      </w:r>
      <w:proofErr w:type="spellStart"/>
      <w:r w:rsidRPr="002D4D6E">
        <w:rPr>
          <w:i/>
        </w:rPr>
        <w:t>apiportal</w:t>
      </w:r>
      <w:proofErr w:type="spellEnd"/>
      <w:r w:rsidR="004D50AC">
        <w:rPr>
          <w:i/>
        </w:rPr>
        <w:t>/</w:t>
      </w:r>
      <w:proofErr w:type="spellStart"/>
      <w:r w:rsidRPr="002D4D6E">
        <w:rPr>
          <w:i/>
        </w:rPr>
        <w:t>vordel</w:t>
      </w:r>
      <w:proofErr w:type="spellEnd"/>
      <w:r w:rsidR="004D50AC">
        <w:rPr>
          <w:i/>
        </w:rPr>
        <w:t>/</w:t>
      </w:r>
      <w:proofErr w:type="spellStart"/>
      <w:r w:rsidRPr="002D4D6E">
        <w:rPr>
          <w:i/>
        </w:rPr>
        <w:t>apiportal</w:t>
      </w:r>
      <w:proofErr w:type="spellEnd"/>
      <w:r w:rsidR="004D50AC">
        <w:rPr>
          <w:i/>
        </w:rPr>
        <w:t>/</w:t>
      </w:r>
      <w:r w:rsidRPr="002D4D6E">
        <w:rPr>
          <w:i/>
        </w:rPr>
        <w:t>app</w:t>
      </w:r>
      <w:r>
        <w:t xml:space="preserve">  </w:t>
      </w:r>
    </w:p>
    <w:p w:rsidR="002D4D6E" w:rsidRDefault="00CE3388" w:rsidP="002D4D6E">
      <w:pPr>
        <w:pStyle w:val="ListParagraph"/>
      </w:pPr>
      <w:r>
        <w:t>Backup the file first, then o</w:t>
      </w:r>
      <w:r w:rsidR="002D4D6E">
        <w:t xml:space="preserve">pen it and find the </w:t>
      </w:r>
      <w:r w:rsidR="007C06DC">
        <w:t xml:space="preserve">fragment named </w:t>
      </w:r>
      <w:proofErr w:type="spellStart"/>
      <w:proofErr w:type="gramStart"/>
      <w:r w:rsidR="007C06DC" w:rsidRPr="007C06DC">
        <w:rPr>
          <w:i/>
        </w:rPr>
        <w:t>customPropertiesConfig</w:t>
      </w:r>
      <w:proofErr w:type="spellEnd"/>
      <w:r w:rsidR="007C06DC">
        <w:t xml:space="preserve"> </w:t>
      </w:r>
      <w:r w:rsidR="002D4D6E">
        <w:t>:</w:t>
      </w:r>
      <w:proofErr w:type="gramEnd"/>
    </w:p>
    <w:p w:rsidR="002D4D6E" w:rsidRPr="007C06DC" w:rsidRDefault="002D4D6E" w:rsidP="002D4D6E">
      <w:pPr>
        <w:pStyle w:val="ListParagraph"/>
        <w:rPr>
          <w:i/>
        </w:rPr>
      </w:pPr>
      <w:r w:rsidRPr="007C06DC">
        <w:rPr>
          <w:i/>
        </w:rPr>
        <w:t xml:space="preserve">    </w:t>
      </w:r>
      <w:proofErr w:type="spellStart"/>
      <w:proofErr w:type="gramStart"/>
      <w:r w:rsidRPr="007C06DC">
        <w:rPr>
          <w:i/>
        </w:rPr>
        <w:t>customPropertiesConfig</w:t>
      </w:r>
      <w:proofErr w:type="spellEnd"/>
      <w:proofErr w:type="gramEnd"/>
      <w:r w:rsidRPr="007C06DC">
        <w:rPr>
          <w:i/>
        </w:rPr>
        <w:t>: {</w:t>
      </w:r>
    </w:p>
    <w:p w:rsidR="002D4D6E" w:rsidRPr="007C06DC" w:rsidRDefault="002D4D6E" w:rsidP="002D4D6E">
      <w:pPr>
        <w:pStyle w:val="ListParagraph"/>
        <w:rPr>
          <w:i/>
        </w:rPr>
      </w:pPr>
      <w:r w:rsidRPr="007C06DC">
        <w:rPr>
          <w:i/>
        </w:rPr>
        <w:t xml:space="preserve">        </w:t>
      </w:r>
      <w:proofErr w:type="gramStart"/>
      <w:r w:rsidRPr="007C06DC">
        <w:rPr>
          <w:i/>
        </w:rPr>
        <w:t>user</w:t>
      </w:r>
      <w:proofErr w:type="gramEnd"/>
      <w:r w:rsidRPr="007C06DC">
        <w:rPr>
          <w:i/>
        </w:rPr>
        <w:t>: {</w:t>
      </w:r>
    </w:p>
    <w:p w:rsidR="002D4D6E" w:rsidRPr="007C06DC" w:rsidRDefault="002D4D6E" w:rsidP="002D4D6E">
      <w:pPr>
        <w:pStyle w:val="ListParagraph"/>
        <w:rPr>
          <w:i/>
        </w:rPr>
      </w:pPr>
      <w:r w:rsidRPr="007C06DC">
        <w:rPr>
          <w:i/>
        </w:rPr>
        <w:t xml:space="preserve">            // custom properties...</w:t>
      </w:r>
    </w:p>
    <w:p w:rsidR="002D4D6E" w:rsidRPr="007C06DC" w:rsidRDefault="002D4D6E" w:rsidP="002D4D6E">
      <w:pPr>
        <w:pStyle w:val="ListParagraph"/>
        <w:rPr>
          <w:i/>
          <w:color w:val="00B050"/>
        </w:rPr>
      </w:pPr>
      <w:r w:rsidRPr="007C06DC">
        <w:rPr>
          <w:i/>
          <w:color w:val="00B050"/>
        </w:rPr>
        <w:t xml:space="preserve">             // </w:t>
      </w:r>
      <w:r w:rsidR="007C06DC">
        <w:rPr>
          <w:i/>
          <w:color w:val="00B050"/>
        </w:rPr>
        <w:t xml:space="preserve">placeholder for </w:t>
      </w:r>
      <w:r w:rsidRPr="007C06DC">
        <w:rPr>
          <w:i/>
          <w:color w:val="00B050"/>
        </w:rPr>
        <w:t>code</w:t>
      </w:r>
      <w:r w:rsidR="007C06DC">
        <w:rPr>
          <w:i/>
          <w:color w:val="00B050"/>
        </w:rPr>
        <w:t xml:space="preserve"> to add</w:t>
      </w:r>
      <w:r w:rsidRPr="007C06DC">
        <w:rPr>
          <w:i/>
          <w:color w:val="00B050"/>
        </w:rPr>
        <w:t xml:space="preserve"> here</w:t>
      </w:r>
    </w:p>
    <w:p w:rsidR="002D4D6E" w:rsidRPr="007C06DC" w:rsidRDefault="002D4D6E" w:rsidP="002D4D6E">
      <w:pPr>
        <w:pStyle w:val="ListParagraph"/>
        <w:rPr>
          <w:i/>
        </w:rPr>
      </w:pPr>
      <w:r w:rsidRPr="007C06DC">
        <w:rPr>
          <w:i/>
        </w:rPr>
        <w:t xml:space="preserve">        }</w:t>
      </w:r>
    </w:p>
    <w:p w:rsidR="002D4D6E" w:rsidRDefault="007C06DC" w:rsidP="002D4D6E">
      <w:pPr>
        <w:pStyle w:val="ListParagraph"/>
      </w:pPr>
      <w:r>
        <w:t>Add in the user sub-fragment (</w:t>
      </w:r>
      <w:proofErr w:type="gramStart"/>
      <w:r>
        <w:t xml:space="preserve">at </w:t>
      </w:r>
      <w:r w:rsidR="002D4D6E">
        <w:t xml:space="preserve"> </w:t>
      </w:r>
      <w:r w:rsidR="002D4D6E" w:rsidRPr="002D4D6E">
        <w:rPr>
          <w:color w:val="00B050"/>
        </w:rPr>
        <w:t>/</w:t>
      </w:r>
      <w:proofErr w:type="gramEnd"/>
      <w:r w:rsidR="002D4D6E" w:rsidRPr="002D4D6E">
        <w:rPr>
          <w:color w:val="00B050"/>
        </w:rPr>
        <w:t xml:space="preserve">/ </w:t>
      </w:r>
      <w:r>
        <w:rPr>
          <w:i/>
          <w:color w:val="00B050"/>
        </w:rPr>
        <w:t xml:space="preserve">placeholder for </w:t>
      </w:r>
      <w:r w:rsidRPr="007C06DC">
        <w:rPr>
          <w:i/>
          <w:color w:val="00B050"/>
        </w:rPr>
        <w:t>code</w:t>
      </w:r>
      <w:r>
        <w:rPr>
          <w:i/>
          <w:color w:val="00B050"/>
        </w:rPr>
        <w:t xml:space="preserve"> to add</w:t>
      </w:r>
      <w:r w:rsidRPr="007C06DC">
        <w:rPr>
          <w:i/>
          <w:color w:val="00B050"/>
        </w:rPr>
        <w:t xml:space="preserve"> here</w:t>
      </w:r>
      <w:r>
        <w:t xml:space="preserve"> ) </w:t>
      </w:r>
      <w:r w:rsidR="002D4D6E">
        <w:t>the following:</w:t>
      </w:r>
    </w:p>
    <w:p w:rsidR="002D4D6E" w:rsidRPr="007C06DC" w:rsidRDefault="002D4D6E" w:rsidP="002D4D6E">
      <w:pPr>
        <w:pStyle w:val="ListParagraph"/>
        <w:spacing w:after="0"/>
        <w:jc w:val="both"/>
        <w:rPr>
          <w:i/>
        </w:rPr>
      </w:pPr>
      <w:proofErr w:type="spellStart"/>
      <w:r w:rsidRPr="007C06DC">
        <w:rPr>
          <w:i/>
        </w:rPr>
        <w:t>TermsAndConditionsAccepted</w:t>
      </w:r>
      <w:proofErr w:type="spellEnd"/>
      <w:r w:rsidRPr="007C06DC">
        <w:rPr>
          <w:i/>
        </w:rPr>
        <w:t>: {</w:t>
      </w:r>
    </w:p>
    <w:p w:rsidR="002D4D6E" w:rsidRPr="007C06DC" w:rsidRDefault="002D4D6E" w:rsidP="002D4D6E">
      <w:pPr>
        <w:pStyle w:val="ListParagraph"/>
        <w:spacing w:after="0"/>
        <w:jc w:val="both"/>
        <w:rPr>
          <w:i/>
        </w:rPr>
      </w:pPr>
      <w:r w:rsidRPr="007C06DC">
        <w:rPr>
          <w:i/>
        </w:rPr>
        <w:t xml:space="preserve">        </w:t>
      </w:r>
      <w:proofErr w:type="gramStart"/>
      <w:r w:rsidRPr="007C06DC">
        <w:rPr>
          <w:i/>
        </w:rPr>
        <w:t>label</w:t>
      </w:r>
      <w:proofErr w:type="gramEnd"/>
      <w:r w:rsidRPr="007C06DC">
        <w:rPr>
          <w:i/>
        </w:rPr>
        <w:t>: 'Accepted Terms and Conditions',</w:t>
      </w:r>
    </w:p>
    <w:p w:rsidR="002D4D6E" w:rsidRPr="007C06DC" w:rsidRDefault="002D4D6E" w:rsidP="002D4D6E">
      <w:pPr>
        <w:pStyle w:val="ListParagraph"/>
        <w:spacing w:after="0"/>
        <w:jc w:val="both"/>
        <w:rPr>
          <w:i/>
        </w:rPr>
      </w:pPr>
      <w:r w:rsidRPr="007C06DC">
        <w:rPr>
          <w:i/>
        </w:rPr>
        <w:t xml:space="preserve">        </w:t>
      </w:r>
      <w:proofErr w:type="gramStart"/>
      <w:r w:rsidRPr="007C06DC">
        <w:rPr>
          <w:i/>
        </w:rPr>
        <w:t>type</w:t>
      </w:r>
      <w:proofErr w:type="gramEnd"/>
      <w:r w:rsidRPr="007C06DC">
        <w:rPr>
          <w:i/>
        </w:rPr>
        <w:t>: 'switch',</w:t>
      </w:r>
    </w:p>
    <w:p w:rsidR="002D4D6E" w:rsidRPr="007C06DC" w:rsidRDefault="002D4D6E" w:rsidP="002D4D6E">
      <w:pPr>
        <w:pStyle w:val="ListParagraph"/>
        <w:spacing w:after="0"/>
        <w:jc w:val="both"/>
        <w:rPr>
          <w:i/>
        </w:rPr>
      </w:pPr>
      <w:r w:rsidRPr="007C06DC">
        <w:rPr>
          <w:i/>
        </w:rPr>
        <w:t xml:space="preserve">       </w:t>
      </w:r>
      <w:proofErr w:type="gramStart"/>
      <w:r w:rsidRPr="007C06DC">
        <w:rPr>
          <w:i/>
        </w:rPr>
        <w:t>disabled</w:t>
      </w:r>
      <w:proofErr w:type="gramEnd"/>
      <w:r w:rsidRPr="007C06DC">
        <w:rPr>
          <w:i/>
        </w:rPr>
        <w:t>: true,</w:t>
      </w:r>
    </w:p>
    <w:p w:rsidR="002D4D6E" w:rsidRPr="007C06DC" w:rsidRDefault="002D4D6E" w:rsidP="002D4D6E">
      <w:pPr>
        <w:pStyle w:val="ListParagraph"/>
        <w:spacing w:after="0"/>
        <w:jc w:val="both"/>
        <w:rPr>
          <w:i/>
        </w:rPr>
      </w:pPr>
      <w:r w:rsidRPr="007C06DC">
        <w:rPr>
          <w:i/>
        </w:rPr>
        <w:t xml:space="preserve">       </w:t>
      </w:r>
      <w:proofErr w:type="gramStart"/>
      <w:r w:rsidRPr="007C06DC">
        <w:rPr>
          <w:i/>
        </w:rPr>
        <w:t>permissions</w:t>
      </w:r>
      <w:proofErr w:type="gramEnd"/>
      <w:r w:rsidRPr="007C06DC">
        <w:rPr>
          <w:i/>
        </w:rPr>
        <w:t>: {</w:t>
      </w:r>
    </w:p>
    <w:p w:rsidR="002D4D6E" w:rsidRPr="007C06DC" w:rsidRDefault="002D4D6E" w:rsidP="002D4D6E">
      <w:pPr>
        <w:pStyle w:val="ListParagraph"/>
        <w:spacing w:after="0"/>
        <w:jc w:val="both"/>
        <w:rPr>
          <w:i/>
        </w:rPr>
      </w:pPr>
      <w:r w:rsidRPr="007C06DC">
        <w:rPr>
          <w:i/>
        </w:rPr>
        <w:t xml:space="preserve">             </w:t>
      </w:r>
      <w:proofErr w:type="gramStart"/>
      <w:r w:rsidRPr="007C06DC">
        <w:rPr>
          <w:i/>
        </w:rPr>
        <w:t>admin</w:t>
      </w:r>
      <w:proofErr w:type="gramEnd"/>
      <w:r w:rsidRPr="007C06DC">
        <w:rPr>
          <w:i/>
        </w:rPr>
        <w:t>: { read: true, write: false },</w:t>
      </w:r>
    </w:p>
    <w:p w:rsidR="002D4D6E" w:rsidRPr="007C06DC" w:rsidRDefault="002D4D6E" w:rsidP="002D4D6E">
      <w:pPr>
        <w:pStyle w:val="ListParagraph"/>
        <w:spacing w:after="0"/>
        <w:jc w:val="both"/>
        <w:rPr>
          <w:i/>
        </w:rPr>
      </w:pPr>
      <w:r w:rsidRPr="007C06DC">
        <w:rPr>
          <w:i/>
        </w:rPr>
        <w:t xml:space="preserve">            </w:t>
      </w:r>
      <w:proofErr w:type="spellStart"/>
      <w:proofErr w:type="gramStart"/>
      <w:r w:rsidRPr="007C06DC">
        <w:rPr>
          <w:i/>
        </w:rPr>
        <w:t>oadmin</w:t>
      </w:r>
      <w:proofErr w:type="spellEnd"/>
      <w:proofErr w:type="gramEnd"/>
      <w:r w:rsidRPr="007C06DC">
        <w:rPr>
          <w:i/>
        </w:rPr>
        <w:t>: { read: true, write: false },</w:t>
      </w:r>
    </w:p>
    <w:p w:rsidR="002D4D6E" w:rsidRPr="007C06DC" w:rsidRDefault="002D4D6E" w:rsidP="002D4D6E">
      <w:pPr>
        <w:pStyle w:val="ListParagraph"/>
        <w:spacing w:after="0"/>
        <w:jc w:val="both"/>
        <w:rPr>
          <w:i/>
        </w:rPr>
      </w:pPr>
      <w:r w:rsidRPr="007C06DC">
        <w:rPr>
          <w:i/>
        </w:rPr>
        <w:t xml:space="preserve">            </w:t>
      </w:r>
      <w:proofErr w:type="gramStart"/>
      <w:r w:rsidRPr="007C06DC">
        <w:rPr>
          <w:i/>
        </w:rPr>
        <w:t>user</w:t>
      </w:r>
      <w:proofErr w:type="gramEnd"/>
      <w:r w:rsidRPr="007C06DC">
        <w:rPr>
          <w:i/>
        </w:rPr>
        <w:t>: { read: true, write: false }</w:t>
      </w:r>
    </w:p>
    <w:p w:rsidR="002D4D6E" w:rsidRPr="007C06DC" w:rsidRDefault="002D4D6E" w:rsidP="002D4D6E">
      <w:pPr>
        <w:pStyle w:val="ListParagraph"/>
        <w:spacing w:after="0"/>
        <w:jc w:val="both"/>
        <w:rPr>
          <w:i/>
        </w:rPr>
      </w:pPr>
      <w:r w:rsidRPr="007C06DC">
        <w:rPr>
          <w:i/>
        </w:rPr>
        <w:t xml:space="preserve">      },</w:t>
      </w:r>
    </w:p>
    <w:p w:rsidR="002D4D6E" w:rsidRPr="007C06DC" w:rsidRDefault="002D4D6E" w:rsidP="002D4D6E">
      <w:pPr>
        <w:pStyle w:val="ListParagraph"/>
        <w:spacing w:after="0"/>
        <w:jc w:val="both"/>
        <w:rPr>
          <w:i/>
        </w:rPr>
      </w:pPr>
      <w:r w:rsidRPr="007C06DC">
        <w:rPr>
          <w:i/>
        </w:rPr>
        <w:t xml:space="preserve">      </w:t>
      </w:r>
      <w:proofErr w:type="gramStart"/>
      <w:r w:rsidRPr="007C06DC">
        <w:rPr>
          <w:i/>
        </w:rPr>
        <w:t>options</w:t>
      </w:r>
      <w:proofErr w:type="gramEnd"/>
      <w:r w:rsidRPr="007C06DC">
        <w:rPr>
          <w:i/>
        </w:rPr>
        <w:t>:[</w:t>
      </w:r>
    </w:p>
    <w:p w:rsidR="002D4D6E" w:rsidRPr="007C06DC" w:rsidRDefault="002D4D6E" w:rsidP="002D4D6E">
      <w:pPr>
        <w:pStyle w:val="ListParagraph"/>
        <w:spacing w:after="0"/>
        <w:jc w:val="both"/>
        <w:rPr>
          <w:i/>
        </w:rPr>
      </w:pPr>
      <w:r w:rsidRPr="007C06DC">
        <w:rPr>
          <w:i/>
        </w:rPr>
        <w:lastRenderedPageBreak/>
        <w:t xml:space="preserve">               </w:t>
      </w:r>
      <w:proofErr w:type="gramStart"/>
      <w:r w:rsidRPr="007C06DC">
        <w:rPr>
          <w:i/>
        </w:rPr>
        <w:t>{ value</w:t>
      </w:r>
      <w:proofErr w:type="gramEnd"/>
      <w:r w:rsidRPr="007C06DC">
        <w:rPr>
          <w:i/>
        </w:rPr>
        <w:t>: false, label: 'NO' },</w:t>
      </w:r>
    </w:p>
    <w:p w:rsidR="002D4D6E" w:rsidRPr="007C06DC" w:rsidRDefault="002D4D6E" w:rsidP="002D4D6E">
      <w:pPr>
        <w:pStyle w:val="ListParagraph"/>
        <w:spacing w:after="0"/>
        <w:jc w:val="both"/>
        <w:rPr>
          <w:i/>
        </w:rPr>
      </w:pPr>
      <w:r w:rsidRPr="007C06DC">
        <w:rPr>
          <w:i/>
        </w:rPr>
        <w:t xml:space="preserve">               </w:t>
      </w:r>
      <w:proofErr w:type="gramStart"/>
      <w:r w:rsidRPr="007C06DC">
        <w:rPr>
          <w:i/>
        </w:rPr>
        <w:t>{ value</w:t>
      </w:r>
      <w:proofErr w:type="gramEnd"/>
      <w:r w:rsidRPr="007C06DC">
        <w:rPr>
          <w:i/>
        </w:rPr>
        <w:t>: true, label: 'YES' }</w:t>
      </w:r>
    </w:p>
    <w:p w:rsidR="002D4D6E" w:rsidRPr="007C06DC" w:rsidRDefault="002D4D6E" w:rsidP="002D4D6E">
      <w:pPr>
        <w:pStyle w:val="ListParagraph"/>
        <w:spacing w:after="0"/>
        <w:jc w:val="both"/>
        <w:rPr>
          <w:i/>
        </w:rPr>
      </w:pPr>
      <w:r w:rsidRPr="007C06DC">
        <w:rPr>
          <w:i/>
        </w:rPr>
        <w:t xml:space="preserve">             ]</w:t>
      </w:r>
    </w:p>
    <w:p w:rsidR="002D4D6E" w:rsidRPr="007C06DC" w:rsidRDefault="002D4D6E" w:rsidP="002D4D6E">
      <w:pPr>
        <w:pStyle w:val="ListParagraph"/>
        <w:spacing w:after="0"/>
        <w:jc w:val="both"/>
        <w:rPr>
          <w:i/>
        </w:rPr>
      </w:pPr>
      <w:r w:rsidRPr="007C06DC">
        <w:rPr>
          <w:i/>
        </w:rPr>
        <w:t>}</w:t>
      </w:r>
    </w:p>
    <w:p w:rsidR="007C06DC" w:rsidRDefault="007C06DC" w:rsidP="002D4D6E">
      <w:pPr>
        <w:ind w:left="360"/>
      </w:pPr>
      <w:r>
        <w:t xml:space="preserve">Save the file.  </w:t>
      </w:r>
    </w:p>
    <w:p w:rsidR="002D4D6E" w:rsidRDefault="002D4D6E" w:rsidP="002D4D6E">
      <w:pPr>
        <w:ind w:left="360"/>
      </w:pPr>
      <w:r>
        <w:t xml:space="preserve">The property appears </w:t>
      </w:r>
      <w:r w:rsidR="007C06DC">
        <w:t>in</w:t>
      </w:r>
      <w:r>
        <w:t xml:space="preserve"> </w:t>
      </w:r>
      <w:r w:rsidR="007C06DC">
        <w:t xml:space="preserve">admin UI ‘Editing user’ </w:t>
      </w:r>
      <w:r>
        <w:t>page</w:t>
      </w:r>
      <w:r w:rsidR="007C06DC">
        <w:t xml:space="preserve"> after browser </w:t>
      </w:r>
      <w:r>
        <w:t xml:space="preserve">refresh: </w:t>
      </w:r>
    </w:p>
    <w:p w:rsidR="002D4D6E" w:rsidRDefault="002D4D6E" w:rsidP="002D4D6E">
      <w:pPr>
        <w:ind w:left="360"/>
        <w:jc w:val="center"/>
      </w:pPr>
      <w:r>
        <w:rPr>
          <w:noProof/>
        </w:rPr>
        <w:drawing>
          <wp:inline distT="0" distB="0" distL="0" distR="0">
            <wp:extent cx="4463563" cy="15102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74277" cy="1513893"/>
                    </a:xfrm>
                    <a:prstGeom prst="rect">
                      <a:avLst/>
                    </a:prstGeom>
                  </pic:spPr>
                </pic:pic>
              </a:graphicData>
            </a:graphic>
          </wp:inline>
        </w:drawing>
      </w:r>
    </w:p>
    <w:p w:rsidR="00CE3388" w:rsidRDefault="00CE3388" w:rsidP="00777C0D">
      <w:pPr>
        <w:pStyle w:val="ListParagraph"/>
        <w:numPr>
          <w:ilvl w:val="0"/>
          <w:numId w:val="16"/>
        </w:numPr>
        <w:spacing w:after="120"/>
      </w:pPr>
      <w:r>
        <w:t>Upload API Portal custom notification templates to the API Server.</w:t>
      </w:r>
      <w:r w:rsidR="008E0497">
        <w:t xml:space="preserve"> </w:t>
      </w:r>
    </w:p>
    <w:p w:rsidR="00665CE3" w:rsidRDefault="00665CE3" w:rsidP="00CE3388">
      <w:pPr>
        <w:pStyle w:val="ListParagraph"/>
        <w:spacing w:after="120"/>
      </w:pPr>
      <w:r>
        <w:t xml:space="preserve">There is a README.txt in </w:t>
      </w:r>
      <w:proofErr w:type="spellStart"/>
      <w:r w:rsidRPr="004D50AC">
        <w:rPr>
          <w:i/>
        </w:rPr>
        <w:t>api_manager</w:t>
      </w:r>
      <w:proofErr w:type="spellEnd"/>
      <w:r w:rsidR="004D50AC">
        <w:rPr>
          <w:i/>
        </w:rPr>
        <w:t>/</w:t>
      </w:r>
      <w:proofErr w:type="spellStart"/>
      <w:r w:rsidRPr="004D50AC">
        <w:rPr>
          <w:i/>
        </w:rPr>
        <w:t>conf</w:t>
      </w:r>
      <w:proofErr w:type="spellEnd"/>
      <w:r w:rsidR="004D50AC">
        <w:rPr>
          <w:i/>
        </w:rPr>
        <w:t>/</w:t>
      </w:r>
      <w:r w:rsidRPr="004D50AC">
        <w:rPr>
          <w:i/>
        </w:rPr>
        <w:t>email</w:t>
      </w:r>
      <w:r>
        <w:t xml:space="preserve"> with information with user or admin email template usage details. </w:t>
      </w:r>
    </w:p>
    <w:p w:rsidR="00CE3388" w:rsidRDefault="00CE3388" w:rsidP="00CE3388">
      <w:pPr>
        <w:pStyle w:val="ListParagraph"/>
        <w:spacing w:after="120"/>
      </w:pPr>
      <w:proofErr w:type="gramStart"/>
      <w:r w:rsidRPr="00CE3388">
        <w:t xml:space="preserve">Backup  </w:t>
      </w:r>
      <w:r>
        <w:t>the</w:t>
      </w:r>
      <w:proofErr w:type="gramEnd"/>
      <w:r>
        <w:t xml:space="preserve"> folder </w:t>
      </w:r>
      <w:r w:rsidRPr="00CE3388">
        <w:rPr>
          <w:i/>
        </w:rPr>
        <w:t>…</w:t>
      </w:r>
      <w:r w:rsidR="004D50AC">
        <w:rPr>
          <w:i/>
        </w:rPr>
        <w:t>/</w:t>
      </w:r>
      <w:r w:rsidRPr="00CE3388">
        <w:rPr>
          <w:i/>
        </w:rPr>
        <w:t>Axway-7.3.</w:t>
      </w:r>
      <w:r w:rsidR="00076EA0">
        <w:rPr>
          <w:i/>
        </w:rPr>
        <w:t>1</w:t>
      </w:r>
      <w:r w:rsidR="004D50AC">
        <w:rPr>
          <w:i/>
        </w:rPr>
        <w:t>/</w:t>
      </w:r>
      <w:proofErr w:type="spellStart"/>
      <w:r w:rsidRPr="00CE3388">
        <w:rPr>
          <w:i/>
        </w:rPr>
        <w:t>apigateway</w:t>
      </w:r>
      <w:proofErr w:type="spellEnd"/>
      <w:r w:rsidR="004D50AC">
        <w:rPr>
          <w:i/>
        </w:rPr>
        <w:t>/</w:t>
      </w:r>
      <w:proofErr w:type="spellStart"/>
      <w:r w:rsidRPr="00CE3388">
        <w:rPr>
          <w:i/>
        </w:rPr>
        <w:t>webapps</w:t>
      </w:r>
      <w:proofErr w:type="spellEnd"/>
      <w:r w:rsidR="004D50AC">
        <w:rPr>
          <w:i/>
        </w:rPr>
        <w:t>/</w:t>
      </w:r>
      <w:proofErr w:type="spellStart"/>
      <w:r w:rsidRPr="00CE3388">
        <w:rPr>
          <w:i/>
        </w:rPr>
        <w:t>apiportal</w:t>
      </w:r>
      <w:proofErr w:type="spellEnd"/>
      <w:r w:rsidR="004D50AC">
        <w:rPr>
          <w:i/>
        </w:rPr>
        <w:t>/</w:t>
      </w:r>
      <w:proofErr w:type="spellStart"/>
      <w:r w:rsidRPr="00CE3388">
        <w:rPr>
          <w:i/>
        </w:rPr>
        <w:t>conf</w:t>
      </w:r>
      <w:proofErr w:type="spellEnd"/>
      <w:r w:rsidR="004D50AC">
        <w:rPr>
          <w:i/>
        </w:rPr>
        <w:t>/</w:t>
      </w:r>
      <w:r w:rsidRPr="00CE3388">
        <w:rPr>
          <w:i/>
        </w:rPr>
        <w:t>email</w:t>
      </w:r>
      <w:r w:rsidRPr="00CE3388">
        <w:t xml:space="preserve"> </w:t>
      </w:r>
      <w:r>
        <w:t xml:space="preserve"> </w:t>
      </w:r>
      <w:r w:rsidRPr="00CE3388">
        <w:t xml:space="preserve">before proceeding. </w:t>
      </w:r>
    </w:p>
    <w:p w:rsidR="00CE3388" w:rsidRPr="00CE3388" w:rsidRDefault="00CE3388" w:rsidP="00CE3388">
      <w:pPr>
        <w:pStyle w:val="ListParagraph"/>
        <w:spacing w:after="120"/>
      </w:pPr>
      <w:r>
        <w:t xml:space="preserve">Copy from the unzipped delivery folder </w:t>
      </w:r>
      <w:proofErr w:type="spellStart"/>
      <w:r w:rsidRPr="00CE3388">
        <w:rPr>
          <w:i/>
        </w:rPr>
        <w:t>api_</w:t>
      </w:r>
      <w:r w:rsidR="000E7621">
        <w:rPr>
          <w:i/>
        </w:rPr>
        <w:t>manager</w:t>
      </w:r>
      <w:proofErr w:type="spellEnd"/>
      <w:r w:rsidR="004D50AC">
        <w:rPr>
          <w:i/>
        </w:rPr>
        <w:t>/</w:t>
      </w:r>
      <w:proofErr w:type="spellStart"/>
      <w:r w:rsidRPr="00CE3388">
        <w:rPr>
          <w:i/>
        </w:rPr>
        <w:t>conf</w:t>
      </w:r>
      <w:proofErr w:type="spellEnd"/>
      <w:r w:rsidR="004D50AC">
        <w:rPr>
          <w:i/>
        </w:rPr>
        <w:t>/</w:t>
      </w:r>
      <w:r w:rsidRPr="00CE3388">
        <w:rPr>
          <w:i/>
        </w:rPr>
        <w:t>email</w:t>
      </w:r>
      <w:r>
        <w:t xml:space="preserve"> over the </w:t>
      </w:r>
      <w:r w:rsidRPr="00CE3388">
        <w:rPr>
          <w:i/>
        </w:rPr>
        <w:t>…</w:t>
      </w:r>
      <w:r w:rsidR="004D50AC">
        <w:rPr>
          <w:i/>
        </w:rPr>
        <w:t>/</w:t>
      </w:r>
      <w:r w:rsidRPr="00CE3388">
        <w:rPr>
          <w:i/>
        </w:rPr>
        <w:t>Axway-7.3.</w:t>
      </w:r>
      <w:r w:rsidR="00076EA0">
        <w:rPr>
          <w:i/>
        </w:rPr>
        <w:t>1</w:t>
      </w:r>
      <w:r w:rsidR="004D50AC">
        <w:rPr>
          <w:i/>
        </w:rPr>
        <w:t>/</w:t>
      </w:r>
      <w:proofErr w:type="spellStart"/>
      <w:r w:rsidRPr="00CE3388">
        <w:rPr>
          <w:i/>
        </w:rPr>
        <w:t>apigateway</w:t>
      </w:r>
      <w:proofErr w:type="spellEnd"/>
      <w:r w:rsidR="004D50AC">
        <w:rPr>
          <w:i/>
        </w:rPr>
        <w:t>/</w:t>
      </w:r>
      <w:proofErr w:type="spellStart"/>
      <w:r w:rsidRPr="00CE3388">
        <w:rPr>
          <w:i/>
        </w:rPr>
        <w:t>webapps</w:t>
      </w:r>
      <w:proofErr w:type="spellEnd"/>
      <w:r w:rsidR="004D50AC">
        <w:rPr>
          <w:i/>
        </w:rPr>
        <w:t>/</w:t>
      </w:r>
      <w:proofErr w:type="spellStart"/>
      <w:r w:rsidRPr="00CE3388">
        <w:rPr>
          <w:i/>
        </w:rPr>
        <w:t>apiportal</w:t>
      </w:r>
      <w:proofErr w:type="spellEnd"/>
      <w:r w:rsidR="004D50AC">
        <w:rPr>
          <w:i/>
        </w:rPr>
        <w:t>/</w:t>
      </w:r>
      <w:proofErr w:type="spellStart"/>
      <w:r w:rsidRPr="00CE3388">
        <w:rPr>
          <w:i/>
        </w:rPr>
        <w:t>conf</w:t>
      </w:r>
      <w:proofErr w:type="spellEnd"/>
      <w:r w:rsidR="004D50AC">
        <w:rPr>
          <w:i/>
        </w:rPr>
        <w:t>/</w:t>
      </w:r>
      <w:r w:rsidRPr="00CE3388">
        <w:rPr>
          <w:i/>
        </w:rPr>
        <w:t>email</w:t>
      </w:r>
      <w:r w:rsidRPr="00CE3388">
        <w:t xml:space="preserve"> </w:t>
      </w:r>
      <w:r>
        <w:t xml:space="preserve"> </w:t>
      </w:r>
    </w:p>
    <w:p w:rsidR="00665CE3" w:rsidRDefault="00665CE3" w:rsidP="00665CE3">
      <w:pPr>
        <w:pStyle w:val="ListParagraph"/>
        <w:spacing w:after="120"/>
      </w:pPr>
      <w:r>
        <w:t>User templates use the configured ${</w:t>
      </w:r>
      <w:proofErr w:type="spellStart"/>
      <w:r>
        <w:t>portal.hostname</w:t>
      </w:r>
      <w:proofErr w:type="spellEnd"/>
      <w:r>
        <w:t>} (API Portal host) in the URL. It should be configured in API Manager Settings -&gt; External host: on the API Manager of the API Server.</w:t>
      </w:r>
    </w:p>
    <w:p w:rsidR="00665CE3" w:rsidRDefault="00665CE3" w:rsidP="00665CE3">
      <w:pPr>
        <w:pStyle w:val="ListParagraph"/>
        <w:spacing w:after="120"/>
      </w:pPr>
      <w:r>
        <w:t>Edit in the admin templates URL's manually to the host name of the API Manager.</w:t>
      </w:r>
    </w:p>
    <w:p w:rsidR="00ED1F32" w:rsidRDefault="00665CE3" w:rsidP="00665CE3">
      <w:pPr>
        <w:pStyle w:val="ListParagraph"/>
        <w:spacing w:after="120"/>
      </w:pPr>
      <w:r>
        <w:t>The API Manager SMTP server needs to have been configured. There is no need to configure an SMTP server on the API Portal.  'Send mail' configuration in the Joomla 'Mail Settings' should be switched to 'Off'.</w:t>
      </w:r>
    </w:p>
    <w:p w:rsidR="00C82E00" w:rsidRPr="00783FA5" w:rsidRDefault="00C82E00" w:rsidP="00C82E00">
      <w:pPr>
        <w:pStyle w:val="Heading3"/>
      </w:pPr>
      <w:bookmarkStart w:id="53" w:name="_Toc406777571"/>
      <w:r w:rsidRPr="004D50AC">
        <w:t>Terms &amp; Conditions text configuration</w:t>
      </w:r>
      <w:bookmarkEnd w:id="53"/>
    </w:p>
    <w:p w:rsidR="00C82E00" w:rsidRDefault="00C82E00" w:rsidP="00C82E00">
      <w:pPr>
        <w:pStyle w:val="ListParagraph"/>
        <w:numPr>
          <w:ilvl w:val="0"/>
          <w:numId w:val="16"/>
        </w:numPr>
      </w:pPr>
      <w:r>
        <w:t xml:space="preserve">In order to specify the API Portal Terms &amp; Conditions text, modify or replace the content of </w:t>
      </w:r>
      <w:r w:rsidRPr="004D50AC">
        <w:rPr>
          <w:i/>
        </w:rPr>
        <w:t>components/</w:t>
      </w:r>
      <w:proofErr w:type="spellStart"/>
      <w:r w:rsidRPr="004D50AC">
        <w:rPr>
          <w:i/>
        </w:rPr>
        <w:t>com_apiportal</w:t>
      </w:r>
      <w:proofErr w:type="spellEnd"/>
      <w:r w:rsidRPr="004D50AC">
        <w:rPr>
          <w:i/>
        </w:rPr>
        <w:t>/views/terms/</w:t>
      </w:r>
      <w:proofErr w:type="spellStart"/>
      <w:r w:rsidRPr="004D50AC">
        <w:rPr>
          <w:i/>
        </w:rPr>
        <w:t>tmpl</w:t>
      </w:r>
      <w:proofErr w:type="spellEnd"/>
      <w:r w:rsidRPr="004D50AC">
        <w:rPr>
          <w:i/>
        </w:rPr>
        <w:t>/</w:t>
      </w:r>
      <w:proofErr w:type="spellStart"/>
      <w:r w:rsidRPr="004D50AC">
        <w:rPr>
          <w:i/>
        </w:rPr>
        <w:t>default.php</w:t>
      </w:r>
      <w:proofErr w:type="spellEnd"/>
      <w:r w:rsidRPr="004D50AC">
        <w:rPr>
          <w:i/>
        </w:rPr>
        <w:t>.</w:t>
      </w:r>
      <w:r>
        <w:t xml:space="preserve"> </w:t>
      </w:r>
    </w:p>
    <w:p w:rsidR="00ED1F32" w:rsidRPr="00783FA5" w:rsidRDefault="00ED1F32" w:rsidP="00ED1F32">
      <w:pPr>
        <w:pStyle w:val="Heading3"/>
      </w:pPr>
      <w:bookmarkStart w:id="54" w:name="_Toc406777572"/>
      <w:r>
        <w:t>Configuration in Apache Web Server</w:t>
      </w:r>
      <w:bookmarkEnd w:id="54"/>
    </w:p>
    <w:p w:rsidR="00ED1F32" w:rsidRDefault="00ED1F32" w:rsidP="00777C0D">
      <w:pPr>
        <w:pStyle w:val="ListParagraph"/>
        <w:numPr>
          <w:ilvl w:val="0"/>
          <w:numId w:val="16"/>
        </w:numPr>
        <w:spacing w:after="120"/>
      </w:pPr>
      <w:r>
        <w:t xml:space="preserve">In order to support the URL rewriting feature of Joomla!, the following 4 actions must be done: </w:t>
      </w:r>
    </w:p>
    <w:p w:rsidR="00ED1F32" w:rsidRDefault="00ED1F32" w:rsidP="00777C0D">
      <w:pPr>
        <w:pStyle w:val="ListParagraph"/>
        <w:numPr>
          <w:ilvl w:val="1"/>
          <w:numId w:val="20"/>
        </w:numPr>
        <w:spacing w:after="120"/>
      </w:pPr>
      <w:r>
        <w:t xml:space="preserve">Install and enable </w:t>
      </w:r>
      <w:proofErr w:type="spellStart"/>
      <w:r w:rsidRPr="00220C25">
        <w:rPr>
          <w:rFonts w:ascii="Courier New" w:hAnsi="Courier New" w:cs="Courier New"/>
          <w:i/>
        </w:rPr>
        <w:t>mod_rewrite</w:t>
      </w:r>
      <w:proofErr w:type="spellEnd"/>
      <w:r>
        <w:t xml:space="preserve"> into the Apache2 server if it is not already set.</w:t>
      </w:r>
    </w:p>
    <w:p w:rsidR="00ED1F32" w:rsidRDefault="00ED1F32" w:rsidP="00777C0D">
      <w:pPr>
        <w:pStyle w:val="ListParagraph"/>
        <w:numPr>
          <w:ilvl w:val="1"/>
          <w:numId w:val="20"/>
        </w:numPr>
        <w:spacing w:after="120"/>
      </w:pPr>
      <w:r>
        <w:t>Change the '</w:t>
      </w:r>
      <w:r w:rsidR="00220C25" w:rsidRPr="00220C25">
        <w:rPr>
          <w:rFonts w:ascii="Courier New" w:hAnsi="Courier New" w:cs="Courier New"/>
        </w:rPr>
        <w:t>Directory</w:t>
      </w:r>
      <w:r>
        <w:t>' option</w:t>
      </w:r>
      <w:r w:rsidR="00220C25">
        <w:t>s</w:t>
      </w:r>
      <w:r>
        <w:t xml:space="preserve"> in the Apache2 configuration file</w:t>
      </w:r>
      <w:r w:rsidR="00220C25">
        <w:t xml:space="preserve"> like it is shown below</w:t>
      </w:r>
      <w:r>
        <w:t xml:space="preserve"> for the directory that is the document root. Here is how it looks </w:t>
      </w:r>
      <w:r w:rsidR="00220C25">
        <w:t xml:space="preserve">like </w:t>
      </w:r>
      <w:r>
        <w:t>for environment where Joomla</w:t>
      </w:r>
      <w:r w:rsidR="00220C25">
        <w:t>!</w:t>
      </w:r>
      <w:r>
        <w:t xml:space="preserve"> is installed in </w:t>
      </w:r>
      <w:r w:rsidRPr="00220C25">
        <w:rPr>
          <w:rFonts w:ascii="Courier New" w:hAnsi="Courier New" w:cs="Courier New"/>
        </w:rPr>
        <w:t>/</w:t>
      </w:r>
      <w:proofErr w:type="spellStart"/>
      <w:r w:rsidRPr="00220C25">
        <w:rPr>
          <w:rFonts w:ascii="Courier New" w:hAnsi="Courier New" w:cs="Courier New"/>
        </w:rPr>
        <w:t>var</w:t>
      </w:r>
      <w:proofErr w:type="spellEnd"/>
      <w:r w:rsidRPr="00220C25">
        <w:rPr>
          <w:rFonts w:ascii="Courier New" w:hAnsi="Courier New" w:cs="Courier New"/>
        </w:rPr>
        <w:t>/www</w:t>
      </w:r>
      <w:r>
        <w:t>:</w:t>
      </w:r>
    </w:p>
    <w:p w:rsidR="00220C25" w:rsidRPr="00220C25" w:rsidRDefault="00220C25" w:rsidP="00220C25">
      <w:pPr>
        <w:pStyle w:val="ListParagraph"/>
        <w:numPr>
          <w:ilvl w:val="2"/>
          <w:numId w:val="20"/>
        </w:numPr>
        <w:spacing w:after="120"/>
        <w:rPr>
          <w:rFonts w:ascii="Courier New" w:hAnsi="Courier New" w:cs="Courier New"/>
          <w:b/>
        </w:rPr>
      </w:pPr>
      <w:r>
        <w:rPr>
          <w:rFonts w:ascii="Courier New" w:hAnsi="Courier New" w:cs="Courier New"/>
          <w:b/>
        </w:rPr>
        <w:lastRenderedPageBreak/>
        <w:t xml:space="preserve">For </w:t>
      </w:r>
      <w:r w:rsidRPr="00220C25">
        <w:rPr>
          <w:rFonts w:ascii="Courier New" w:hAnsi="Courier New" w:cs="Courier New"/>
          <w:b/>
        </w:rPr>
        <w:t>Apache 2.2</w:t>
      </w:r>
    </w:p>
    <w:p w:rsidR="00ED1F32" w:rsidRPr="00220C25" w:rsidRDefault="00ED1F32" w:rsidP="00220C25">
      <w:pPr>
        <w:spacing w:after="120"/>
        <w:ind w:left="2382"/>
        <w:rPr>
          <w:rFonts w:ascii="Courier New" w:hAnsi="Courier New" w:cs="Courier New"/>
          <w:i/>
        </w:rPr>
      </w:pPr>
      <w:r w:rsidRPr="00220C25">
        <w:rPr>
          <w:rFonts w:ascii="Courier New" w:hAnsi="Courier New" w:cs="Courier New"/>
          <w:i/>
        </w:rPr>
        <w:t>&lt;Directory /</w:t>
      </w:r>
      <w:proofErr w:type="spellStart"/>
      <w:r w:rsidRPr="00220C25">
        <w:rPr>
          <w:rFonts w:ascii="Courier New" w:hAnsi="Courier New" w:cs="Courier New"/>
          <w:i/>
        </w:rPr>
        <w:t>var</w:t>
      </w:r>
      <w:proofErr w:type="spellEnd"/>
      <w:r w:rsidRPr="00220C25">
        <w:rPr>
          <w:rFonts w:ascii="Courier New" w:hAnsi="Courier New" w:cs="Courier New"/>
          <w:i/>
        </w:rPr>
        <w:t>/www/&gt;</w:t>
      </w:r>
    </w:p>
    <w:p w:rsidR="00ED1F32" w:rsidRPr="00220C25" w:rsidRDefault="00ED1F32" w:rsidP="00220C25">
      <w:pPr>
        <w:spacing w:after="120"/>
        <w:ind w:left="3102"/>
        <w:rPr>
          <w:rFonts w:ascii="Courier New" w:hAnsi="Courier New" w:cs="Courier New"/>
          <w:i/>
        </w:rPr>
      </w:pPr>
      <w:r w:rsidRPr="00220C25">
        <w:rPr>
          <w:rFonts w:ascii="Courier New" w:hAnsi="Courier New" w:cs="Courier New"/>
          <w:i/>
        </w:rPr>
        <w:t xml:space="preserve">Options Indexes </w:t>
      </w:r>
      <w:proofErr w:type="spellStart"/>
      <w:r w:rsidRPr="00220C25">
        <w:rPr>
          <w:rFonts w:ascii="Courier New" w:hAnsi="Courier New" w:cs="Courier New"/>
          <w:i/>
        </w:rPr>
        <w:t>FollowSymLinks</w:t>
      </w:r>
      <w:proofErr w:type="spellEnd"/>
    </w:p>
    <w:p w:rsidR="00ED1F32" w:rsidRPr="00220C25" w:rsidRDefault="00ED1F32" w:rsidP="00220C25">
      <w:pPr>
        <w:spacing w:after="120"/>
        <w:ind w:left="3102"/>
        <w:rPr>
          <w:rFonts w:ascii="Courier New" w:hAnsi="Courier New" w:cs="Courier New"/>
          <w:i/>
        </w:rPr>
      </w:pPr>
      <w:proofErr w:type="spellStart"/>
      <w:r w:rsidRPr="00220C25">
        <w:rPr>
          <w:rFonts w:ascii="Courier New" w:hAnsi="Courier New" w:cs="Courier New"/>
          <w:i/>
        </w:rPr>
        <w:t>AllowOverride</w:t>
      </w:r>
      <w:proofErr w:type="spellEnd"/>
      <w:r w:rsidRPr="00220C25">
        <w:rPr>
          <w:rFonts w:ascii="Courier New" w:hAnsi="Courier New" w:cs="Courier New"/>
          <w:i/>
        </w:rPr>
        <w:t xml:space="preserve"> All</w:t>
      </w:r>
    </w:p>
    <w:p w:rsidR="00ED1F32" w:rsidRPr="00220C25" w:rsidRDefault="00ED1F32" w:rsidP="00220C25">
      <w:pPr>
        <w:spacing w:after="120"/>
        <w:ind w:left="2382"/>
        <w:rPr>
          <w:rFonts w:ascii="Courier New" w:hAnsi="Courier New" w:cs="Courier New"/>
          <w:i/>
        </w:rPr>
      </w:pPr>
      <w:r w:rsidRPr="00220C25">
        <w:rPr>
          <w:rFonts w:ascii="Courier New" w:hAnsi="Courier New" w:cs="Courier New"/>
          <w:i/>
        </w:rPr>
        <w:t>&lt;/Directory&gt;</w:t>
      </w:r>
    </w:p>
    <w:p w:rsidR="00220C25" w:rsidRPr="00220C25" w:rsidRDefault="00220C25" w:rsidP="00220C25">
      <w:pPr>
        <w:pStyle w:val="ListParagraph"/>
        <w:numPr>
          <w:ilvl w:val="2"/>
          <w:numId w:val="20"/>
        </w:numPr>
        <w:spacing w:after="120"/>
        <w:rPr>
          <w:rFonts w:ascii="Courier New" w:hAnsi="Courier New" w:cs="Courier New"/>
          <w:b/>
        </w:rPr>
      </w:pPr>
      <w:r>
        <w:rPr>
          <w:rFonts w:ascii="Courier New" w:hAnsi="Courier New" w:cs="Courier New"/>
          <w:b/>
        </w:rPr>
        <w:t xml:space="preserve">For </w:t>
      </w:r>
      <w:r w:rsidRPr="00220C25">
        <w:rPr>
          <w:rFonts w:ascii="Courier New" w:hAnsi="Courier New" w:cs="Courier New"/>
          <w:b/>
        </w:rPr>
        <w:t>Apache 2.4</w:t>
      </w:r>
    </w:p>
    <w:p w:rsidR="00220C25" w:rsidRPr="00220C25" w:rsidRDefault="00220C25" w:rsidP="00220C25">
      <w:pPr>
        <w:spacing w:after="120"/>
        <w:ind w:left="2382"/>
        <w:rPr>
          <w:rFonts w:ascii="Courier New" w:hAnsi="Courier New" w:cs="Courier New"/>
          <w:i/>
        </w:rPr>
      </w:pPr>
      <w:r w:rsidRPr="00220C25">
        <w:rPr>
          <w:rFonts w:ascii="Courier New" w:hAnsi="Courier New" w:cs="Courier New"/>
          <w:i/>
        </w:rPr>
        <w:t>&lt;Directory /</w:t>
      </w:r>
      <w:proofErr w:type="spellStart"/>
      <w:r w:rsidRPr="00220C25">
        <w:rPr>
          <w:rFonts w:ascii="Courier New" w:hAnsi="Courier New" w:cs="Courier New"/>
          <w:i/>
        </w:rPr>
        <w:t>var</w:t>
      </w:r>
      <w:proofErr w:type="spellEnd"/>
      <w:r w:rsidRPr="00220C25">
        <w:rPr>
          <w:rFonts w:ascii="Courier New" w:hAnsi="Courier New" w:cs="Courier New"/>
          <w:i/>
        </w:rPr>
        <w:t>/www/&gt;</w:t>
      </w:r>
    </w:p>
    <w:p w:rsidR="00220C25" w:rsidRPr="00220C25" w:rsidRDefault="00220C25" w:rsidP="00220C25">
      <w:pPr>
        <w:spacing w:after="120"/>
        <w:ind w:left="3102"/>
        <w:rPr>
          <w:rFonts w:ascii="Courier New" w:hAnsi="Courier New" w:cs="Courier New"/>
          <w:i/>
        </w:rPr>
      </w:pPr>
      <w:r w:rsidRPr="00220C25">
        <w:rPr>
          <w:rFonts w:ascii="Courier New" w:hAnsi="Courier New" w:cs="Courier New"/>
          <w:i/>
        </w:rPr>
        <w:t>Require all granted</w:t>
      </w:r>
    </w:p>
    <w:p w:rsidR="00220C25" w:rsidRPr="00220C25" w:rsidRDefault="00220C25" w:rsidP="00220C25">
      <w:pPr>
        <w:spacing w:after="120"/>
        <w:ind w:left="2382"/>
        <w:rPr>
          <w:rFonts w:ascii="Courier New" w:hAnsi="Courier New" w:cs="Courier New"/>
          <w:i/>
        </w:rPr>
      </w:pPr>
      <w:r w:rsidRPr="00220C25">
        <w:rPr>
          <w:rFonts w:ascii="Courier New" w:hAnsi="Courier New" w:cs="Courier New"/>
          <w:i/>
        </w:rPr>
        <w:t>&lt;/Directory&gt;</w:t>
      </w:r>
    </w:p>
    <w:p w:rsidR="00ED1F32" w:rsidRDefault="00ED1F32" w:rsidP="00777C0D">
      <w:pPr>
        <w:pStyle w:val="ListParagraph"/>
        <w:numPr>
          <w:ilvl w:val="1"/>
          <w:numId w:val="20"/>
        </w:numPr>
        <w:spacing w:after="120"/>
      </w:pPr>
      <w:r>
        <w:t xml:space="preserve">Rename </w:t>
      </w:r>
      <w:r w:rsidRPr="000B2705">
        <w:rPr>
          <w:rFonts w:ascii="Courier New" w:hAnsi="Courier New" w:cs="Courier New"/>
        </w:rPr>
        <w:t>htaccess.txt</w:t>
      </w:r>
      <w:r>
        <w:t xml:space="preserve"> to </w:t>
      </w:r>
      <w:r w:rsidRPr="00220C25">
        <w:rPr>
          <w:rFonts w:ascii="Courier New" w:hAnsi="Courier New" w:cs="Courier New"/>
        </w:rPr>
        <w:t>.</w:t>
      </w:r>
      <w:proofErr w:type="spellStart"/>
      <w:r w:rsidRPr="00220C25">
        <w:rPr>
          <w:rFonts w:ascii="Courier New" w:hAnsi="Courier New" w:cs="Courier New"/>
        </w:rPr>
        <w:t>htaccess</w:t>
      </w:r>
      <w:proofErr w:type="spellEnd"/>
      <w:r>
        <w:t xml:space="preserve"> in that same directory.</w:t>
      </w:r>
    </w:p>
    <w:p w:rsidR="00ED1F32" w:rsidRDefault="00ED1F32" w:rsidP="00777C0D">
      <w:pPr>
        <w:pStyle w:val="ListParagraph"/>
        <w:numPr>
          <w:ilvl w:val="1"/>
          <w:numId w:val="20"/>
        </w:numPr>
        <w:spacing w:after="120"/>
      </w:pPr>
      <w:r>
        <w:t>In the Joomla 'Global Configuration -&gt; SEO Settings' section, set 'Use URL rewriting' to 'Yes'.</w:t>
      </w:r>
    </w:p>
    <w:p w:rsidR="005254EB" w:rsidRDefault="002D4D6E" w:rsidP="00777C0D">
      <w:pPr>
        <w:pStyle w:val="ListParagraph"/>
        <w:numPr>
          <w:ilvl w:val="0"/>
          <w:numId w:val="16"/>
        </w:numPr>
      </w:pPr>
      <w:r>
        <w:t>The API Portal is ready.</w:t>
      </w:r>
      <w:r w:rsidR="007C06DC">
        <w:t xml:space="preserve">  </w:t>
      </w:r>
      <w:r w:rsidR="005254EB">
        <w:t xml:space="preserve">Go to the end-user </w:t>
      </w:r>
      <w:r w:rsidR="00322681">
        <w:t>UI</w:t>
      </w:r>
      <w:r w:rsidR="009B526C">
        <w:t>:</w:t>
      </w:r>
    </w:p>
    <w:p w:rsidR="00322681" w:rsidRDefault="00661E31" w:rsidP="002F65BA">
      <w:pPr>
        <w:jc w:val="center"/>
      </w:pPr>
      <w:r>
        <w:rPr>
          <w:noProof/>
        </w:rPr>
        <w:drawing>
          <wp:inline distT="0" distB="0" distL="0" distR="0">
            <wp:extent cx="4678326" cy="350874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678326" cy="3508745"/>
                    </a:xfrm>
                    <a:prstGeom prst="rect">
                      <a:avLst/>
                    </a:prstGeom>
                  </pic:spPr>
                </pic:pic>
              </a:graphicData>
            </a:graphic>
          </wp:inline>
        </w:drawing>
      </w:r>
    </w:p>
    <w:p w:rsidR="009B526C" w:rsidRPr="00192913" w:rsidRDefault="009B526C" w:rsidP="002F65BA">
      <w:pPr>
        <w:jc w:val="center"/>
        <w:rPr>
          <w:i/>
          <w:sz w:val="20"/>
          <w:szCs w:val="20"/>
        </w:rPr>
      </w:pPr>
      <w:r w:rsidRPr="00192913">
        <w:rPr>
          <w:i/>
          <w:sz w:val="20"/>
          <w:szCs w:val="20"/>
        </w:rPr>
        <w:t xml:space="preserve">API Portal </w:t>
      </w:r>
      <w:r w:rsidR="00192913" w:rsidRPr="00192913">
        <w:rPr>
          <w:i/>
          <w:sz w:val="20"/>
          <w:szCs w:val="20"/>
        </w:rPr>
        <w:t>welcome</w:t>
      </w:r>
      <w:r w:rsidRPr="00192913">
        <w:rPr>
          <w:i/>
          <w:sz w:val="20"/>
          <w:szCs w:val="20"/>
        </w:rPr>
        <w:t xml:space="preserve"> page</w:t>
      </w:r>
    </w:p>
    <w:p w:rsidR="002B0255" w:rsidRPr="00783FA5" w:rsidRDefault="001253B8" w:rsidP="007C11DF">
      <w:pPr>
        <w:pStyle w:val="Heading3"/>
      </w:pPr>
      <w:bookmarkStart w:id="55" w:name="_Toc226813871"/>
      <w:bookmarkStart w:id="56" w:name="_Toc406777573"/>
      <w:r w:rsidRPr="00783FA5">
        <w:t>Roll</w:t>
      </w:r>
      <w:r w:rsidR="00D33EBE" w:rsidRPr="00783FA5">
        <w:t>back I</w:t>
      </w:r>
      <w:r w:rsidR="002B0255" w:rsidRPr="00783FA5">
        <w:t>nstructions</w:t>
      </w:r>
      <w:bookmarkEnd w:id="55"/>
      <w:bookmarkEnd w:id="56"/>
    </w:p>
    <w:p w:rsidR="007C6897" w:rsidRDefault="00661E31" w:rsidP="00DA5D20">
      <w:r w:rsidRPr="00661E31">
        <w:t xml:space="preserve">Login as administrator, open package list and use </w:t>
      </w:r>
      <w:r w:rsidRPr="00661E31">
        <w:rPr>
          <w:i/>
        </w:rPr>
        <w:t>Uninstall</w:t>
      </w:r>
      <w:r>
        <w:t xml:space="preserve"> option to </w:t>
      </w:r>
      <w:proofErr w:type="gramStart"/>
      <w:r>
        <w:t xml:space="preserve">remove </w:t>
      </w:r>
      <w:r w:rsidRPr="00661E31">
        <w:t xml:space="preserve"> </w:t>
      </w:r>
      <w:r w:rsidR="004709D8">
        <w:rPr>
          <w:b/>
          <w:i/>
        </w:rPr>
        <w:t>Axway</w:t>
      </w:r>
      <w:proofErr w:type="gramEnd"/>
      <w:r w:rsidR="004709D8">
        <w:rPr>
          <w:b/>
          <w:i/>
        </w:rPr>
        <w:t>-APIManager7.3.1-APIPortal-JoomlaExtension-&lt;version&gt;.zip</w:t>
      </w:r>
      <w:r w:rsidRPr="00661E31">
        <w:t xml:space="preserve"> </w:t>
      </w:r>
      <w:r w:rsidR="008E2CEA">
        <w:t>and related elements.</w:t>
      </w:r>
    </w:p>
    <w:p w:rsidR="00665B77" w:rsidRPr="00783FA5" w:rsidRDefault="00B8013D" w:rsidP="00325398">
      <w:pPr>
        <w:pStyle w:val="Heading1"/>
      </w:pPr>
      <w:bookmarkStart w:id="57" w:name="_Toc406777574"/>
      <w:bookmarkEnd w:id="40"/>
      <w:bookmarkEnd w:id="41"/>
      <w:bookmarkEnd w:id="42"/>
      <w:bookmarkEnd w:id="43"/>
      <w:bookmarkEnd w:id="44"/>
      <w:bookmarkEnd w:id="45"/>
      <w:bookmarkEnd w:id="46"/>
      <w:bookmarkEnd w:id="47"/>
      <w:bookmarkEnd w:id="48"/>
      <w:bookmarkEnd w:id="49"/>
      <w:r w:rsidRPr="00783FA5">
        <w:lastRenderedPageBreak/>
        <w:t>Operation</w:t>
      </w:r>
      <w:bookmarkEnd w:id="57"/>
    </w:p>
    <w:p w:rsidR="00665B77" w:rsidRPr="00783FA5" w:rsidRDefault="00665B77" w:rsidP="00325398">
      <w:pPr>
        <w:pStyle w:val="introChapter"/>
        <w:spacing w:before="120"/>
        <w:ind w:hanging="288"/>
        <w:rPr>
          <w:rFonts w:ascii="Cambria" w:hAnsi="Cambria"/>
        </w:rPr>
      </w:pPr>
      <w:r w:rsidRPr="00783FA5">
        <w:rPr>
          <w:rFonts w:ascii="Cambria" w:hAnsi="Cambria"/>
        </w:rPr>
        <w:t>in this chapter</w:t>
      </w:r>
    </w:p>
    <w:p w:rsidR="00CD60C1" w:rsidRPr="00192913" w:rsidRDefault="00665B77" w:rsidP="00CD60C1">
      <w:pPr>
        <w:pStyle w:val="spchapter"/>
        <w:spacing w:after="0"/>
        <w:ind w:left="-288"/>
        <w:rPr>
          <w:rFonts w:ascii="Cambria" w:hAnsi="Cambria"/>
          <w:sz w:val="22"/>
          <w:szCs w:val="22"/>
        </w:rPr>
      </w:pPr>
      <w:r w:rsidRPr="00192913">
        <w:rPr>
          <w:rFonts w:ascii="Cambria" w:hAnsi="Cambria"/>
          <w:sz w:val="22"/>
          <w:szCs w:val="22"/>
        </w:rPr>
        <w:t xml:space="preserve">This chapter </w:t>
      </w:r>
      <w:r w:rsidR="00E77D52" w:rsidRPr="00192913">
        <w:rPr>
          <w:rFonts w:ascii="Cambria" w:hAnsi="Cambria"/>
          <w:sz w:val="22"/>
          <w:szCs w:val="22"/>
        </w:rPr>
        <w:t>outlines</w:t>
      </w:r>
      <w:r w:rsidR="00B84FAE" w:rsidRPr="00192913">
        <w:rPr>
          <w:rFonts w:ascii="Cambria" w:hAnsi="Cambria"/>
          <w:sz w:val="22"/>
          <w:szCs w:val="22"/>
        </w:rPr>
        <w:t xml:space="preserve"> </w:t>
      </w:r>
      <w:r w:rsidR="00AA6600" w:rsidRPr="00192913">
        <w:rPr>
          <w:rFonts w:ascii="Cambria" w:hAnsi="Cambria"/>
          <w:sz w:val="22"/>
          <w:szCs w:val="22"/>
        </w:rPr>
        <w:t xml:space="preserve">the operation details </w:t>
      </w:r>
      <w:r w:rsidR="00FD4250" w:rsidRPr="00192913">
        <w:rPr>
          <w:rFonts w:ascii="Cambria" w:hAnsi="Cambria"/>
          <w:sz w:val="22"/>
          <w:szCs w:val="22"/>
        </w:rPr>
        <w:t>as well as the process flow of the most common</w:t>
      </w:r>
      <w:r w:rsidR="00AA6600" w:rsidRPr="00192913">
        <w:rPr>
          <w:rFonts w:ascii="Cambria" w:hAnsi="Cambria"/>
          <w:sz w:val="22"/>
          <w:szCs w:val="22"/>
        </w:rPr>
        <w:t xml:space="preserve"> use</w:t>
      </w:r>
      <w:r w:rsidR="00FD4250" w:rsidRPr="00192913">
        <w:rPr>
          <w:rFonts w:ascii="Cambria" w:hAnsi="Cambria"/>
          <w:sz w:val="22"/>
          <w:szCs w:val="22"/>
        </w:rPr>
        <w:t>-cases of</w:t>
      </w:r>
      <w:r w:rsidR="00BD3CFD" w:rsidRPr="00192913">
        <w:rPr>
          <w:rFonts w:ascii="Cambria" w:hAnsi="Cambria"/>
          <w:sz w:val="22"/>
          <w:szCs w:val="22"/>
        </w:rPr>
        <w:t xml:space="preserve"> the</w:t>
      </w:r>
      <w:r w:rsidR="00FD4250" w:rsidRPr="00192913">
        <w:rPr>
          <w:rFonts w:ascii="Cambria" w:hAnsi="Cambria"/>
          <w:sz w:val="22"/>
          <w:szCs w:val="22"/>
        </w:rPr>
        <w:t xml:space="preserve"> solution.</w:t>
      </w:r>
      <w:bookmarkStart w:id="58" w:name="_Toc220751515"/>
    </w:p>
    <w:p w:rsidR="00BA19F8" w:rsidRPr="00783FA5" w:rsidRDefault="00956C14" w:rsidP="00BA19F8">
      <w:pPr>
        <w:pStyle w:val="Heading2"/>
        <w:spacing w:before="480" w:after="240"/>
      </w:pPr>
      <w:bookmarkStart w:id="59" w:name="_Toc406777575"/>
      <w:r>
        <w:t>Sign In and Sign Up (</w:t>
      </w:r>
      <w:r w:rsidR="00BA19F8">
        <w:t>User Self-Registration</w:t>
      </w:r>
      <w:r>
        <w:t>)</w:t>
      </w:r>
      <w:r w:rsidR="00BA19F8">
        <w:t>.</w:t>
      </w:r>
      <w:bookmarkEnd w:id="59"/>
      <w:r w:rsidR="00BA19F8">
        <w:t xml:space="preserve"> </w:t>
      </w:r>
    </w:p>
    <w:p w:rsidR="00956C14" w:rsidRDefault="00956C14" w:rsidP="00BA19F8">
      <w:r>
        <w:t>To login click Sign In and enter your portal email and password.</w:t>
      </w:r>
    </w:p>
    <w:p w:rsidR="00956C14" w:rsidRDefault="00956C14" w:rsidP="00956C14">
      <w:pPr>
        <w:jc w:val="center"/>
      </w:pPr>
      <w:r>
        <w:rPr>
          <w:noProof/>
        </w:rPr>
        <w:drawing>
          <wp:inline distT="0" distB="0" distL="0" distR="0">
            <wp:extent cx="422910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229100" cy="3228975"/>
                    </a:xfrm>
                    <a:prstGeom prst="rect">
                      <a:avLst/>
                    </a:prstGeom>
                  </pic:spPr>
                </pic:pic>
              </a:graphicData>
            </a:graphic>
          </wp:inline>
        </w:drawing>
      </w:r>
    </w:p>
    <w:p w:rsidR="00956C14" w:rsidRDefault="00956C14" w:rsidP="00BA19F8">
      <w:r>
        <w:t xml:space="preserve">If you do not have credentials, use </w:t>
      </w:r>
      <w:r w:rsidRPr="009B526C">
        <w:rPr>
          <w:i/>
        </w:rPr>
        <w:t>Sign Up</w:t>
      </w:r>
      <w:r>
        <w:t xml:space="preserve"> to self-register with the portal. See the following screen.</w:t>
      </w:r>
    </w:p>
    <w:p w:rsidR="003F0AB2" w:rsidRDefault="003F0AB2" w:rsidP="00BA19F8">
      <w:r>
        <w:t xml:space="preserve">Use </w:t>
      </w:r>
      <w:r w:rsidRPr="003F0AB2">
        <w:rPr>
          <w:i/>
        </w:rPr>
        <w:t>Forgot password</w:t>
      </w:r>
      <w:r>
        <w:t xml:space="preserve"> link to changing your password in case you have forgotten it.  You will receive a temporary one by an email.</w:t>
      </w:r>
    </w:p>
    <w:p w:rsidR="00956C14" w:rsidRDefault="00956C14" w:rsidP="00956C14">
      <w:pPr>
        <w:jc w:val="center"/>
      </w:pPr>
      <w:r>
        <w:rPr>
          <w:noProof/>
        </w:rPr>
        <w:lastRenderedPageBreak/>
        <w:drawing>
          <wp:inline distT="0" distB="0" distL="0" distR="0">
            <wp:extent cx="4676775" cy="4638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676775" cy="4638675"/>
                    </a:xfrm>
                    <a:prstGeom prst="rect">
                      <a:avLst/>
                    </a:prstGeom>
                  </pic:spPr>
                </pic:pic>
              </a:graphicData>
            </a:graphic>
          </wp:inline>
        </w:drawing>
      </w:r>
    </w:p>
    <w:p w:rsidR="008F47A4" w:rsidRDefault="00BA19F8" w:rsidP="00BA19F8">
      <w:r w:rsidRPr="007C6897">
        <w:rPr>
          <w:b/>
        </w:rPr>
        <w:t>Note:</w:t>
      </w:r>
      <w:r>
        <w:t xml:space="preserve"> There is no need to create Joomla! </w:t>
      </w:r>
      <w:proofErr w:type="gramStart"/>
      <w:r>
        <w:t>user</w:t>
      </w:r>
      <w:proofErr w:type="gramEnd"/>
      <w:r>
        <w:t xml:space="preserve">. End-users will not be able to login with a Joomla! </w:t>
      </w:r>
      <w:proofErr w:type="gramStart"/>
      <w:r>
        <w:t>user</w:t>
      </w:r>
      <w:proofErr w:type="gramEnd"/>
      <w:r>
        <w:t xml:space="preserve"> if not registered with the API Server as </w:t>
      </w:r>
      <w:r w:rsidR="00956C14">
        <w:t>shown above</w:t>
      </w:r>
      <w:r>
        <w:t>.</w:t>
      </w:r>
      <w:r w:rsidR="008F47A4">
        <w:t xml:space="preserve"> When a user registers in API Server, a corresponding Joomla! </w:t>
      </w:r>
      <w:proofErr w:type="gramStart"/>
      <w:r w:rsidR="008F47A4">
        <w:t>user</w:t>
      </w:r>
      <w:proofErr w:type="gramEnd"/>
      <w:r w:rsidR="008F47A4">
        <w:t xml:space="preserve"> is created automatically.</w:t>
      </w:r>
    </w:p>
    <w:p w:rsidR="003F0AB2" w:rsidRDefault="003F0AB2" w:rsidP="00BA19F8">
      <w:r>
        <w:t>If registration is successful, a message will be shown on the page, and the user will receive an activation email. The user will be able to login after the account is activated.</w:t>
      </w:r>
    </w:p>
    <w:p w:rsidR="00903F37" w:rsidRDefault="00903F37" w:rsidP="00903F37">
      <w:pPr>
        <w:jc w:val="center"/>
      </w:pPr>
      <w:r>
        <w:rPr>
          <w:noProof/>
        </w:rPr>
        <w:lastRenderedPageBreak/>
        <w:drawing>
          <wp:inline distT="0" distB="0" distL="0" distR="0">
            <wp:extent cx="5087299" cy="4029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089358" cy="4030706"/>
                    </a:xfrm>
                    <a:prstGeom prst="rect">
                      <a:avLst/>
                    </a:prstGeom>
                  </pic:spPr>
                </pic:pic>
              </a:graphicData>
            </a:graphic>
          </wp:inline>
        </w:drawing>
      </w:r>
    </w:p>
    <w:p w:rsidR="00903F37" w:rsidRPr="00192913" w:rsidRDefault="00192913" w:rsidP="00903F37">
      <w:pPr>
        <w:jc w:val="center"/>
        <w:rPr>
          <w:i/>
          <w:sz w:val="20"/>
          <w:szCs w:val="20"/>
        </w:rPr>
      </w:pPr>
      <w:proofErr w:type="gramStart"/>
      <w:r>
        <w:rPr>
          <w:i/>
          <w:sz w:val="20"/>
          <w:szCs w:val="20"/>
        </w:rPr>
        <w:t>A s</w:t>
      </w:r>
      <w:r w:rsidRPr="00192913">
        <w:rPr>
          <w:i/>
          <w:sz w:val="20"/>
          <w:szCs w:val="20"/>
        </w:rPr>
        <w:t>uccessfu</w:t>
      </w:r>
      <w:r>
        <w:rPr>
          <w:i/>
          <w:sz w:val="20"/>
          <w:szCs w:val="20"/>
        </w:rPr>
        <w:t>l</w:t>
      </w:r>
      <w:r w:rsidR="00903F37" w:rsidRPr="00192913">
        <w:rPr>
          <w:i/>
          <w:sz w:val="20"/>
          <w:szCs w:val="20"/>
        </w:rPr>
        <w:t xml:space="preserve"> registration.</w:t>
      </w:r>
      <w:proofErr w:type="gramEnd"/>
      <w:r w:rsidR="00903F37" w:rsidRPr="00192913">
        <w:rPr>
          <w:i/>
          <w:sz w:val="20"/>
          <w:szCs w:val="20"/>
        </w:rPr>
        <w:t xml:space="preserve"> Activation needed.</w:t>
      </w:r>
    </w:p>
    <w:p w:rsidR="00A36B6A" w:rsidRDefault="00A36B6A" w:rsidP="00A36B6A">
      <w:r w:rsidRPr="003F0AB2">
        <w:rPr>
          <w:b/>
        </w:rPr>
        <w:t>Note:</w:t>
      </w:r>
      <w:r>
        <w:t xml:space="preserve"> In case of not correct input data the page will show appropriate error message. </w:t>
      </w:r>
    </w:p>
    <w:p w:rsidR="003F0AB2" w:rsidRDefault="003F0AB2" w:rsidP="003F0AB2">
      <w:pPr>
        <w:jc w:val="center"/>
      </w:pPr>
      <w:r>
        <w:rPr>
          <w:noProof/>
        </w:rPr>
        <w:drawing>
          <wp:inline distT="0" distB="0" distL="0" distR="0">
            <wp:extent cx="5040508" cy="2133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043055" cy="2134678"/>
                    </a:xfrm>
                    <a:prstGeom prst="rect">
                      <a:avLst/>
                    </a:prstGeom>
                  </pic:spPr>
                </pic:pic>
              </a:graphicData>
            </a:graphic>
          </wp:inline>
        </w:drawing>
      </w:r>
    </w:p>
    <w:p w:rsidR="00903F37" w:rsidRPr="00192913" w:rsidRDefault="00903F37" w:rsidP="003F0AB2">
      <w:pPr>
        <w:jc w:val="center"/>
        <w:rPr>
          <w:i/>
          <w:sz w:val="20"/>
          <w:szCs w:val="20"/>
        </w:rPr>
      </w:pPr>
      <w:r w:rsidRPr="00192913">
        <w:rPr>
          <w:i/>
          <w:sz w:val="20"/>
          <w:szCs w:val="20"/>
        </w:rPr>
        <w:t>Activation email</w:t>
      </w:r>
    </w:p>
    <w:p w:rsidR="003F0AB2" w:rsidRPr="00783FA5" w:rsidRDefault="003F0AB2" w:rsidP="003F0AB2">
      <w:pPr>
        <w:pStyle w:val="Heading2"/>
        <w:spacing w:before="480" w:after="240"/>
      </w:pPr>
      <w:bookmarkStart w:id="60" w:name="_Toc406777576"/>
      <w:r>
        <w:t>User Profile and Change Password</w:t>
      </w:r>
      <w:bookmarkEnd w:id="60"/>
    </w:p>
    <w:p w:rsidR="003F0AB2" w:rsidRDefault="003F0AB2" w:rsidP="003F0AB2">
      <w:r>
        <w:t>To login click Sign In and enter your portal email and password.</w:t>
      </w:r>
    </w:p>
    <w:p w:rsidR="009B526C" w:rsidRDefault="008232CA" w:rsidP="00BA19F8">
      <w:r>
        <w:lastRenderedPageBreak/>
        <w:t>When logged in the user sees in the top horizontal me</w:t>
      </w:r>
      <w:r w:rsidR="009B526C">
        <w:t>nu he full portal menu item list</w:t>
      </w:r>
      <w:r>
        <w:t>.</w:t>
      </w:r>
      <w:r w:rsidR="009B526C">
        <w:t xml:space="preserve"> </w:t>
      </w:r>
    </w:p>
    <w:p w:rsidR="008232CA" w:rsidRDefault="009B526C" w:rsidP="00BA19F8">
      <w:r>
        <w:t>The user can view and edit its API Gateway Server profile information and change its password.</w:t>
      </w:r>
    </w:p>
    <w:p w:rsidR="008232CA" w:rsidRDefault="008232CA" w:rsidP="008232CA">
      <w:pPr>
        <w:jc w:val="center"/>
      </w:pPr>
      <w:r>
        <w:rPr>
          <w:noProof/>
        </w:rPr>
        <w:drawing>
          <wp:inline distT="0" distB="0" distL="0" distR="0">
            <wp:extent cx="4509770" cy="2741997"/>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518968" cy="2747589"/>
                    </a:xfrm>
                    <a:prstGeom prst="rect">
                      <a:avLst/>
                    </a:prstGeom>
                  </pic:spPr>
                </pic:pic>
              </a:graphicData>
            </a:graphic>
          </wp:inline>
        </w:drawing>
      </w:r>
    </w:p>
    <w:p w:rsidR="008232CA" w:rsidRDefault="008232CA" w:rsidP="008232CA">
      <w:r>
        <w:t xml:space="preserve">To proceed with editing profile info </w:t>
      </w:r>
      <w:r w:rsidR="009B526C">
        <w:t xml:space="preserve">the </w:t>
      </w:r>
      <w:r>
        <w:t>user should click Edit profile.</w:t>
      </w:r>
    </w:p>
    <w:p w:rsidR="008232CA" w:rsidRDefault="008232CA" w:rsidP="008232CA">
      <w:pPr>
        <w:jc w:val="center"/>
      </w:pPr>
      <w:r>
        <w:rPr>
          <w:noProof/>
        </w:rPr>
        <w:drawing>
          <wp:inline distT="0" distB="0" distL="0" distR="0">
            <wp:extent cx="4429125" cy="29380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431600" cy="2939723"/>
                    </a:xfrm>
                    <a:prstGeom prst="rect">
                      <a:avLst/>
                    </a:prstGeom>
                  </pic:spPr>
                </pic:pic>
              </a:graphicData>
            </a:graphic>
          </wp:inline>
        </w:drawing>
      </w:r>
    </w:p>
    <w:p w:rsidR="008232CA" w:rsidRDefault="008232CA" w:rsidP="008232CA">
      <w:r>
        <w:t xml:space="preserve">To change password user should use the </w:t>
      </w:r>
      <w:r w:rsidRPr="008232CA">
        <w:rPr>
          <w:i/>
        </w:rPr>
        <w:t>Change password</w:t>
      </w:r>
      <w:r w:rsidRPr="008232CA">
        <w:t xml:space="preserve"> </w:t>
      </w:r>
      <w:r>
        <w:t>link.</w:t>
      </w:r>
    </w:p>
    <w:p w:rsidR="008232CA" w:rsidRDefault="008232CA" w:rsidP="008232CA">
      <w:pPr>
        <w:jc w:val="center"/>
      </w:pPr>
      <w:r>
        <w:rPr>
          <w:noProof/>
        </w:rPr>
        <w:lastRenderedPageBreak/>
        <w:drawing>
          <wp:inline distT="0" distB="0" distL="0" distR="0">
            <wp:extent cx="4500034" cy="2733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02212" cy="2734998"/>
                    </a:xfrm>
                    <a:prstGeom prst="rect">
                      <a:avLst/>
                    </a:prstGeom>
                  </pic:spPr>
                </pic:pic>
              </a:graphicData>
            </a:graphic>
          </wp:inline>
        </w:drawing>
      </w:r>
    </w:p>
    <w:p w:rsidR="008232CA" w:rsidRDefault="00192913" w:rsidP="008232CA">
      <w:pPr>
        <w:jc w:val="center"/>
        <w:rPr>
          <w:i/>
          <w:sz w:val="20"/>
          <w:szCs w:val="20"/>
        </w:rPr>
      </w:pPr>
      <w:r w:rsidRPr="00192913">
        <w:rPr>
          <w:i/>
          <w:sz w:val="20"/>
          <w:szCs w:val="20"/>
        </w:rPr>
        <w:t>Change Password</w:t>
      </w:r>
    </w:p>
    <w:p w:rsidR="00ED1F32" w:rsidRPr="00783FA5" w:rsidRDefault="00ED1F32" w:rsidP="00ED1F32">
      <w:pPr>
        <w:pStyle w:val="Heading2"/>
        <w:spacing w:before="480" w:after="240"/>
      </w:pPr>
      <w:bookmarkStart w:id="61" w:name="_Toc406777577"/>
      <w:r>
        <w:t>User updates from API Portal admin UI.</w:t>
      </w:r>
      <w:bookmarkEnd w:id="61"/>
    </w:p>
    <w:p w:rsidR="00ED1F32" w:rsidRDefault="00ED1F32" w:rsidP="00ED1F32">
      <w:r>
        <w:t>Deleting users, changing their passwords, user name and email address from the Joomla! Admin UI is supported with the following restriction: The logged in administrator must have credentials on the API Manager or the user will only get deleted locally.</w:t>
      </w:r>
    </w:p>
    <w:p w:rsidR="00ED1F32" w:rsidRDefault="00ED1F32" w:rsidP="00ED1F32">
      <w:r>
        <w:t>An easy way to set this up is as follows:</w:t>
      </w:r>
    </w:p>
    <w:p w:rsidR="00ED1F32" w:rsidRDefault="00606FE7" w:rsidP="00777C0D">
      <w:pPr>
        <w:pStyle w:val="ListParagraph"/>
        <w:numPr>
          <w:ilvl w:val="0"/>
          <w:numId w:val="21"/>
        </w:numPr>
      </w:pPr>
      <w:r>
        <w:t>Have the</w:t>
      </w:r>
      <w:r w:rsidR="00ED1F32">
        <w:t xml:space="preserve"> '</w:t>
      </w:r>
      <w:proofErr w:type="spellStart"/>
      <w:r w:rsidR="00ED1F32">
        <w:t>apiadmin</w:t>
      </w:r>
      <w:proofErr w:type="spellEnd"/>
      <w:r w:rsidR="00ED1F32">
        <w:t xml:space="preserve">' user log in to the </w:t>
      </w:r>
      <w:proofErr w:type="gramStart"/>
      <w:r w:rsidR="00ED1F32">
        <w:t>frontend,</w:t>
      </w:r>
      <w:proofErr w:type="gramEnd"/>
      <w:r w:rsidR="00ED1F32">
        <w:t xml:space="preserve"> this will create the Joomla user account.</w:t>
      </w:r>
    </w:p>
    <w:p w:rsidR="00ED1F32" w:rsidRPr="00ED1F32" w:rsidRDefault="00ED1F32" w:rsidP="00777C0D">
      <w:pPr>
        <w:pStyle w:val="ListParagraph"/>
        <w:numPr>
          <w:ilvl w:val="0"/>
          <w:numId w:val="21"/>
        </w:numPr>
        <w:rPr>
          <w:i/>
          <w:sz w:val="20"/>
          <w:szCs w:val="20"/>
        </w:rPr>
      </w:pPr>
      <w:r>
        <w:t xml:space="preserve">Have the Joomla 'Super Admin' log in to the backend and </w:t>
      </w:r>
      <w:proofErr w:type="gramStart"/>
      <w:r>
        <w:t>add  'Administrator'</w:t>
      </w:r>
      <w:proofErr w:type="gramEnd"/>
      <w:r>
        <w:t xml:space="preserve"> to the 'Assigned User Groups' of the '</w:t>
      </w:r>
      <w:proofErr w:type="spellStart"/>
      <w:r>
        <w:t>apiadmin</w:t>
      </w:r>
      <w:proofErr w:type="spellEnd"/>
      <w:r>
        <w:t>' user.</w:t>
      </w:r>
    </w:p>
    <w:p w:rsidR="00A71204" w:rsidRPr="00783FA5" w:rsidRDefault="002A5159" w:rsidP="00CD60C1">
      <w:pPr>
        <w:pStyle w:val="Heading2"/>
        <w:spacing w:before="480" w:after="240"/>
      </w:pPr>
      <w:bookmarkStart w:id="62" w:name="_Toc406777578"/>
      <w:r>
        <w:t>Manage API Server Applications</w:t>
      </w:r>
      <w:bookmarkEnd w:id="62"/>
    </w:p>
    <w:p w:rsidR="00AC4B40" w:rsidRDefault="008232CA" w:rsidP="00DF51D2">
      <w:bookmarkStart w:id="63" w:name="_Toc226813883"/>
      <w:r>
        <w:t xml:space="preserve">The API Portal </w:t>
      </w:r>
      <w:r w:rsidR="009802B9">
        <w:t xml:space="preserve">allows management of </w:t>
      </w:r>
      <w:r w:rsidR="009B526C">
        <w:t>the user a</w:t>
      </w:r>
      <w:r w:rsidR="009802B9">
        <w:t xml:space="preserve">pplications on the API </w:t>
      </w:r>
      <w:r w:rsidR="009B526C">
        <w:t xml:space="preserve">Gateway </w:t>
      </w:r>
      <w:r w:rsidR="009802B9">
        <w:t>server.</w:t>
      </w:r>
      <w:r w:rsidR="009B526C">
        <w:t xml:space="preserve"> </w:t>
      </w:r>
    </w:p>
    <w:p w:rsidR="00AC4B40" w:rsidRPr="00783FA5" w:rsidRDefault="00AC4B40" w:rsidP="00AC4B40">
      <w:pPr>
        <w:pStyle w:val="Heading3"/>
      </w:pPr>
      <w:bookmarkStart w:id="64" w:name="_Toc406777579"/>
      <w:r>
        <w:t>Application List, Create Application</w:t>
      </w:r>
      <w:bookmarkEnd w:id="64"/>
    </w:p>
    <w:p w:rsidR="00AC4B40" w:rsidRDefault="00AC4B40" w:rsidP="00DF51D2">
      <w:r>
        <w:t xml:space="preserve">The </w:t>
      </w:r>
      <w:r w:rsidRPr="00AC4B40">
        <w:rPr>
          <w:i/>
        </w:rPr>
        <w:t>Applications</w:t>
      </w:r>
      <w:r>
        <w:t xml:space="preserve"> menu loads the Applications list for the current user.</w:t>
      </w:r>
    </w:p>
    <w:p w:rsidR="00AC4B40" w:rsidRDefault="00AC4B40" w:rsidP="00AC4B40">
      <w:pPr>
        <w:jc w:val="center"/>
      </w:pPr>
      <w:r>
        <w:rPr>
          <w:noProof/>
        </w:rPr>
        <w:lastRenderedPageBreak/>
        <w:drawing>
          <wp:inline distT="0" distB="0" distL="0" distR="0">
            <wp:extent cx="5257800" cy="3696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258811" cy="3697461"/>
                    </a:xfrm>
                    <a:prstGeom prst="rect">
                      <a:avLst/>
                    </a:prstGeom>
                  </pic:spPr>
                </pic:pic>
              </a:graphicData>
            </a:graphic>
          </wp:inline>
        </w:drawing>
      </w:r>
    </w:p>
    <w:p w:rsidR="00AC4B40" w:rsidRDefault="00AC4B40" w:rsidP="00AC4B40">
      <w:r>
        <w:t>The list contains application details name, description, status (if not approved or not enabled).</w:t>
      </w:r>
    </w:p>
    <w:p w:rsidR="00AC4B40" w:rsidRDefault="00AC4B40" w:rsidP="00AC4B40">
      <w:r>
        <w:t xml:space="preserve">Clicking </w:t>
      </w:r>
      <w:r w:rsidRPr="00AC4B40">
        <w:rPr>
          <w:i/>
        </w:rPr>
        <w:t>Create Application</w:t>
      </w:r>
      <w:r>
        <w:t xml:space="preserve"> opens a form to create a new application.</w:t>
      </w:r>
    </w:p>
    <w:p w:rsidR="00AC4B40" w:rsidRDefault="00AC4B40" w:rsidP="00AC4B40">
      <w:pPr>
        <w:jc w:val="center"/>
      </w:pPr>
      <w:r>
        <w:rPr>
          <w:noProof/>
        </w:rPr>
        <w:drawing>
          <wp:inline distT="0" distB="0" distL="0" distR="0">
            <wp:extent cx="4962525" cy="3721894"/>
            <wp:effectExtent l="0" t="0" r="0" b="0"/>
            <wp:docPr id="40" name="Picture 40" descr="https://s3.amazonaws.com/upload.mural.ly/cjordan/14005309338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upload.mural.ly/cjordan/1400530933806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62525" cy="3721894"/>
                    </a:xfrm>
                    <a:prstGeom prst="rect">
                      <a:avLst/>
                    </a:prstGeom>
                    <a:noFill/>
                    <a:ln>
                      <a:noFill/>
                    </a:ln>
                  </pic:spPr>
                </pic:pic>
              </a:graphicData>
            </a:graphic>
          </wp:inline>
        </w:drawing>
      </w:r>
    </w:p>
    <w:p w:rsidR="00AC4B40" w:rsidRPr="00AC4B40" w:rsidRDefault="00AC4B40" w:rsidP="00AC4B40">
      <w:pPr>
        <w:jc w:val="center"/>
        <w:rPr>
          <w:i/>
          <w:sz w:val="20"/>
          <w:szCs w:val="20"/>
        </w:rPr>
      </w:pPr>
      <w:r w:rsidRPr="00AC4B40">
        <w:rPr>
          <w:i/>
          <w:sz w:val="20"/>
          <w:szCs w:val="20"/>
        </w:rPr>
        <w:lastRenderedPageBreak/>
        <w:t>Create Application page</w:t>
      </w:r>
    </w:p>
    <w:p w:rsidR="00E25188" w:rsidRDefault="00E25188" w:rsidP="00AC4B40">
      <w:proofErr w:type="gramStart"/>
      <w:r>
        <w:t>To assign any API to an application, select it in the ‘SELECT APIS’ table before saving the application.</w:t>
      </w:r>
      <w:proofErr w:type="gramEnd"/>
    </w:p>
    <w:p w:rsidR="00AC4B40" w:rsidRDefault="00E25188" w:rsidP="00AC4B40">
      <w:r>
        <w:t xml:space="preserve">Click </w:t>
      </w:r>
      <w:r w:rsidRPr="00E25188">
        <w:rPr>
          <w:i/>
        </w:rPr>
        <w:t>Save application</w:t>
      </w:r>
      <w:r>
        <w:t>.</w:t>
      </w:r>
    </w:p>
    <w:p w:rsidR="00AC4B40" w:rsidRPr="00783FA5" w:rsidRDefault="00AC4B40" w:rsidP="00AC4B40">
      <w:pPr>
        <w:pStyle w:val="Heading3"/>
      </w:pPr>
      <w:bookmarkStart w:id="65" w:name="_Toc406777580"/>
      <w:r>
        <w:t>View</w:t>
      </w:r>
      <w:r w:rsidR="007153B3">
        <w:t>, Edit</w:t>
      </w:r>
      <w:r w:rsidR="00E25188">
        <w:t xml:space="preserve"> and</w:t>
      </w:r>
      <w:r w:rsidR="007153B3">
        <w:t xml:space="preserve"> Delete an </w:t>
      </w:r>
      <w:r>
        <w:t>Application</w:t>
      </w:r>
      <w:bookmarkEnd w:id="65"/>
    </w:p>
    <w:p w:rsidR="00AC4B40" w:rsidRDefault="00AC4B40" w:rsidP="00AC4B40">
      <w:r>
        <w:t xml:space="preserve">Clicking the application name on the application list page opens the application details page. The </w:t>
      </w:r>
      <w:r w:rsidRPr="00AC4B40">
        <w:rPr>
          <w:i/>
        </w:rPr>
        <w:t>Edit application</w:t>
      </w:r>
      <w:r>
        <w:t xml:space="preserve"> button opens this application for edition.</w:t>
      </w:r>
    </w:p>
    <w:p w:rsidR="00AC4B40" w:rsidRDefault="00AC4B40" w:rsidP="00AC4B40">
      <w:pPr>
        <w:jc w:val="center"/>
      </w:pPr>
      <w:r>
        <w:rPr>
          <w:noProof/>
        </w:rPr>
        <w:drawing>
          <wp:inline distT="0" distB="0" distL="0" distR="0">
            <wp:extent cx="5334375" cy="41700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334375" cy="4170045"/>
                    </a:xfrm>
                    <a:prstGeom prst="rect">
                      <a:avLst/>
                    </a:prstGeom>
                  </pic:spPr>
                </pic:pic>
              </a:graphicData>
            </a:graphic>
          </wp:inline>
        </w:drawing>
      </w:r>
    </w:p>
    <w:p w:rsidR="00AC4B40" w:rsidRPr="00AC4B40" w:rsidRDefault="00AC4B40" w:rsidP="00AC4B40">
      <w:pPr>
        <w:jc w:val="center"/>
        <w:rPr>
          <w:i/>
          <w:sz w:val="20"/>
          <w:szCs w:val="20"/>
        </w:rPr>
      </w:pPr>
      <w:r w:rsidRPr="00AC4B40">
        <w:rPr>
          <w:i/>
          <w:sz w:val="20"/>
          <w:szCs w:val="20"/>
        </w:rPr>
        <w:t>View Application</w:t>
      </w:r>
    </w:p>
    <w:p w:rsidR="00AC4B40" w:rsidRDefault="00AC4B40" w:rsidP="00AC4B40">
      <w:r>
        <w:t xml:space="preserve">The </w:t>
      </w:r>
      <w:r w:rsidRPr="00AC4B40">
        <w:rPr>
          <w:i/>
        </w:rPr>
        <w:t>Metri</w:t>
      </w:r>
      <w:r w:rsidR="00222364">
        <w:rPr>
          <w:i/>
        </w:rPr>
        <w:t>cs</w:t>
      </w:r>
      <w:r>
        <w:t xml:space="preserve"> link as well as the </w:t>
      </w:r>
      <w:r w:rsidRPr="00AC4B40">
        <w:rPr>
          <w:i/>
        </w:rPr>
        <w:t>View metri</w:t>
      </w:r>
      <w:r w:rsidR="00222364">
        <w:rPr>
          <w:i/>
        </w:rPr>
        <w:t>cs</w:t>
      </w:r>
      <w:r>
        <w:t xml:space="preserve"> link in the previous screen open</w:t>
      </w:r>
      <w:r w:rsidR="00940E80">
        <w:t>s</w:t>
      </w:r>
      <w:r>
        <w:t xml:space="preserve"> t</w:t>
      </w:r>
      <w:r w:rsidR="00222364">
        <w:t>he application usage metrics</w:t>
      </w:r>
      <w:r>
        <w:t xml:space="preserve"> data for the selected application.</w:t>
      </w:r>
    </w:p>
    <w:p w:rsidR="00AC4B40" w:rsidRDefault="00AC4B40" w:rsidP="00AC4B40">
      <w:r>
        <w:t xml:space="preserve">The </w:t>
      </w:r>
      <w:r w:rsidRPr="00AC4B40">
        <w:rPr>
          <w:i/>
        </w:rPr>
        <w:t>Edit Application</w:t>
      </w:r>
      <w:r>
        <w:t xml:space="preserve"> link opens </w:t>
      </w:r>
      <w:r w:rsidRPr="00AC4B40">
        <w:rPr>
          <w:i/>
        </w:rPr>
        <w:t>Edit Application:</w:t>
      </w:r>
      <w:r>
        <w:t xml:space="preserve"> </w:t>
      </w:r>
      <w:r w:rsidRPr="00AC4B40">
        <w:rPr>
          <w:i/>
        </w:rPr>
        <w:t xml:space="preserve">Details </w:t>
      </w:r>
      <w:r w:rsidRPr="00AC4B40">
        <w:t>tab</w:t>
      </w:r>
      <w:r>
        <w:t xml:space="preserve"> and allows editing common details and also contains </w:t>
      </w:r>
      <w:r w:rsidRPr="00AC4B40">
        <w:rPr>
          <w:i/>
        </w:rPr>
        <w:t>Delete application</w:t>
      </w:r>
      <w:r>
        <w:t xml:space="preserve"> button to delete the application.</w:t>
      </w:r>
    </w:p>
    <w:p w:rsidR="00AC4B40" w:rsidRDefault="00AC4B40" w:rsidP="00AC4B40">
      <w:pPr>
        <w:jc w:val="center"/>
      </w:pPr>
      <w:r>
        <w:rPr>
          <w:noProof/>
        </w:rPr>
        <w:lastRenderedPageBreak/>
        <w:drawing>
          <wp:inline distT="0" distB="0" distL="0" distR="0">
            <wp:extent cx="5201040" cy="4238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07056" cy="4243528"/>
                    </a:xfrm>
                    <a:prstGeom prst="rect">
                      <a:avLst/>
                    </a:prstGeom>
                  </pic:spPr>
                </pic:pic>
              </a:graphicData>
            </a:graphic>
          </wp:inline>
        </w:drawing>
      </w:r>
    </w:p>
    <w:p w:rsidR="00AC4B40" w:rsidRDefault="00AC4B40" w:rsidP="00AC4B40">
      <w:pPr>
        <w:jc w:val="center"/>
        <w:rPr>
          <w:i/>
          <w:sz w:val="20"/>
          <w:szCs w:val="20"/>
        </w:rPr>
      </w:pPr>
      <w:r w:rsidRPr="00AC4B40">
        <w:rPr>
          <w:i/>
          <w:sz w:val="20"/>
          <w:szCs w:val="20"/>
        </w:rPr>
        <w:t>Edit application: Details tab</w:t>
      </w:r>
    </w:p>
    <w:p w:rsidR="007153B3" w:rsidRDefault="007153B3" w:rsidP="007153B3">
      <w:r>
        <w:t xml:space="preserve">The </w:t>
      </w:r>
      <w:r w:rsidRPr="007153B3">
        <w:rPr>
          <w:i/>
        </w:rPr>
        <w:t>Delete Application</w:t>
      </w:r>
      <w:r>
        <w:t xml:space="preserve"> button is used to delete the current application.</w:t>
      </w:r>
    </w:p>
    <w:p w:rsidR="007153B3" w:rsidRDefault="007153B3" w:rsidP="007153B3"/>
    <w:p w:rsidR="007153B3" w:rsidRPr="00AC4B40" w:rsidRDefault="007153B3" w:rsidP="00AC4B40">
      <w:pPr>
        <w:jc w:val="center"/>
        <w:rPr>
          <w:i/>
          <w:sz w:val="20"/>
          <w:szCs w:val="20"/>
        </w:rPr>
      </w:pPr>
    </w:p>
    <w:p w:rsidR="00AC4B40" w:rsidRDefault="00AC4B40" w:rsidP="00AC4B40">
      <w:pPr>
        <w:jc w:val="center"/>
      </w:pPr>
      <w:r>
        <w:rPr>
          <w:noProof/>
        </w:rPr>
        <w:lastRenderedPageBreak/>
        <w:drawing>
          <wp:inline distT="0" distB="0" distL="0" distR="0">
            <wp:extent cx="5248732" cy="40290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248732" cy="4029075"/>
                    </a:xfrm>
                    <a:prstGeom prst="rect">
                      <a:avLst/>
                    </a:prstGeom>
                  </pic:spPr>
                </pic:pic>
              </a:graphicData>
            </a:graphic>
          </wp:inline>
        </w:drawing>
      </w:r>
    </w:p>
    <w:p w:rsidR="00AC4B40" w:rsidRPr="00AC4B40" w:rsidRDefault="00AC4B40" w:rsidP="00AC4B40">
      <w:pPr>
        <w:jc w:val="center"/>
        <w:rPr>
          <w:i/>
          <w:sz w:val="20"/>
          <w:szCs w:val="20"/>
        </w:rPr>
      </w:pPr>
      <w:r w:rsidRPr="00AC4B40">
        <w:rPr>
          <w:i/>
          <w:sz w:val="20"/>
          <w:szCs w:val="20"/>
        </w:rPr>
        <w:t>Edit Application: Authentication tab</w:t>
      </w:r>
    </w:p>
    <w:p w:rsidR="007153B3" w:rsidRDefault="007153B3" w:rsidP="00DF51D2">
      <w:r>
        <w:t xml:space="preserve">A </w:t>
      </w:r>
      <w:r w:rsidRPr="007153B3">
        <w:rPr>
          <w:i/>
        </w:rPr>
        <w:t>Generate</w:t>
      </w:r>
      <w:r>
        <w:t xml:space="preserve"> link and </w:t>
      </w:r>
      <w:r w:rsidRPr="007153B3">
        <w:rPr>
          <w:i/>
        </w:rPr>
        <w:t>Actions</w:t>
      </w:r>
      <w:r>
        <w:t xml:space="preserve"> drop down boxes are operational links to operate information necessary to manage and test APIs: API Keys, client credentials.</w:t>
      </w:r>
    </w:p>
    <w:p w:rsidR="007153B3" w:rsidRDefault="007153B3" w:rsidP="007153B3">
      <w:pPr>
        <w:jc w:val="center"/>
      </w:pPr>
      <w:r>
        <w:rPr>
          <w:noProof/>
        </w:rPr>
        <w:drawing>
          <wp:inline distT="0" distB="0" distL="0" distR="0">
            <wp:extent cx="5022473" cy="2844458"/>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028164" cy="2847681"/>
                    </a:xfrm>
                    <a:prstGeom prst="rect">
                      <a:avLst/>
                    </a:prstGeom>
                  </pic:spPr>
                </pic:pic>
              </a:graphicData>
            </a:graphic>
          </wp:inline>
        </w:drawing>
      </w:r>
    </w:p>
    <w:p w:rsidR="009802B9" w:rsidRPr="007153B3" w:rsidRDefault="007153B3" w:rsidP="007153B3">
      <w:pPr>
        <w:jc w:val="center"/>
        <w:rPr>
          <w:i/>
          <w:sz w:val="20"/>
          <w:szCs w:val="20"/>
        </w:rPr>
      </w:pPr>
      <w:r w:rsidRPr="007153B3">
        <w:rPr>
          <w:i/>
          <w:sz w:val="20"/>
          <w:szCs w:val="20"/>
        </w:rPr>
        <w:t>Example action</w:t>
      </w:r>
    </w:p>
    <w:p w:rsidR="00AC4B40" w:rsidRDefault="00AC4B40" w:rsidP="00DF51D2"/>
    <w:p w:rsidR="00AC4B40" w:rsidRDefault="00AC4B40" w:rsidP="00DF51D2"/>
    <w:p w:rsidR="009802B9" w:rsidRDefault="009802B9" w:rsidP="00DF51D2"/>
    <w:p w:rsidR="00AD3CCB" w:rsidRPr="00783FA5" w:rsidRDefault="00AD3CCB" w:rsidP="00AD3CCB">
      <w:pPr>
        <w:pStyle w:val="Heading2"/>
        <w:spacing w:before="480" w:after="240"/>
      </w:pPr>
      <w:bookmarkStart w:id="66" w:name="_Toc406777581"/>
      <w:bookmarkEnd w:id="63"/>
      <w:r>
        <w:t>API Catalog</w:t>
      </w:r>
      <w:bookmarkEnd w:id="66"/>
    </w:p>
    <w:p w:rsidR="00A51A26" w:rsidRDefault="00263F50" w:rsidP="00A51A26">
      <w:pPr>
        <w:spacing w:before="120" w:after="120"/>
      </w:pPr>
      <w:r>
        <w:t xml:space="preserve">The </w:t>
      </w:r>
      <w:r w:rsidR="000667F4">
        <w:t xml:space="preserve">APIs </w:t>
      </w:r>
      <w:r>
        <w:t xml:space="preserve">page allows </w:t>
      </w:r>
      <w:r w:rsidR="000667F4">
        <w:t xml:space="preserve">viewing API catalog </w:t>
      </w:r>
      <w:r w:rsidR="00A51A26">
        <w:t xml:space="preserve">list </w:t>
      </w:r>
      <w:r w:rsidR="000667F4">
        <w:t xml:space="preserve">with filtering by </w:t>
      </w:r>
      <w:r w:rsidR="00A51A26">
        <w:t xml:space="preserve">API </w:t>
      </w:r>
      <w:r w:rsidR="000667F4">
        <w:t xml:space="preserve">tags and </w:t>
      </w:r>
      <w:r>
        <w:t xml:space="preserve">sorting </w:t>
      </w:r>
      <w:r w:rsidR="000667F4">
        <w:t>by API name</w:t>
      </w:r>
      <w:r>
        <w:t xml:space="preserve">. </w:t>
      </w:r>
    </w:p>
    <w:p w:rsidR="00DF51D2" w:rsidRDefault="00DF51D2" w:rsidP="00A51A26">
      <w:pPr>
        <w:spacing w:before="120" w:after="120"/>
      </w:pPr>
      <w:r>
        <w:t>Click</w:t>
      </w:r>
      <w:r w:rsidR="000667F4">
        <w:t xml:space="preserve"> on the API name or</w:t>
      </w:r>
      <w:r w:rsidR="003B0627">
        <w:t xml:space="preserve"> the</w:t>
      </w:r>
      <w:r w:rsidR="000667F4">
        <w:t xml:space="preserve"> </w:t>
      </w:r>
      <w:proofErr w:type="gramStart"/>
      <w:r w:rsidR="00263F50" w:rsidRPr="003B0627">
        <w:rPr>
          <w:i/>
          <w:u w:val="single"/>
        </w:rPr>
        <w:t>Test</w:t>
      </w:r>
      <w:r w:rsidR="00263F50">
        <w:t xml:space="preserve"> </w:t>
      </w:r>
      <w:r w:rsidR="000667F4">
        <w:t xml:space="preserve"> link</w:t>
      </w:r>
      <w:proofErr w:type="gramEnd"/>
      <w:r w:rsidR="000667F4">
        <w:t xml:space="preserve"> </w:t>
      </w:r>
      <w:r>
        <w:t xml:space="preserve">to </w:t>
      </w:r>
      <w:r w:rsidR="00263F50">
        <w:t>view API details and test</w:t>
      </w:r>
      <w:r w:rsidR="00A51A26">
        <w:t xml:space="preserve"> the API</w:t>
      </w:r>
      <w:r>
        <w:t>.</w:t>
      </w:r>
      <w:r w:rsidR="00263F50">
        <w:t xml:space="preserve"> </w:t>
      </w:r>
      <w:r w:rsidR="000667F4">
        <w:t xml:space="preserve"> </w:t>
      </w:r>
    </w:p>
    <w:p w:rsidR="00D268A9" w:rsidRDefault="000667F4" w:rsidP="00686B24">
      <w:pPr>
        <w:jc w:val="center"/>
      </w:pPr>
      <w:r>
        <w:rPr>
          <w:noProof/>
        </w:rPr>
        <w:drawing>
          <wp:inline distT="0" distB="0" distL="0" distR="0">
            <wp:extent cx="5801295" cy="3883025"/>
            <wp:effectExtent l="0" t="0" r="952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801295" cy="3883025"/>
                    </a:xfrm>
                    <a:prstGeom prst="rect">
                      <a:avLst/>
                    </a:prstGeom>
                  </pic:spPr>
                </pic:pic>
              </a:graphicData>
            </a:graphic>
          </wp:inline>
        </w:drawing>
      </w:r>
    </w:p>
    <w:p w:rsidR="00D268A9" w:rsidRPr="00192913" w:rsidRDefault="00D268A9" w:rsidP="00D268A9">
      <w:pPr>
        <w:jc w:val="center"/>
        <w:rPr>
          <w:i/>
          <w:sz w:val="20"/>
          <w:szCs w:val="20"/>
        </w:rPr>
      </w:pPr>
      <w:r w:rsidRPr="00192913">
        <w:rPr>
          <w:i/>
          <w:sz w:val="20"/>
          <w:szCs w:val="20"/>
        </w:rPr>
        <w:t>API Catalog list</w:t>
      </w:r>
      <w:r w:rsidR="000667F4" w:rsidRPr="00192913">
        <w:rPr>
          <w:i/>
          <w:sz w:val="20"/>
          <w:szCs w:val="20"/>
        </w:rPr>
        <w:t xml:space="preserve"> </w:t>
      </w:r>
      <w:r w:rsidR="00CA3611" w:rsidRPr="00192913">
        <w:rPr>
          <w:i/>
          <w:sz w:val="20"/>
          <w:szCs w:val="20"/>
        </w:rPr>
        <w:br/>
      </w:r>
      <w:r w:rsidR="00A51A26" w:rsidRPr="00192913">
        <w:rPr>
          <w:i/>
          <w:sz w:val="20"/>
          <w:szCs w:val="20"/>
        </w:rPr>
        <w:t xml:space="preserve">with </w:t>
      </w:r>
      <w:r w:rsidR="000667F4" w:rsidRPr="00192913">
        <w:rPr>
          <w:i/>
          <w:sz w:val="20"/>
          <w:szCs w:val="20"/>
        </w:rPr>
        <w:t>filtering by tag and sorting by name options</w:t>
      </w:r>
    </w:p>
    <w:p w:rsidR="00CA3611" w:rsidRDefault="00CA3611" w:rsidP="00CA3611">
      <w:pPr>
        <w:spacing w:after="120"/>
      </w:pPr>
      <w:r w:rsidRPr="00CA3611">
        <w:t xml:space="preserve">The test </w:t>
      </w:r>
      <w:r>
        <w:t xml:space="preserve">API page bellow </w:t>
      </w:r>
      <w:r w:rsidRPr="00CA3611">
        <w:t xml:space="preserve">allows viewing API metadata like name, version, </w:t>
      </w:r>
      <w:r>
        <w:t>base path</w:t>
      </w:r>
      <w:r w:rsidRPr="00CA3611">
        <w:t xml:space="preserve">, API methods and their details: </w:t>
      </w:r>
    </w:p>
    <w:p w:rsidR="00CA3611" w:rsidRDefault="00CA3611" w:rsidP="00777C0D">
      <w:pPr>
        <w:pStyle w:val="ListParagraph"/>
        <w:numPr>
          <w:ilvl w:val="0"/>
          <w:numId w:val="18"/>
        </w:numPr>
        <w:spacing w:after="0"/>
      </w:pPr>
      <w:r w:rsidRPr="00CA3611">
        <w:t xml:space="preserve">request parameters, </w:t>
      </w:r>
    </w:p>
    <w:p w:rsidR="00CA3611" w:rsidRDefault="00CA3611" w:rsidP="00777C0D">
      <w:pPr>
        <w:pStyle w:val="ListParagraph"/>
        <w:numPr>
          <w:ilvl w:val="0"/>
          <w:numId w:val="18"/>
        </w:numPr>
        <w:spacing w:after="0"/>
      </w:pPr>
      <w:r w:rsidRPr="00CA3611">
        <w:t>response format</w:t>
      </w:r>
      <w:r>
        <w:t xml:space="preserve">,  </w:t>
      </w:r>
    </w:p>
    <w:p w:rsidR="00CA3611" w:rsidRDefault="00CA3611" w:rsidP="00777C0D">
      <w:pPr>
        <w:pStyle w:val="ListParagraph"/>
        <w:numPr>
          <w:ilvl w:val="0"/>
          <w:numId w:val="18"/>
        </w:numPr>
        <w:spacing w:after="0"/>
      </w:pPr>
      <w:r>
        <w:t xml:space="preserve">authentication details, </w:t>
      </w:r>
    </w:p>
    <w:p w:rsidR="00CA3611" w:rsidRDefault="00222364" w:rsidP="00777C0D">
      <w:pPr>
        <w:pStyle w:val="ListParagraph"/>
        <w:numPr>
          <w:ilvl w:val="0"/>
          <w:numId w:val="18"/>
        </w:numPr>
        <w:spacing w:after="0"/>
      </w:pPr>
      <w:r>
        <w:t>quo</w:t>
      </w:r>
      <w:r w:rsidR="00CA3611">
        <w:t xml:space="preserve">ta, </w:t>
      </w:r>
    </w:p>
    <w:p w:rsidR="00CA3611" w:rsidRPr="00CA3611" w:rsidRDefault="00CA3611" w:rsidP="00777C0D">
      <w:pPr>
        <w:pStyle w:val="ListParagraph"/>
        <w:numPr>
          <w:ilvl w:val="0"/>
          <w:numId w:val="18"/>
        </w:numPr>
        <w:spacing w:after="0"/>
      </w:pPr>
      <w:proofErr w:type="gramStart"/>
      <w:r>
        <w:t>model</w:t>
      </w:r>
      <w:proofErr w:type="gramEnd"/>
      <w:r>
        <w:t xml:space="preserve"> schema link.</w:t>
      </w:r>
    </w:p>
    <w:p w:rsidR="002F65BA" w:rsidRDefault="00CA3611" w:rsidP="00CA3611">
      <w:pPr>
        <w:spacing w:before="120" w:after="120"/>
      </w:pPr>
      <w:r w:rsidRPr="00CA3611">
        <w:lastRenderedPageBreak/>
        <w:t>Clicking any method header row (as well as List/Expand Methods) toggles that method between collapsed and expanded.</w:t>
      </w:r>
    </w:p>
    <w:p w:rsidR="00CA3611" w:rsidRPr="00CA3611" w:rsidRDefault="00CA3611" w:rsidP="00CA3611">
      <w:pPr>
        <w:spacing w:before="120" w:after="120"/>
      </w:pPr>
      <w:r w:rsidRPr="003B0627">
        <w:rPr>
          <w:i/>
          <w:u w:val="single"/>
        </w:rPr>
        <w:t>View metrics</w:t>
      </w:r>
      <w:r w:rsidRPr="00CA3611">
        <w:t xml:space="preserve"> </w:t>
      </w:r>
      <w:r>
        <w:t>link d</w:t>
      </w:r>
      <w:r w:rsidRPr="00CA3611">
        <w:t>isplay</w:t>
      </w:r>
      <w:r>
        <w:t>s</w:t>
      </w:r>
      <w:r w:rsidRPr="00CA3611">
        <w:t xml:space="preserve"> metrics</w:t>
      </w:r>
      <w:r>
        <w:t xml:space="preserve"> information</w:t>
      </w:r>
      <w:r w:rsidRPr="00CA3611">
        <w:t xml:space="preserve"> for the current API</w:t>
      </w:r>
      <w:r w:rsidR="003B0627">
        <w:t xml:space="preserve"> (See more in Monitoring section)</w:t>
      </w:r>
      <w:r w:rsidRPr="00CA3611">
        <w:t>.</w:t>
      </w:r>
    </w:p>
    <w:p w:rsidR="00CA3611" w:rsidRDefault="00CA3611" w:rsidP="00686B24">
      <w:r>
        <w:rPr>
          <w:noProof/>
        </w:rPr>
        <w:drawing>
          <wp:inline distT="0" distB="0" distL="0" distR="0">
            <wp:extent cx="6400800" cy="4800600"/>
            <wp:effectExtent l="0" t="0" r="0" b="0"/>
            <wp:docPr id="19" name="Picture 19" descr="https://s3.amazonaws.com/upload.mural.ly/lyau/14005221268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upload.mural.ly/lyau/1400522126874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D0617A" w:rsidRDefault="00CA3611" w:rsidP="00CA3611">
      <w:pPr>
        <w:jc w:val="center"/>
        <w:rPr>
          <w:i/>
        </w:rPr>
      </w:pPr>
      <w:r w:rsidRPr="00CA3611">
        <w:rPr>
          <w:i/>
        </w:rPr>
        <w:t>Test</w:t>
      </w:r>
      <w:r>
        <w:t xml:space="preserve"> </w:t>
      </w:r>
      <w:r w:rsidR="00263F50">
        <w:rPr>
          <w:i/>
        </w:rPr>
        <w:t>API</w:t>
      </w:r>
      <w:r w:rsidR="00D268A9" w:rsidRPr="00D268A9">
        <w:rPr>
          <w:i/>
        </w:rPr>
        <w:t xml:space="preserve"> page</w:t>
      </w:r>
    </w:p>
    <w:p w:rsidR="00CA3611" w:rsidRDefault="00CA3611" w:rsidP="00263F50">
      <w:r>
        <w:t>Click a method name to expand and test it.</w:t>
      </w:r>
    </w:p>
    <w:p w:rsidR="00CA3611" w:rsidRDefault="00CA3611" w:rsidP="00CA3611">
      <w:pPr>
        <w:jc w:val="center"/>
      </w:pPr>
      <w:r>
        <w:rPr>
          <w:noProof/>
        </w:rPr>
        <w:lastRenderedPageBreak/>
        <w:drawing>
          <wp:inline distT="0" distB="0" distL="0" distR="0">
            <wp:extent cx="5372100" cy="4029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372100" cy="4029075"/>
                    </a:xfrm>
                    <a:prstGeom prst="rect">
                      <a:avLst/>
                    </a:prstGeom>
                  </pic:spPr>
                </pic:pic>
              </a:graphicData>
            </a:graphic>
          </wp:inline>
        </w:drawing>
      </w:r>
    </w:p>
    <w:p w:rsidR="006F5BFB" w:rsidRDefault="002111E0" w:rsidP="00CA3611">
      <w:pPr>
        <w:rPr>
          <w:i/>
        </w:rPr>
      </w:pPr>
      <w:r>
        <w:t xml:space="preserve">Select </w:t>
      </w:r>
      <w:r w:rsidR="006F5BFB">
        <w:t xml:space="preserve">authentication </w:t>
      </w:r>
      <w:r>
        <w:t xml:space="preserve">type, enter appropriate </w:t>
      </w:r>
      <w:r w:rsidR="006F5BFB">
        <w:t xml:space="preserve">value and </w:t>
      </w:r>
      <w:r>
        <w:t xml:space="preserve">appropriate </w:t>
      </w:r>
      <w:r w:rsidR="006F5BFB">
        <w:t xml:space="preserve">parameter values and </w:t>
      </w:r>
      <w:proofErr w:type="gramStart"/>
      <w:r w:rsidR="006F5BFB">
        <w:t>click  “</w:t>
      </w:r>
      <w:proofErr w:type="gramEnd"/>
      <w:r w:rsidR="00CA3611" w:rsidRPr="00CA3611">
        <w:rPr>
          <w:i/>
        </w:rPr>
        <w:t>Try it out!”</w:t>
      </w:r>
      <w:r w:rsidR="006F5BFB">
        <w:rPr>
          <w:i/>
        </w:rPr>
        <w:t xml:space="preserve">. </w:t>
      </w:r>
    </w:p>
    <w:p w:rsidR="006F5BFB" w:rsidRDefault="002111E0" w:rsidP="00CA3611">
      <w:r>
        <w:t>F</w:t>
      </w:r>
      <w:r w:rsidR="006F5BFB">
        <w:t xml:space="preserve">ormatted </w:t>
      </w:r>
      <w:r w:rsidR="00CA3611">
        <w:t>result set is returned</w:t>
      </w:r>
      <w:r w:rsidR="006F5BFB">
        <w:t>.</w:t>
      </w:r>
    </w:p>
    <w:p w:rsidR="00263F50" w:rsidRPr="00D268A9" w:rsidRDefault="006F5BFB" w:rsidP="00CA3611">
      <w:pPr>
        <w:rPr>
          <w:i/>
        </w:rPr>
      </w:pPr>
      <w:r>
        <w:t xml:space="preserve">In case of error, error </w:t>
      </w:r>
      <w:r w:rsidR="00CA3611">
        <w:t xml:space="preserve">status code and </w:t>
      </w:r>
      <w:r>
        <w:t xml:space="preserve">error </w:t>
      </w:r>
      <w:r w:rsidR="00CA3611">
        <w:t xml:space="preserve">reason details are </w:t>
      </w:r>
      <w:r>
        <w:t>returned</w:t>
      </w:r>
      <w:r w:rsidR="00CA3611">
        <w:t>.</w:t>
      </w:r>
    </w:p>
    <w:p w:rsidR="00CD60C1" w:rsidRPr="00783FA5" w:rsidRDefault="00DF51D2" w:rsidP="00CD60C1">
      <w:pPr>
        <w:pStyle w:val="Heading2"/>
        <w:spacing w:before="480" w:after="240"/>
      </w:pPr>
      <w:bookmarkStart w:id="67" w:name="_Toc406777582"/>
      <w:r>
        <w:t>Monitoring</w:t>
      </w:r>
      <w:bookmarkEnd w:id="67"/>
    </w:p>
    <w:p w:rsidR="00A51A26" w:rsidRPr="00783FA5" w:rsidRDefault="00222364" w:rsidP="00A51A26">
      <w:pPr>
        <w:pStyle w:val="Heading3"/>
      </w:pPr>
      <w:bookmarkStart w:id="68" w:name="_Toc406777583"/>
      <w:r>
        <w:t>Application Metrics</w:t>
      </w:r>
      <w:r w:rsidR="00A51A26">
        <w:t xml:space="preserve"> tab</w:t>
      </w:r>
      <w:bookmarkEnd w:id="68"/>
    </w:p>
    <w:p w:rsidR="00263F50" w:rsidRDefault="00A51A26" w:rsidP="00DA5D20">
      <w:r>
        <w:t xml:space="preserve">The Monitoring page </w:t>
      </w:r>
      <w:r w:rsidRPr="003B0627">
        <w:rPr>
          <w:i/>
        </w:rPr>
        <w:t>Application Metrics</w:t>
      </w:r>
      <w:r>
        <w:t xml:space="preserve"> tab presents summarized application usage information for a selected time range for all the applications</w:t>
      </w:r>
      <w:r w:rsidR="003B0627">
        <w:t xml:space="preserve">. </w:t>
      </w:r>
    </w:p>
    <w:p w:rsidR="00263F50" w:rsidRDefault="003B0627" w:rsidP="003B0627">
      <w:pPr>
        <w:jc w:val="center"/>
      </w:pPr>
      <w:r>
        <w:rPr>
          <w:noProof/>
        </w:rPr>
        <w:lastRenderedPageBreak/>
        <w:drawing>
          <wp:inline distT="0" distB="0" distL="0" distR="0">
            <wp:extent cx="6172200" cy="47076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6172200" cy="4707621"/>
                    </a:xfrm>
                    <a:prstGeom prst="rect">
                      <a:avLst/>
                    </a:prstGeom>
                  </pic:spPr>
                </pic:pic>
              </a:graphicData>
            </a:graphic>
          </wp:inline>
        </w:drawing>
      </w:r>
    </w:p>
    <w:p w:rsidR="003B0627" w:rsidRDefault="003B0627" w:rsidP="003B0627">
      <w:r>
        <w:t xml:space="preserve">If an application is selected in the table below the chart, the chart will display application metrics information for this application only. </w:t>
      </w:r>
    </w:p>
    <w:p w:rsidR="003B0627" w:rsidRDefault="003B0627" w:rsidP="003B0627">
      <w:pPr>
        <w:jc w:val="center"/>
      </w:pPr>
    </w:p>
    <w:p w:rsidR="003B0627" w:rsidRDefault="003B0627" w:rsidP="003B0627">
      <w:pPr>
        <w:jc w:val="center"/>
      </w:pPr>
      <w:r>
        <w:rPr>
          <w:noProof/>
        </w:rPr>
        <w:lastRenderedPageBreak/>
        <w:drawing>
          <wp:inline distT="0" distB="0" distL="0" distR="0">
            <wp:extent cx="5943600" cy="4516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43600" cy="4516755"/>
                    </a:xfrm>
                    <a:prstGeom prst="rect">
                      <a:avLst/>
                    </a:prstGeom>
                  </pic:spPr>
                </pic:pic>
              </a:graphicData>
            </a:graphic>
          </wp:inline>
        </w:drawing>
      </w:r>
    </w:p>
    <w:p w:rsidR="00080A62" w:rsidRDefault="003B0627" w:rsidP="00DA5D20">
      <w:r>
        <w:t>T</w:t>
      </w:r>
      <w:r w:rsidR="00080A62">
        <w:t xml:space="preserve">ime period </w:t>
      </w:r>
      <w:r>
        <w:t xml:space="preserve">drop down menu allows time period can be edited </w:t>
      </w:r>
      <w:r w:rsidR="00080A62">
        <w:t>to view</w:t>
      </w:r>
      <w:r>
        <w:t xml:space="preserve"> usage details for a different time period.</w:t>
      </w:r>
      <w:r w:rsidR="00080A62">
        <w:t xml:space="preserve">  </w:t>
      </w:r>
    </w:p>
    <w:p w:rsidR="00A51A26" w:rsidRPr="00783FA5" w:rsidRDefault="00222364" w:rsidP="00A51A26">
      <w:pPr>
        <w:pStyle w:val="Heading3"/>
      </w:pPr>
      <w:bookmarkStart w:id="69" w:name="_Toc406777584"/>
      <w:r>
        <w:t>API Metrics</w:t>
      </w:r>
      <w:r w:rsidR="00A51A26">
        <w:t xml:space="preserve"> tab</w:t>
      </w:r>
      <w:bookmarkEnd w:id="69"/>
    </w:p>
    <w:p w:rsidR="00A51A26" w:rsidRDefault="00A51A26" w:rsidP="00A51A26">
      <w:r>
        <w:t>The API Metrics tab shows information on API list and selected API usage metrics.</w:t>
      </w:r>
    </w:p>
    <w:p w:rsidR="00A51A26" w:rsidRPr="00A51A26" w:rsidRDefault="00A51A26" w:rsidP="00A51A26">
      <w:pPr>
        <w:jc w:val="center"/>
        <w:rPr>
          <w:i/>
        </w:rPr>
      </w:pPr>
      <w:r w:rsidRPr="00A51A26">
        <w:rPr>
          <w:i/>
          <w:noProof/>
        </w:rPr>
        <w:lastRenderedPageBreak/>
        <w:drawing>
          <wp:inline distT="0" distB="0" distL="0" distR="0">
            <wp:extent cx="5943600" cy="35871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943600" cy="3587115"/>
                    </a:xfrm>
                    <a:prstGeom prst="rect">
                      <a:avLst/>
                    </a:prstGeom>
                  </pic:spPr>
                </pic:pic>
              </a:graphicData>
            </a:graphic>
          </wp:inline>
        </w:drawing>
      </w:r>
    </w:p>
    <w:p w:rsidR="00A51A26" w:rsidRPr="00A51A26" w:rsidRDefault="00D117FF" w:rsidP="00A51A26">
      <w:pPr>
        <w:jc w:val="center"/>
        <w:rPr>
          <w:i/>
        </w:rPr>
      </w:pPr>
      <w:r>
        <w:rPr>
          <w:i/>
        </w:rPr>
        <w:t>‘</w:t>
      </w:r>
      <w:r w:rsidR="00A51A26" w:rsidRPr="00A51A26">
        <w:rPr>
          <w:i/>
        </w:rPr>
        <w:t>All APIs</w:t>
      </w:r>
      <w:r>
        <w:rPr>
          <w:i/>
        </w:rPr>
        <w:t>’ metric. The table contains all APIs list.</w:t>
      </w:r>
    </w:p>
    <w:p w:rsidR="00A51A26" w:rsidRDefault="00A51A26" w:rsidP="00A51A26">
      <w:r>
        <w:rPr>
          <w:noProof/>
        </w:rPr>
        <w:lastRenderedPageBreak/>
        <w:drawing>
          <wp:inline distT="0" distB="0" distL="0" distR="0">
            <wp:extent cx="6400800" cy="4800600"/>
            <wp:effectExtent l="0" t="0" r="0" b="0"/>
            <wp:docPr id="36" name="Picture 36" descr="https://s3.amazonaws.com/upload.mural.ly/lyau/14007474508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upload.mural.ly/lyau/1400747450867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A51A26" w:rsidRPr="00A51A26" w:rsidRDefault="00A51A26" w:rsidP="00A51A26">
      <w:pPr>
        <w:jc w:val="center"/>
        <w:rPr>
          <w:i/>
        </w:rPr>
      </w:pPr>
      <w:proofErr w:type="gramStart"/>
      <w:r>
        <w:rPr>
          <w:i/>
        </w:rPr>
        <w:t>Selected API</w:t>
      </w:r>
      <w:r w:rsidR="00D117FF">
        <w:rPr>
          <w:i/>
        </w:rPr>
        <w:t xml:space="preserve"> metrics information.</w:t>
      </w:r>
      <w:proofErr w:type="gramEnd"/>
      <w:r w:rsidR="00D117FF">
        <w:rPr>
          <w:i/>
        </w:rPr>
        <w:t xml:space="preserve"> </w:t>
      </w:r>
    </w:p>
    <w:p w:rsidR="00A51A26" w:rsidRDefault="00A51A26" w:rsidP="00A51A26">
      <w:r w:rsidRPr="00A51A26">
        <w:t>Use</w:t>
      </w:r>
      <w:r>
        <w:rPr>
          <w:i/>
        </w:rPr>
        <w:t xml:space="preserve">   </w:t>
      </w:r>
      <w:r>
        <w:rPr>
          <w:noProof/>
        </w:rPr>
        <w:drawing>
          <wp:inline distT="0" distB="0" distL="0" distR="0">
            <wp:extent cx="571500" cy="238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71500" cy="238125"/>
                    </a:xfrm>
                    <a:prstGeom prst="rect">
                      <a:avLst/>
                    </a:prstGeom>
                  </pic:spPr>
                </pic:pic>
              </a:graphicData>
            </a:graphic>
          </wp:inline>
        </w:drawing>
      </w:r>
      <w:r>
        <w:rPr>
          <w:i/>
        </w:rPr>
        <w:t xml:space="preserve"> </w:t>
      </w:r>
      <w:r>
        <w:t>button to return to all APIs metrics list.</w:t>
      </w:r>
    </w:p>
    <w:p w:rsidR="00A51A26" w:rsidRDefault="00A51A26" w:rsidP="00A51A26">
      <w:r>
        <w:t xml:space="preserve">Time period drop down menu allows time period can be edited to view usage details for a different time period.  </w:t>
      </w:r>
    </w:p>
    <w:p w:rsidR="002B2276" w:rsidRDefault="002B2276" w:rsidP="00A51A26"/>
    <w:p w:rsidR="00531C70" w:rsidRDefault="00531C70">
      <w:pPr>
        <w:spacing w:after="0" w:line="240" w:lineRule="auto"/>
        <w:rPr>
          <w:i/>
          <w:sz w:val="18"/>
          <w:szCs w:val="24"/>
          <w:lang w:bidi="en-US"/>
        </w:rPr>
      </w:pPr>
      <w:r>
        <w:br w:type="page"/>
      </w:r>
    </w:p>
    <w:p w:rsidR="008E6A62" w:rsidRPr="00783FA5" w:rsidRDefault="008E6A62" w:rsidP="008E6A62">
      <w:pPr>
        <w:pStyle w:val="Heading2"/>
        <w:spacing w:before="480" w:after="240"/>
      </w:pPr>
      <w:bookmarkStart w:id="70" w:name="_Toc406777585"/>
      <w:r>
        <w:lastRenderedPageBreak/>
        <w:t>Help Center</w:t>
      </w:r>
      <w:bookmarkEnd w:id="70"/>
      <w:r>
        <w:t xml:space="preserve"> </w:t>
      </w:r>
    </w:p>
    <w:p w:rsidR="008E6A62" w:rsidRDefault="008E6A62" w:rsidP="008E6A62">
      <w:r>
        <w:t>The Help Center page contains lin</w:t>
      </w:r>
      <w:r w:rsidR="00222364">
        <w:t>ks to API portal sections that would contain information useful to developers. The Help Center and its sections can be customized to best meet the needs of the customer.</w:t>
      </w:r>
      <w:r>
        <w:t xml:space="preserve">  </w:t>
      </w:r>
    </w:p>
    <w:p w:rsidR="008E6A62" w:rsidRDefault="008E6A62" w:rsidP="008E6A62">
      <w:pPr>
        <w:jc w:val="center"/>
        <w:rPr>
          <w:lang w:bidi="en-US"/>
        </w:rPr>
      </w:pPr>
      <w:r>
        <w:rPr>
          <w:noProof/>
        </w:rPr>
        <w:drawing>
          <wp:inline distT="0" distB="0" distL="0" distR="0">
            <wp:extent cx="5943600" cy="28492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943600" cy="2849245"/>
                    </a:xfrm>
                    <a:prstGeom prst="rect">
                      <a:avLst/>
                    </a:prstGeom>
                  </pic:spPr>
                </pic:pic>
              </a:graphicData>
            </a:graphic>
          </wp:inline>
        </w:drawing>
      </w:r>
    </w:p>
    <w:p w:rsidR="008E6A62" w:rsidRPr="00230298" w:rsidRDefault="008E6A62" w:rsidP="008E6A62">
      <w:pPr>
        <w:jc w:val="center"/>
        <w:rPr>
          <w:i/>
          <w:lang w:bidi="en-US"/>
        </w:rPr>
      </w:pPr>
      <w:r w:rsidRPr="00230298">
        <w:rPr>
          <w:i/>
          <w:lang w:bidi="en-US"/>
        </w:rPr>
        <w:t>Help center page</w:t>
      </w:r>
    </w:p>
    <w:p w:rsidR="00FD4250" w:rsidRPr="00783FA5" w:rsidRDefault="00FD4250" w:rsidP="00325398">
      <w:pPr>
        <w:pStyle w:val="Heading1"/>
      </w:pPr>
      <w:bookmarkStart w:id="71" w:name="_Toc406777586"/>
      <w:r w:rsidRPr="00783FA5">
        <w:lastRenderedPageBreak/>
        <w:t>Troubleshooting</w:t>
      </w:r>
      <w:bookmarkEnd w:id="71"/>
    </w:p>
    <w:p w:rsidR="00A71204" w:rsidRPr="00783FA5" w:rsidRDefault="00A71204" w:rsidP="00325398">
      <w:pPr>
        <w:pStyle w:val="introChapter"/>
        <w:spacing w:before="120"/>
        <w:ind w:hanging="288"/>
        <w:rPr>
          <w:rFonts w:ascii="Cambria" w:hAnsi="Cambria"/>
        </w:rPr>
      </w:pPr>
      <w:r w:rsidRPr="00783FA5">
        <w:rPr>
          <w:rFonts w:ascii="Cambria" w:hAnsi="Cambria"/>
        </w:rPr>
        <w:t>in this chapter</w:t>
      </w:r>
    </w:p>
    <w:p w:rsidR="00A71204" w:rsidRPr="00192913" w:rsidRDefault="00A71204" w:rsidP="009961BE">
      <w:pPr>
        <w:pStyle w:val="spchapter"/>
        <w:spacing w:after="0"/>
        <w:ind w:left="-288"/>
        <w:rPr>
          <w:rFonts w:ascii="Cambria" w:hAnsi="Cambria"/>
          <w:sz w:val="22"/>
          <w:szCs w:val="22"/>
        </w:rPr>
      </w:pPr>
      <w:r w:rsidRPr="00192913">
        <w:rPr>
          <w:rFonts w:ascii="Cambria" w:hAnsi="Cambria"/>
          <w:sz w:val="22"/>
          <w:szCs w:val="22"/>
        </w:rPr>
        <w:t xml:space="preserve">This chapter outlines the specific for the solution troubleshooting steps as well as some general troubleshooting approach recommendations. </w:t>
      </w:r>
    </w:p>
    <w:p w:rsidR="00201733" w:rsidRPr="00783FA5" w:rsidRDefault="00201733" w:rsidP="00201733">
      <w:pPr>
        <w:pStyle w:val="Heading2"/>
      </w:pPr>
      <w:bookmarkStart w:id="72" w:name="_Toc220751513"/>
      <w:bookmarkStart w:id="73" w:name="_Toc226813891"/>
      <w:bookmarkStart w:id="74" w:name="_Toc406777587"/>
      <w:r w:rsidRPr="00783FA5">
        <w:t>General Troubleshooting Steps</w:t>
      </w:r>
      <w:bookmarkEnd w:id="72"/>
      <w:bookmarkEnd w:id="73"/>
      <w:bookmarkEnd w:id="74"/>
    </w:p>
    <w:p w:rsidR="00201733" w:rsidRPr="00783FA5" w:rsidRDefault="00201733" w:rsidP="00DA5D20">
      <w:r w:rsidRPr="00783FA5">
        <w:t>Should you encounter any problem with this solution please follow these steps:</w:t>
      </w:r>
    </w:p>
    <w:p w:rsidR="00201733" w:rsidRPr="00783FA5" w:rsidRDefault="00201733" w:rsidP="00DA5D20">
      <w:r w:rsidRPr="00783FA5">
        <w:t xml:space="preserve">Check if the observed issue is listed under the </w:t>
      </w:r>
      <w:r w:rsidR="00650E8E" w:rsidRPr="00783FA5">
        <w:t>“</w:t>
      </w:r>
      <w:r w:rsidRPr="00783FA5">
        <w:t>known issues</w:t>
      </w:r>
      <w:r w:rsidR="00650E8E" w:rsidRPr="00783FA5">
        <w:t>”</w:t>
      </w:r>
      <w:r w:rsidRPr="00783FA5">
        <w:t xml:space="preserve"> section</w:t>
      </w:r>
      <w:r w:rsidR="00650E8E" w:rsidRPr="00783FA5">
        <w:t xml:space="preserve"> in the Release Notes document shipped with the installed package.</w:t>
      </w:r>
    </w:p>
    <w:p w:rsidR="00201733" w:rsidRPr="00783FA5" w:rsidRDefault="00201733" w:rsidP="00DA5D20">
      <w:r w:rsidRPr="00783FA5">
        <w:t>Restart the failing server(s) or client(s)</w:t>
      </w:r>
    </w:p>
    <w:p w:rsidR="00201733" w:rsidRDefault="00201733" w:rsidP="00DA5D20">
      <w:r w:rsidRPr="00783FA5">
        <w:t>Collect the log files, screenshots or any other data related to the issue and approach Axway Global Support or your Axway Services contact.</w:t>
      </w:r>
    </w:p>
    <w:p w:rsidR="009C5656" w:rsidRPr="00783FA5" w:rsidRDefault="009C5656" w:rsidP="009C5656">
      <w:pPr>
        <w:pStyle w:val="Heading2"/>
        <w:spacing w:before="480" w:after="240"/>
      </w:pPr>
      <w:bookmarkStart w:id="75" w:name="_Toc390862641"/>
      <w:bookmarkStart w:id="76" w:name="_Toc406777588"/>
      <w:r>
        <w:t xml:space="preserve">API Response Class Details </w:t>
      </w:r>
      <w:bookmarkEnd w:id="75"/>
      <w:r>
        <w:t>Missing</w:t>
      </w:r>
      <w:bookmarkEnd w:id="76"/>
    </w:p>
    <w:p w:rsidR="009C5656" w:rsidRDefault="009C5656" w:rsidP="00DA5D20">
      <w:r>
        <w:t>Response class details missing</w:t>
      </w:r>
      <w:r w:rsidR="00391C47">
        <w:t xml:space="preserve">, </w:t>
      </w:r>
      <w:proofErr w:type="gramStart"/>
      <w:r w:rsidR="00391C47">
        <w:t>array[</w:t>
      </w:r>
      <w:proofErr w:type="gramEnd"/>
      <w:r w:rsidR="00391C47">
        <w:t>null] value displayed instead of details</w:t>
      </w:r>
      <w:r>
        <w:t xml:space="preserve">: </w:t>
      </w:r>
    </w:p>
    <w:p w:rsidR="009C5656" w:rsidRDefault="009C5656" w:rsidP="009C5656">
      <w:pPr>
        <w:jc w:val="center"/>
      </w:pPr>
      <w:r>
        <w:rPr>
          <w:noProof/>
        </w:rPr>
        <w:drawing>
          <wp:inline distT="0" distB="0" distL="0" distR="0">
            <wp:extent cx="1722475" cy="1728999"/>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1725351" cy="1731886"/>
                    </a:xfrm>
                    <a:prstGeom prst="rect">
                      <a:avLst/>
                    </a:prstGeom>
                  </pic:spPr>
                </pic:pic>
              </a:graphicData>
            </a:graphic>
          </wp:inline>
        </w:drawing>
      </w:r>
    </w:p>
    <w:p w:rsidR="009C5656" w:rsidRDefault="009C5656" w:rsidP="00DA5D20">
      <w:r>
        <w:t>Expected (example):</w:t>
      </w:r>
    </w:p>
    <w:p w:rsidR="009C5656" w:rsidRDefault="009C5656" w:rsidP="009C5656">
      <w:pPr>
        <w:jc w:val="center"/>
      </w:pPr>
      <w:r>
        <w:rPr>
          <w:noProof/>
        </w:rPr>
        <w:drawing>
          <wp:inline distT="0" distB="0" distL="0" distR="0">
            <wp:extent cx="1818168" cy="1587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1821340" cy="1590170"/>
                    </a:xfrm>
                    <a:prstGeom prst="rect">
                      <a:avLst/>
                    </a:prstGeom>
                  </pic:spPr>
                </pic:pic>
              </a:graphicData>
            </a:graphic>
          </wp:inline>
        </w:drawing>
      </w:r>
    </w:p>
    <w:p w:rsidR="009C5656" w:rsidRDefault="00391C47" w:rsidP="00DA5D20">
      <w:pPr>
        <w:rPr>
          <w:rStyle w:val="cmttext"/>
        </w:rPr>
      </w:pPr>
      <w:r>
        <w:rPr>
          <w:rStyle w:val="cmttext"/>
        </w:rPr>
        <w:lastRenderedPageBreak/>
        <w:t>G</w:t>
      </w:r>
      <w:r w:rsidR="009C5656">
        <w:rPr>
          <w:rStyle w:val="cmttext"/>
        </w:rPr>
        <w:t xml:space="preserve">o to </w:t>
      </w:r>
      <w:r w:rsidR="009C5656" w:rsidRPr="008F47A4">
        <w:rPr>
          <w:rStyle w:val="cmttext"/>
          <w:i/>
        </w:rPr>
        <w:t>API Registration</w:t>
      </w:r>
      <w:r w:rsidR="009C5656">
        <w:rPr>
          <w:rStyle w:val="cmttext"/>
        </w:rPr>
        <w:t xml:space="preserve"> </w:t>
      </w:r>
      <w:r w:rsidR="008F47A4">
        <w:rPr>
          <w:rStyle w:val="cmttext"/>
        </w:rPr>
        <w:t>in</w:t>
      </w:r>
      <w:r w:rsidR="009C5656">
        <w:rPr>
          <w:rStyle w:val="cmttext"/>
        </w:rPr>
        <w:t xml:space="preserve"> the API server manager UI. </w:t>
      </w:r>
      <w:proofErr w:type="spellStart"/>
      <w:r w:rsidR="009C5656">
        <w:rPr>
          <w:rStyle w:val="cmttext"/>
        </w:rPr>
        <w:t>Unpublish</w:t>
      </w:r>
      <w:proofErr w:type="spellEnd"/>
      <w:r w:rsidR="009C5656">
        <w:rPr>
          <w:rStyle w:val="cmttext"/>
        </w:rPr>
        <w:t xml:space="preserve"> the API. Go to </w:t>
      </w:r>
      <w:r w:rsidR="008F47A4" w:rsidRPr="008F47A4">
        <w:rPr>
          <w:rStyle w:val="cmttext"/>
          <w:i/>
        </w:rPr>
        <w:t>Editing</w:t>
      </w:r>
      <w:r w:rsidR="009C5656" w:rsidRPr="008F47A4">
        <w:rPr>
          <w:rStyle w:val="cmttext"/>
          <w:i/>
        </w:rPr>
        <w:t xml:space="preserve"> API</w:t>
      </w:r>
      <w:r w:rsidR="008F47A4">
        <w:rPr>
          <w:rStyle w:val="cmttext"/>
        </w:rPr>
        <w:t>,</w:t>
      </w:r>
      <w:r w:rsidR="009C5656">
        <w:rPr>
          <w:rStyle w:val="cmttext"/>
        </w:rPr>
        <w:t xml:space="preserve"> select </w:t>
      </w:r>
      <w:r w:rsidR="008F47A4">
        <w:rPr>
          <w:rStyle w:val="cmttext"/>
        </w:rPr>
        <w:t>the</w:t>
      </w:r>
      <w:r w:rsidR="009C5656">
        <w:rPr>
          <w:rStyle w:val="cmttext"/>
        </w:rPr>
        <w:t xml:space="preserve"> </w:t>
      </w:r>
      <w:r w:rsidR="008F47A4" w:rsidRPr="008F47A4">
        <w:rPr>
          <w:rStyle w:val="cmttext"/>
          <w:i/>
        </w:rPr>
        <w:t>M</w:t>
      </w:r>
      <w:r w:rsidR="009C5656" w:rsidRPr="008F47A4">
        <w:rPr>
          <w:rStyle w:val="cmttext"/>
          <w:i/>
        </w:rPr>
        <w:t>ethods</w:t>
      </w:r>
      <w:r w:rsidR="009C5656">
        <w:rPr>
          <w:rStyle w:val="cmttext"/>
        </w:rPr>
        <w:t xml:space="preserve"> </w:t>
      </w:r>
      <w:r w:rsidR="008F47A4">
        <w:rPr>
          <w:rStyle w:val="cmttext"/>
        </w:rPr>
        <w:t xml:space="preserve">tab </w:t>
      </w:r>
      <w:r w:rsidR="009C5656">
        <w:rPr>
          <w:rStyle w:val="cmttext"/>
        </w:rPr>
        <w:t xml:space="preserve">and </w:t>
      </w:r>
      <w:r w:rsidR="008F47A4">
        <w:rPr>
          <w:rStyle w:val="cmttext"/>
        </w:rPr>
        <w:t>select API (R</w:t>
      </w:r>
      <w:r w:rsidR="009C5656">
        <w:rPr>
          <w:rStyle w:val="cmttext"/>
        </w:rPr>
        <w:t xml:space="preserve">esponse type </w:t>
      </w:r>
      <w:r w:rsidR="008F47A4">
        <w:rPr>
          <w:rStyle w:val="cmttext"/>
        </w:rPr>
        <w:t>field)</w:t>
      </w:r>
      <w:r w:rsidR="009C5656">
        <w:rPr>
          <w:rStyle w:val="cmttext"/>
        </w:rPr>
        <w:t xml:space="preserve"> for the method.</w:t>
      </w:r>
      <w:r w:rsidR="008F47A4">
        <w:rPr>
          <w:rStyle w:val="cmttext"/>
        </w:rPr>
        <w:t xml:space="preserve"> Publish the API</w:t>
      </w:r>
    </w:p>
    <w:p w:rsidR="009C5656" w:rsidRDefault="009C5656" w:rsidP="009C5656">
      <w:pPr>
        <w:jc w:val="center"/>
      </w:pPr>
      <w:r>
        <w:rPr>
          <w:noProof/>
        </w:rPr>
        <w:drawing>
          <wp:inline distT="0" distB="0" distL="0" distR="0">
            <wp:extent cx="4207262" cy="2035308"/>
            <wp:effectExtent l="0" t="0" r="317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207262" cy="2035308"/>
                    </a:xfrm>
                    <a:prstGeom prst="rect">
                      <a:avLst/>
                    </a:prstGeom>
                  </pic:spPr>
                </pic:pic>
              </a:graphicData>
            </a:graphic>
          </wp:inline>
        </w:drawing>
      </w:r>
    </w:p>
    <w:p w:rsidR="00531C70" w:rsidRPr="00783FA5" w:rsidRDefault="00531C70" w:rsidP="00531C70">
      <w:pPr>
        <w:pStyle w:val="Heading2"/>
        <w:spacing w:before="480" w:after="240"/>
      </w:pPr>
      <w:bookmarkStart w:id="77" w:name="_Toc406777589"/>
      <w:r>
        <w:t>Product Limitations</w:t>
      </w:r>
      <w:bookmarkEnd w:id="77"/>
    </w:p>
    <w:p w:rsidR="00531C70" w:rsidRPr="00783FA5" w:rsidRDefault="00531C70" w:rsidP="00531C70">
      <w:pPr>
        <w:pStyle w:val="Heading3"/>
      </w:pPr>
      <w:bookmarkStart w:id="78" w:name="_Toc406777590"/>
      <w:r>
        <w:t>Known Limitations in Monitoring Area</w:t>
      </w:r>
      <w:bookmarkEnd w:id="78"/>
    </w:p>
    <w:p w:rsidR="00531C70" w:rsidRDefault="00531C70" w:rsidP="00531C70">
      <w:r>
        <w:rPr>
          <w:rStyle w:val="cmttext"/>
        </w:rPr>
        <w:t>There is delay of about 5 minutes between actual API call and it's representation in the monitoring dashboard. It is a core product behavior.</w:t>
      </w:r>
    </w:p>
    <w:p w:rsidR="000558C1" w:rsidRPr="00783FA5" w:rsidRDefault="000558C1" w:rsidP="00531C70">
      <w:pPr>
        <w:pStyle w:val="Heading2"/>
        <w:numPr>
          <w:ilvl w:val="0"/>
          <w:numId w:val="0"/>
        </w:numPr>
        <w:ind w:left="227"/>
      </w:pPr>
    </w:p>
    <w:p w:rsidR="00F831E7" w:rsidRPr="00783FA5" w:rsidRDefault="00F831E7" w:rsidP="00F831E7">
      <w:pPr>
        <w:pStyle w:val="Heading1"/>
      </w:pPr>
      <w:bookmarkStart w:id="79" w:name="_Toc138567997"/>
      <w:bookmarkStart w:id="80" w:name="_Toc161816835"/>
      <w:bookmarkStart w:id="81" w:name="Chapter6"/>
      <w:bookmarkStart w:id="82" w:name="_Toc203450825"/>
      <w:bookmarkStart w:id="83" w:name="_Toc203451980"/>
      <w:bookmarkStart w:id="84" w:name="_Toc203452011"/>
      <w:bookmarkStart w:id="85" w:name="_Toc203452030"/>
      <w:bookmarkStart w:id="86" w:name="_Toc205788987"/>
      <w:bookmarkStart w:id="87" w:name="_Toc406777591"/>
      <w:bookmarkEnd w:id="58"/>
      <w:r w:rsidRPr="00783FA5">
        <w:lastRenderedPageBreak/>
        <w:t>Support</w:t>
      </w:r>
      <w:bookmarkEnd w:id="79"/>
      <w:bookmarkEnd w:id="80"/>
      <w:bookmarkEnd w:id="81"/>
      <w:bookmarkEnd w:id="82"/>
      <w:bookmarkEnd w:id="83"/>
      <w:bookmarkEnd w:id="84"/>
      <w:bookmarkEnd w:id="85"/>
      <w:bookmarkEnd w:id="86"/>
      <w:bookmarkEnd w:id="87"/>
    </w:p>
    <w:p w:rsidR="00A71204" w:rsidRPr="00783FA5" w:rsidRDefault="00A71204" w:rsidP="00325398">
      <w:pPr>
        <w:pStyle w:val="introChapter"/>
        <w:spacing w:before="120"/>
        <w:ind w:hanging="288"/>
        <w:rPr>
          <w:rFonts w:ascii="Cambria" w:hAnsi="Cambria"/>
        </w:rPr>
      </w:pPr>
      <w:r w:rsidRPr="00783FA5">
        <w:rPr>
          <w:rFonts w:ascii="Cambria" w:hAnsi="Cambria"/>
        </w:rPr>
        <w:t>in this chapter</w:t>
      </w:r>
    </w:p>
    <w:p w:rsidR="00A71204" w:rsidRPr="00192913" w:rsidRDefault="00A71204" w:rsidP="009961BE">
      <w:pPr>
        <w:pStyle w:val="spchapter"/>
        <w:spacing w:after="0"/>
        <w:ind w:left="-288"/>
        <w:rPr>
          <w:rFonts w:ascii="Cambria" w:hAnsi="Cambria"/>
          <w:sz w:val="22"/>
          <w:szCs w:val="22"/>
        </w:rPr>
      </w:pPr>
      <w:r w:rsidRPr="00192913">
        <w:rPr>
          <w:rFonts w:ascii="Cambria" w:hAnsi="Cambria"/>
          <w:sz w:val="22"/>
          <w:szCs w:val="22"/>
        </w:rPr>
        <w:t>This chapter contains references to the support and consulting sources available for the solution.</w:t>
      </w:r>
    </w:p>
    <w:p w:rsidR="00193E81" w:rsidRPr="00783FA5" w:rsidRDefault="00193E81" w:rsidP="00C51D8B">
      <w:pPr>
        <w:pStyle w:val="Heading2"/>
      </w:pPr>
      <w:bookmarkStart w:id="88" w:name="_Toc138567998"/>
      <w:bookmarkStart w:id="89" w:name="_Toc201044966"/>
      <w:bookmarkStart w:id="90" w:name="_Toc203450826"/>
      <w:bookmarkStart w:id="91" w:name="_Toc203451981"/>
      <w:bookmarkStart w:id="92" w:name="_Toc203452012"/>
      <w:bookmarkStart w:id="93" w:name="_Toc203452031"/>
      <w:bookmarkStart w:id="94" w:name="_Toc205788988"/>
      <w:bookmarkStart w:id="95" w:name="_Toc406777592"/>
      <w:r w:rsidRPr="00783FA5">
        <w:t>Axway Global Support</w:t>
      </w:r>
      <w:bookmarkEnd w:id="88"/>
      <w:bookmarkEnd w:id="89"/>
      <w:bookmarkEnd w:id="90"/>
      <w:bookmarkEnd w:id="91"/>
      <w:bookmarkEnd w:id="92"/>
      <w:bookmarkEnd w:id="93"/>
      <w:bookmarkEnd w:id="94"/>
      <w:bookmarkEnd w:id="95"/>
    </w:p>
    <w:p w:rsidR="00193E81" w:rsidRPr="00783FA5" w:rsidRDefault="00193E81" w:rsidP="00DA5D20">
      <w:r w:rsidRPr="00783FA5">
        <w:t xml:space="preserve">The Axway Global Support team provides worldwide hotline support 24/7. You can find all hotline numbers on the Support website: </w:t>
      </w:r>
      <w:hyperlink r:id="rId58" w:history="1">
        <w:r w:rsidR="001D6A86" w:rsidRPr="00783FA5">
          <w:rPr>
            <w:rStyle w:val="Hyperlink"/>
          </w:rPr>
          <w:t>www.support.axway.com</w:t>
        </w:r>
      </w:hyperlink>
    </w:p>
    <w:p w:rsidR="004441A9" w:rsidRPr="00783FA5" w:rsidRDefault="00193E81" w:rsidP="00DA5D20">
      <w:r w:rsidRPr="00783FA5">
        <w:t xml:space="preserve">In addition, you can use the Axway Support website to download the latest information relating to the </w:t>
      </w:r>
      <w:r w:rsidR="00693C15" w:rsidRPr="00783FA5">
        <w:t>Axway products</w:t>
      </w:r>
      <w:r w:rsidRPr="00783FA5">
        <w:t xml:space="preserve"> including:</w:t>
      </w:r>
    </w:p>
    <w:p w:rsidR="00193E81" w:rsidRPr="00783FA5" w:rsidRDefault="00193E81" w:rsidP="00DA5D20">
      <w:r w:rsidRPr="00783FA5">
        <w:t>Technical articles</w:t>
      </w:r>
    </w:p>
    <w:p w:rsidR="00193E81" w:rsidRPr="00783FA5" w:rsidRDefault="00193E81" w:rsidP="00DA5D20">
      <w:r w:rsidRPr="00783FA5">
        <w:t>Information about platforms</w:t>
      </w:r>
    </w:p>
    <w:p w:rsidR="00193E81" w:rsidRPr="00783FA5" w:rsidRDefault="00193E81" w:rsidP="00DA5D20">
      <w:r w:rsidRPr="00783FA5">
        <w:t>Service Packs and Patches</w:t>
      </w:r>
    </w:p>
    <w:p w:rsidR="000A749F" w:rsidRPr="00783FA5" w:rsidRDefault="00193E81" w:rsidP="00DA5D20">
      <w:r w:rsidRPr="00783FA5">
        <w:t>FAQs</w:t>
      </w:r>
    </w:p>
    <w:p w:rsidR="00193E81" w:rsidRPr="00783FA5" w:rsidRDefault="00193E81" w:rsidP="00C51D8B">
      <w:pPr>
        <w:pStyle w:val="Heading2"/>
      </w:pPr>
      <w:bookmarkStart w:id="96" w:name="_Toc138567999"/>
      <w:bookmarkStart w:id="97" w:name="_Toc201044967"/>
      <w:bookmarkStart w:id="98" w:name="_Toc203450827"/>
      <w:bookmarkStart w:id="99" w:name="_Toc203451982"/>
      <w:bookmarkStart w:id="100" w:name="_Toc203452013"/>
      <w:bookmarkStart w:id="101" w:name="_Toc203452032"/>
      <w:bookmarkStart w:id="102" w:name="_Toc205788989"/>
      <w:bookmarkStart w:id="103" w:name="_Toc406777593"/>
      <w:r w:rsidRPr="00783FA5">
        <w:t xml:space="preserve">Training </w:t>
      </w:r>
      <w:r w:rsidR="006816D3" w:rsidRPr="00783FA5">
        <w:t>and Consulting S</w:t>
      </w:r>
      <w:r w:rsidRPr="00783FA5">
        <w:t>ervices</w:t>
      </w:r>
      <w:bookmarkEnd w:id="96"/>
      <w:bookmarkEnd w:id="97"/>
      <w:bookmarkEnd w:id="98"/>
      <w:bookmarkEnd w:id="99"/>
      <w:bookmarkEnd w:id="100"/>
      <w:bookmarkEnd w:id="101"/>
      <w:bookmarkEnd w:id="102"/>
      <w:bookmarkEnd w:id="103"/>
    </w:p>
    <w:p w:rsidR="00EA0817" w:rsidRPr="000734DC" w:rsidRDefault="00193E81" w:rsidP="00DA5D20">
      <w:r w:rsidRPr="00783FA5">
        <w:t>For more information about Axway</w:t>
      </w:r>
      <w:r w:rsidR="00693C15" w:rsidRPr="00783FA5">
        <w:t>/Tumbleweed</w:t>
      </w:r>
      <w:r w:rsidRPr="00783FA5">
        <w:t xml:space="preserve"> training </w:t>
      </w:r>
      <w:r w:rsidR="00614343" w:rsidRPr="00783FA5">
        <w:t xml:space="preserve">and consulting </w:t>
      </w:r>
      <w:r w:rsidRPr="00783FA5">
        <w:t>services,</w:t>
      </w:r>
      <w:r w:rsidR="00693C15" w:rsidRPr="00783FA5">
        <w:t xml:space="preserve"> visit the</w:t>
      </w:r>
      <w:r w:rsidRPr="00783FA5">
        <w:t xml:space="preserve"> Axway</w:t>
      </w:r>
      <w:r w:rsidR="00693C15" w:rsidRPr="00783FA5">
        <w:t xml:space="preserve"> website</w:t>
      </w:r>
      <w:r w:rsidRPr="00783FA5">
        <w:t xml:space="preserve">: </w:t>
      </w:r>
      <w:hyperlink r:id="rId59" w:history="1">
        <w:r w:rsidRPr="00783FA5">
          <w:rPr>
            <w:rStyle w:val="Hyperlink"/>
          </w:rPr>
          <w:t>www.axway.com</w:t>
        </w:r>
      </w:hyperlink>
    </w:p>
    <w:p w:rsidR="003E3BD2" w:rsidRPr="000734DC" w:rsidRDefault="003E3BD2" w:rsidP="00DA5D20"/>
    <w:p w:rsidR="00EB723E" w:rsidRPr="00783FA5" w:rsidRDefault="00EB723E" w:rsidP="00EB723E">
      <w:pPr>
        <w:pStyle w:val="Heading1"/>
        <w:numPr>
          <w:ilvl w:val="0"/>
          <w:numId w:val="0"/>
        </w:numPr>
        <w:ind w:left="-288"/>
      </w:pPr>
      <w:bookmarkStart w:id="104" w:name="_Toc406777594"/>
      <w:r w:rsidRPr="006721D2">
        <w:rPr>
          <w:color w:val="C00000"/>
        </w:rPr>
        <w:lastRenderedPageBreak/>
        <w:t xml:space="preserve">Addendum </w:t>
      </w:r>
      <w:r>
        <w:t>API Portal Forum and Blog</w:t>
      </w:r>
      <w:bookmarkEnd w:id="104"/>
    </w:p>
    <w:p w:rsidR="00EB723E" w:rsidRDefault="00EB723E" w:rsidP="00EB723E"/>
    <w:p w:rsidR="00EB723E" w:rsidRDefault="00EB723E" w:rsidP="00EB723E">
      <w:r>
        <w:t xml:space="preserve">API Portal has been validated with the </w:t>
      </w:r>
      <w:r w:rsidR="003B0627">
        <w:t xml:space="preserve">forum and blog tools </w:t>
      </w:r>
      <w:proofErr w:type="spellStart"/>
      <w:r w:rsidRPr="00661E31">
        <w:rPr>
          <w:b/>
          <w:i/>
        </w:rPr>
        <w:t>EasyDiscuss</w:t>
      </w:r>
      <w:proofErr w:type="spellEnd"/>
      <w:r>
        <w:t xml:space="preserve"> and </w:t>
      </w:r>
      <w:proofErr w:type="spellStart"/>
      <w:r w:rsidRPr="00661E31">
        <w:rPr>
          <w:b/>
          <w:i/>
        </w:rPr>
        <w:t>EasyBlog</w:t>
      </w:r>
      <w:proofErr w:type="spellEnd"/>
      <w:r>
        <w:t xml:space="preserve">. </w:t>
      </w:r>
      <w:r w:rsidR="00161F94">
        <w:t>Tools are installed through the plugin manager in the API Portal administrator site.</w:t>
      </w:r>
      <w:r w:rsidR="00A47324">
        <w:t xml:space="preserve"> </w:t>
      </w:r>
    </w:p>
    <w:p w:rsidR="00A47324" w:rsidRDefault="00A47324" w:rsidP="00A47324">
      <w:r>
        <w:t>For more information, download and install or uninstall consult:</w:t>
      </w:r>
    </w:p>
    <w:p w:rsidR="00A47324" w:rsidRDefault="00A47324" w:rsidP="00A47324">
      <w:pPr>
        <w:pStyle w:val="ListParagraph"/>
        <w:numPr>
          <w:ilvl w:val="0"/>
          <w:numId w:val="17"/>
        </w:numPr>
        <w:spacing w:after="0"/>
      </w:pPr>
      <w:hyperlink r:id="rId60" w:history="1">
        <w:r w:rsidRPr="003F30F1">
          <w:rPr>
            <w:rStyle w:val="Hyperlink"/>
          </w:rPr>
          <w:t>http://demo.stackideas.com/easydiscuss</w:t>
        </w:r>
      </w:hyperlink>
      <w:r>
        <w:t xml:space="preserve">  for Forum</w:t>
      </w:r>
    </w:p>
    <w:p w:rsidR="00A47324" w:rsidRDefault="00A47324" w:rsidP="00A47324">
      <w:pPr>
        <w:pStyle w:val="ListParagraph"/>
        <w:numPr>
          <w:ilvl w:val="0"/>
          <w:numId w:val="17"/>
        </w:numPr>
        <w:spacing w:after="0"/>
      </w:pPr>
      <w:hyperlink r:id="rId61" w:history="1">
        <w:r w:rsidRPr="003F30F1">
          <w:rPr>
            <w:rStyle w:val="Hyperlink"/>
          </w:rPr>
          <w:t>http://demo.stackideas.com/easyblog</w:t>
        </w:r>
      </w:hyperlink>
      <w:r>
        <w:t xml:space="preserve">  for Blog</w:t>
      </w:r>
    </w:p>
    <w:p w:rsidR="00A47324" w:rsidRDefault="00A47324" w:rsidP="00A47324">
      <w:pPr>
        <w:pStyle w:val="ListParagraph"/>
        <w:spacing w:after="0"/>
      </w:pPr>
    </w:p>
    <w:p w:rsidR="00A47324" w:rsidRDefault="00A47324" w:rsidP="00EB723E">
      <w:r>
        <w:t xml:space="preserve">They are installed in step 13 in section </w:t>
      </w:r>
      <w:r w:rsidRPr="00A47324">
        <w:rPr>
          <w:b/>
          <w:i/>
        </w:rPr>
        <w:t xml:space="preserve">4.1.1 Installing and Configuration on the Joomla! </w:t>
      </w:r>
      <w:proofErr w:type="gramStart"/>
      <w:r w:rsidRPr="00A47324">
        <w:rPr>
          <w:b/>
          <w:i/>
        </w:rPr>
        <w:t>Application server</w:t>
      </w:r>
      <w:r>
        <w:t xml:space="preserve"> above.</w:t>
      </w:r>
      <w:proofErr w:type="gramEnd"/>
    </w:p>
    <w:p w:rsidR="00EB723E" w:rsidRDefault="003B0627" w:rsidP="00EB723E">
      <w:pPr>
        <w:spacing w:before="120" w:after="120"/>
      </w:pPr>
      <w:r>
        <w:t xml:space="preserve">Install and enable the tools.  </w:t>
      </w:r>
      <w:r w:rsidR="00EB723E">
        <w:t xml:space="preserve">Use admin </w:t>
      </w:r>
      <w:r w:rsidR="00EB723E" w:rsidRPr="00EB723E">
        <w:rPr>
          <w:i/>
        </w:rPr>
        <w:t>Menu</w:t>
      </w:r>
      <w:r w:rsidR="00EB723E">
        <w:t xml:space="preserve"> page to </w:t>
      </w:r>
      <w:r w:rsidR="00161F94">
        <w:t>name and locate</w:t>
      </w:r>
      <w:r w:rsidR="00EB723E">
        <w:t xml:space="preserve"> appropriately the </w:t>
      </w:r>
      <w:r w:rsidR="00EB723E" w:rsidRPr="00EB723E">
        <w:rPr>
          <w:i/>
        </w:rPr>
        <w:t>Discussion</w:t>
      </w:r>
      <w:r w:rsidR="00EB723E">
        <w:t xml:space="preserve"> </w:t>
      </w:r>
      <w:r w:rsidR="00EB723E" w:rsidRPr="00EB723E">
        <w:rPr>
          <w:i/>
        </w:rPr>
        <w:t>(Forum)</w:t>
      </w:r>
      <w:r w:rsidR="00EB723E">
        <w:t xml:space="preserve"> and </w:t>
      </w:r>
      <w:r w:rsidR="00EB723E" w:rsidRPr="00EB723E">
        <w:rPr>
          <w:i/>
        </w:rPr>
        <w:t>Blog</w:t>
      </w:r>
      <w:r w:rsidR="00EB723E">
        <w:t xml:space="preserve"> menu items in the API Portal top horizontal menu area. </w:t>
      </w:r>
    </w:p>
    <w:p w:rsidR="00EB723E" w:rsidRDefault="00EB723E" w:rsidP="00EB723E">
      <w:pPr>
        <w:spacing w:before="120" w:after="120"/>
      </w:pPr>
      <w:r>
        <w:t xml:space="preserve">Here are </w:t>
      </w:r>
      <w:r w:rsidR="00FE48DD">
        <w:t xml:space="preserve">the </w:t>
      </w:r>
      <w:r w:rsidR="00222364">
        <w:t>additional configuration settings</w:t>
      </w:r>
      <w:r>
        <w:t xml:space="preserve"> that </w:t>
      </w:r>
      <w:r w:rsidR="00222364">
        <w:t>are recommended</w:t>
      </w:r>
      <w:r>
        <w:t xml:space="preserve"> to </w:t>
      </w:r>
      <w:r w:rsidR="00FE48DD">
        <w:t xml:space="preserve">better </w:t>
      </w:r>
      <w:r>
        <w:t>integrate these plugins with the API Portal end-user UI.</w:t>
      </w:r>
      <w:r w:rsidR="009F6237">
        <w:t xml:space="preserve"> </w:t>
      </w:r>
      <w:r w:rsidR="00222364">
        <w:t>Only those</w:t>
      </w:r>
      <w:r w:rsidR="009F6237">
        <w:t xml:space="preserve"> </w:t>
      </w:r>
      <w:r w:rsidR="00222364">
        <w:t>options</w:t>
      </w:r>
      <w:r w:rsidR="009F6237">
        <w:t xml:space="preserve"> </w:t>
      </w:r>
      <w:r w:rsidR="00222364">
        <w:t xml:space="preserve">which differ from the defaults </w:t>
      </w:r>
      <w:r w:rsidR="00161F94">
        <w:t xml:space="preserve">are </w:t>
      </w:r>
      <w:r w:rsidR="009F6237">
        <w:t>listed.</w:t>
      </w:r>
    </w:p>
    <w:p w:rsidR="00EB723E" w:rsidRPr="006721D2" w:rsidRDefault="00EB723E" w:rsidP="00777C0D">
      <w:pPr>
        <w:pStyle w:val="ListParagraph"/>
        <w:numPr>
          <w:ilvl w:val="0"/>
          <w:numId w:val="19"/>
        </w:numPr>
        <w:rPr>
          <w:b/>
          <w:sz w:val="28"/>
          <w:szCs w:val="28"/>
        </w:rPr>
      </w:pPr>
      <w:r w:rsidRPr="006721D2">
        <w:rPr>
          <w:b/>
          <w:sz w:val="28"/>
          <w:szCs w:val="28"/>
        </w:rPr>
        <w:t>Forum</w:t>
      </w:r>
    </w:p>
    <w:p w:rsidR="00EB723E" w:rsidRPr="00EB723E" w:rsidRDefault="000A2ECD" w:rsidP="000A2ECD">
      <w:pPr>
        <w:spacing w:after="0"/>
        <w:jc w:val="center"/>
        <w:rPr>
          <w:b/>
        </w:rPr>
      </w:pPr>
      <w:r>
        <w:rPr>
          <w:b/>
        </w:rPr>
        <w:t>Forum configuration</w:t>
      </w:r>
    </w:p>
    <w:p w:rsidR="00C73688" w:rsidRDefault="00EB723E" w:rsidP="00EB723E">
      <w:pPr>
        <w:spacing w:after="0"/>
      </w:pPr>
      <w:r w:rsidRPr="00EB723E">
        <w:rPr>
          <w:b/>
        </w:rPr>
        <w:t xml:space="preserve">Settings </w:t>
      </w:r>
      <w:r w:rsidRPr="00EB723E">
        <w:t xml:space="preserve">&gt; </w:t>
      </w:r>
      <w:r w:rsidRPr="00475B3E">
        <w:rPr>
          <w:b/>
        </w:rPr>
        <w:t>General</w:t>
      </w:r>
      <w:r w:rsidR="00277DBF">
        <w:rPr>
          <w:b/>
        </w:rPr>
        <w:t>&gt;</w:t>
      </w:r>
      <w:r w:rsidR="00C73688">
        <w:rPr>
          <w:b/>
        </w:rPr>
        <w:t xml:space="preserve"> </w:t>
      </w:r>
      <w:r w:rsidRPr="00C73688">
        <w:t>Workflow:</w:t>
      </w:r>
      <w:r w:rsidRPr="00EB723E">
        <w:rPr>
          <w:b/>
        </w:rPr>
        <w:t xml:space="preserve"> </w:t>
      </w:r>
      <w:r w:rsidRPr="00EB723E">
        <w:t>Who's Viewing</w:t>
      </w:r>
      <w:r w:rsidR="00C73688">
        <w:t>:</w:t>
      </w:r>
      <w:r w:rsidR="00C73688" w:rsidRPr="00C73688">
        <w:rPr>
          <w:rFonts w:ascii="Helvetica" w:hAnsi="Helvetica"/>
          <w:color w:val="555555"/>
          <w:sz w:val="18"/>
          <w:szCs w:val="18"/>
          <w:shd w:val="clear" w:color="auto" w:fill="FFFFFF"/>
        </w:rPr>
        <w:t xml:space="preserve"> </w:t>
      </w:r>
      <w:r w:rsidR="00C73688" w:rsidRPr="00324CAF">
        <w:rPr>
          <w:rFonts w:asciiTheme="majorHAnsi" w:hAnsiTheme="majorHAnsi"/>
          <w:shd w:val="clear" w:color="auto" w:fill="FFFFFF"/>
        </w:rPr>
        <w:t xml:space="preserve">Enable </w:t>
      </w:r>
      <w:proofErr w:type="gramStart"/>
      <w:r w:rsidR="00C73688" w:rsidRPr="00324CAF">
        <w:rPr>
          <w:rFonts w:asciiTheme="majorHAnsi" w:hAnsiTheme="majorHAnsi"/>
          <w:shd w:val="clear" w:color="auto" w:fill="FFFFFF"/>
        </w:rPr>
        <w:t>who's</w:t>
      </w:r>
      <w:proofErr w:type="gramEnd"/>
      <w:r w:rsidR="00C73688" w:rsidRPr="00324CAF">
        <w:rPr>
          <w:rFonts w:asciiTheme="majorHAnsi" w:hAnsiTheme="majorHAnsi"/>
          <w:shd w:val="clear" w:color="auto" w:fill="FFFFFF"/>
        </w:rPr>
        <w:t xml:space="preserve"> viewing section</w:t>
      </w:r>
      <w:r w:rsidR="00324CAF">
        <w:rPr>
          <w:rFonts w:asciiTheme="majorHAnsi" w:hAnsiTheme="majorHAnsi"/>
          <w:shd w:val="clear" w:color="auto" w:fill="FFFFFF"/>
        </w:rPr>
        <w:t xml:space="preserve"> -</w:t>
      </w:r>
      <w:r w:rsidRPr="00324CAF">
        <w:t xml:space="preserve"> </w:t>
      </w:r>
      <w:r w:rsidRPr="00B567CE">
        <w:rPr>
          <w:i/>
        </w:rPr>
        <w:t>No</w:t>
      </w:r>
      <w:r w:rsidRPr="00EB723E">
        <w:t xml:space="preserve"> </w:t>
      </w:r>
    </w:p>
    <w:p w:rsidR="0095155E" w:rsidRPr="00C73688" w:rsidRDefault="0095155E" w:rsidP="0095155E">
      <w:pPr>
        <w:spacing w:after="0"/>
        <w:rPr>
          <w:color w:val="FF0000"/>
        </w:rPr>
      </w:pPr>
      <w:r w:rsidRPr="00EB723E">
        <w:rPr>
          <w:b/>
        </w:rPr>
        <w:t xml:space="preserve">Settings </w:t>
      </w:r>
      <w:r w:rsidRPr="00EB723E">
        <w:t xml:space="preserve">&gt; </w:t>
      </w:r>
      <w:r w:rsidRPr="00475B3E">
        <w:rPr>
          <w:b/>
        </w:rPr>
        <w:t>General</w:t>
      </w:r>
      <w:r w:rsidRPr="00F41F62">
        <w:rPr>
          <w:b/>
        </w:rPr>
        <w:t>&gt;</w:t>
      </w:r>
      <w:r w:rsidRPr="00F41F62">
        <w:rPr>
          <w:b/>
          <w:lang w:val="bg-BG"/>
        </w:rPr>
        <w:t xml:space="preserve"> </w:t>
      </w:r>
      <w:r w:rsidRPr="00EB723E">
        <w:t>Location</w:t>
      </w:r>
      <w:r>
        <w:t xml:space="preserve">: </w:t>
      </w:r>
      <w:r w:rsidRPr="0095155E">
        <w:t>General</w:t>
      </w:r>
      <w:r>
        <w:rPr>
          <w:b/>
        </w:rPr>
        <w:t xml:space="preserve">: </w:t>
      </w:r>
      <w:r w:rsidRPr="00F41F62">
        <w:t xml:space="preserve">Use static maps - </w:t>
      </w:r>
      <w:r w:rsidRPr="00B567CE">
        <w:rPr>
          <w:i/>
        </w:rPr>
        <w:t>No</w:t>
      </w:r>
    </w:p>
    <w:p w:rsidR="00C73688" w:rsidRPr="00EB723E" w:rsidRDefault="00C73688" w:rsidP="00C73688">
      <w:pPr>
        <w:spacing w:after="0"/>
      </w:pPr>
      <w:r w:rsidRPr="00EB723E">
        <w:rPr>
          <w:b/>
        </w:rPr>
        <w:t xml:space="preserve">Settings </w:t>
      </w:r>
      <w:r w:rsidRPr="00EB723E">
        <w:t xml:space="preserve">&gt; </w:t>
      </w:r>
      <w:r w:rsidRPr="00475B3E">
        <w:rPr>
          <w:b/>
        </w:rPr>
        <w:t>General</w:t>
      </w:r>
      <w:r w:rsidR="00277DBF">
        <w:rPr>
          <w:b/>
        </w:rPr>
        <w:t>&gt;</w:t>
      </w:r>
      <w:r>
        <w:t xml:space="preserve"> </w:t>
      </w:r>
      <w:r w:rsidR="00EB723E" w:rsidRPr="00EB723E">
        <w:t>Location</w:t>
      </w:r>
      <w:r>
        <w:t>:</w:t>
      </w:r>
      <w:r>
        <w:rPr>
          <w:b/>
        </w:rPr>
        <w:t xml:space="preserve"> </w:t>
      </w:r>
      <w:r w:rsidRPr="00C73688">
        <w:t>Discussions:</w:t>
      </w:r>
      <w:r w:rsidRPr="00EB723E">
        <w:rPr>
          <w:b/>
        </w:rPr>
        <w:t xml:space="preserve"> </w:t>
      </w:r>
      <w:r w:rsidRPr="00EB723E">
        <w:t xml:space="preserve">Enable location tagging for discussions - </w:t>
      </w:r>
      <w:r w:rsidRPr="00B567CE">
        <w:rPr>
          <w:i/>
        </w:rPr>
        <w:t>No</w:t>
      </w:r>
    </w:p>
    <w:p w:rsidR="00C73688" w:rsidRPr="00C73688" w:rsidRDefault="00C73688" w:rsidP="00C73688">
      <w:pPr>
        <w:spacing w:after="0"/>
      </w:pPr>
      <w:r w:rsidRPr="00EB723E">
        <w:rPr>
          <w:b/>
        </w:rPr>
        <w:t xml:space="preserve">Settings </w:t>
      </w:r>
      <w:r w:rsidRPr="00EB723E">
        <w:t xml:space="preserve">&gt; </w:t>
      </w:r>
      <w:r w:rsidRPr="00475B3E">
        <w:rPr>
          <w:b/>
        </w:rPr>
        <w:t>General</w:t>
      </w:r>
      <w:r w:rsidR="00277DBF">
        <w:rPr>
          <w:b/>
        </w:rPr>
        <w:t>&gt;</w:t>
      </w:r>
      <w:r>
        <w:t xml:space="preserve"> </w:t>
      </w:r>
      <w:r w:rsidRPr="00EB723E">
        <w:t>Location</w:t>
      </w:r>
      <w:r>
        <w:t xml:space="preserve">: </w:t>
      </w:r>
      <w:r w:rsidR="00475B3E">
        <w:t>Replies</w:t>
      </w:r>
      <w:r w:rsidR="0095155E">
        <w:rPr>
          <w:lang w:val="bg-BG"/>
        </w:rPr>
        <w:t xml:space="preserve">: </w:t>
      </w:r>
      <w:r w:rsidRPr="00C73688">
        <w:t xml:space="preserve">Enable location tagging for replies - </w:t>
      </w:r>
      <w:r w:rsidRPr="00B567CE">
        <w:rPr>
          <w:i/>
        </w:rPr>
        <w:t>No</w:t>
      </w:r>
    </w:p>
    <w:p w:rsidR="00EB723E" w:rsidRPr="00EB723E" w:rsidRDefault="0095155E" w:rsidP="00EB723E">
      <w:pPr>
        <w:spacing w:after="0"/>
        <w:rPr>
          <w:b/>
        </w:rPr>
      </w:pPr>
      <w:r w:rsidRPr="00EB723E">
        <w:rPr>
          <w:b/>
        </w:rPr>
        <w:t xml:space="preserve">Settings </w:t>
      </w:r>
      <w:r w:rsidRPr="00EB723E">
        <w:t xml:space="preserve">&gt; </w:t>
      </w:r>
      <w:r w:rsidRPr="00475B3E">
        <w:rPr>
          <w:b/>
        </w:rPr>
        <w:t>General</w:t>
      </w:r>
      <w:r>
        <w:rPr>
          <w:b/>
        </w:rPr>
        <w:t>&gt;</w:t>
      </w:r>
      <w:r>
        <w:t xml:space="preserve"> </w:t>
      </w:r>
      <w:r w:rsidR="00EB723E" w:rsidRPr="00475B3E">
        <w:t>Voting</w:t>
      </w:r>
      <w:r w:rsidR="00EB723E" w:rsidRPr="00EB723E">
        <w:rPr>
          <w:b/>
        </w:rPr>
        <w:t xml:space="preserve">: </w:t>
      </w:r>
      <w:r w:rsidR="00EB723E" w:rsidRPr="00EB723E">
        <w:t xml:space="preserve">Allow self </w:t>
      </w:r>
      <w:proofErr w:type="spellStart"/>
      <w:r w:rsidR="00EB723E" w:rsidRPr="00EB723E">
        <w:t>votings</w:t>
      </w:r>
      <w:proofErr w:type="spellEnd"/>
      <w:r w:rsidR="00EB723E" w:rsidRPr="00EB723E">
        <w:t xml:space="preserve"> - </w:t>
      </w:r>
      <w:r w:rsidR="00EB723E" w:rsidRPr="00B567CE">
        <w:rPr>
          <w:i/>
        </w:rPr>
        <w:t>No</w:t>
      </w:r>
    </w:p>
    <w:p w:rsidR="00EB723E" w:rsidRPr="00EB723E" w:rsidRDefault="00EB723E" w:rsidP="00EB723E">
      <w:pPr>
        <w:spacing w:after="0"/>
        <w:rPr>
          <w:b/>
        </w:rPr>
      </w:pPr>
      <w:r w:rsidRPr="00EB723E">
        <w:rPr>
          <w:b/>
        </w:rPr>
        <w:t xml:space="preserve">Settings &gt; </w:t>
      </w:r>
      <w:r w:rsidRPr="00475B3E">
        <w:rPr>
          <w:b/>
        </w:rPr>
        <w:t>Tabs</w:t>
      </w:r>
      <w:r w:rsidRPr="00EB723E">
        <w:rPr>
          <w:b/>
        </w:rPr>
        <w:t xml:space="preserve"> &gt; </w:t>
      </w:r>
      <w:r w:rsidRPr="00475B3E">
        <w:t>Polls</w:t>
      </w:r>
      <w:r w:rsidRPr="00EB723E">
        <w:rPr>
          <w:b/>
        </w:rPr>
        <w:t xml:space="preserve">: </w:t>
      </w:r>
      <w:r w:rsidRPr="00EB723E">
        <w:t xml:space="preserve">Allow multiple votes - </w:t>
      </w:r>
      <w:r w:rsidRPr="00B567CE">
        <w:rPr>
          <w:i/>
        </w:rPr>
        <w:t>No</w:t>
      </w:r>
    </w:p>
    <w:p w:rsidR="00EB723E" w:rsidRPr="00EB723E" w:rsidRDefault="00EB723E" w:rsidP="00EB723E">
      <w:pPr>
        <w:spacing w:after="0"/>
      </w:pPr>
      <w:r w:rsidRPr="00EB723E">
        <w:rPr>
          <w:b/>
        </w:rPr>
        <w:t xml:space="preserve">Settings &gt; </w:t>
      </w:r>
      <w:r w:rsidR="00CF0200" w:rsidRPr="00475B3E">
        <w:rPr>
          <w:b/>
        </w:rPr>
        <w:t>Tabs</w:t>
      </w:r>
      <w:r w:rsidR="00CF0200" w:rsidRPr="00EB723E">
        <w:rPr>
          <w:b/>
        </w:rPr>
        <w:t xml:space="preserve"> </w:t>
      </w:r>
      <w:r w:rsidR="00CF0200">
        <w:rPr>
          <w:b/>
        </w:rPr>
        <w:t xml:space="preserve">&gt; </w:t>
      </w:r>
      <w:r w:rsidRPr="00CF0200">
        <w:t xml:space="preserve">Site </w:t>
      </w:r>
      <w:proofErr w:type="gramStart"/>
      <w:r w:rsidRPr="00CF0200">
        <w:t xml:space="preserve">Details </w:t>
      </w:r>
      <w:r w:rsidR="00CF0200" w:rsidRPr="00CF0200">
        <w:t>:</w:t>
      </w:r>
      <w:proofErr w:type="gramEnd"/>
      <w:r w:rsidRPr="00CF0200">
        <w:t xml:space="preserve"> Access:</w:t>
      </w:r>
      <w:r w:rsidRPr="00EB723E">
        <w:rPr>
          <w:b/>
        </w:rPr>
        <w:t xml:space="preserve"> </w:t>
      </w:r>
      <w:r w:rsidRPr="00B567CE">
        <w:rPr>
          <w:i/>
        </w:rPr>
        <w:t>Manager, Administrator</w:t>
      </w:r>
    </w:p>
    <w:p w:rsidR="00EB723E" w:rsidRDefault="00EB723E" w:rsidP="00EB723E">
      <w:pPr>
        <w:spacing w:after="0"/>
        <w:rPr>
          <w:i/>
        </w:rPr>
      </w:pPr>
      <w:r w:rsidRPr="00EB723E">
        <w:rPr>
          <w:b/>
        </w:rPr>
        <w:t xml:space="preserve">Settings &gt; Antispam: </w:t>
      </w:r>
      <w:r w:rsidRPr="00EB723E">
        <w:t xml:space="preserve">Enable </w:t>
      </w:r>
      <w:proofErr w:type="spellStart"/>
      <w:r w:rsidRPr="00EB723E">
        <w:t>Recaptcha</w:t>
      </w:r>
      <w:proofErr w:type="spellEnd"/>
      <w:r w:rsidRPr="00EB723E">
        <w:t xml:space="preserve"> </w:t>
      </w:r>
      <w:r w:rsidR="00ED49B4">
        <w:t>–</w:t>
      </w:r>
      <w:r w:rsidRPr="00EB723E">
        <w:t xml:space="preserve"> </w:t>
      </w:r>
      <w:r w:rsidRPr="00B567CE">
        <w:rPr>
          <w:i/>
        </w:rPr>
        <w:t>Yes</w:t>
      </w:r>
    </w:p>
    <w:p w:rsidR="00ED49B4" w:rsidRPr="0095155E" w:rsidRDefault="00ED49B4" w:rsidP="00ED49B4">
      <w:pPr>
        <w:spacing w:after="0"/>
        <w:rPr>
          <w:b/>
          <w:lang w:val="bg-BG"/>
        </w:rPr>
      </w:pPr>
      <w:r w:rsidRPr="00EB723E">
        <w:rPr>
          <w:b/>
        </w:rPr>
        <w:t xml:space="preserve">Settings &gt; </w:t>
      </w:r>
      <w:proofErr w:type="spellStart"/>
      <w:r w:rsidRPr="00475B3E">
        <w:rPr>
          <w:b/>
        </w:rPr>
        <w:t>Layout</w:t>
      </w:r>
      <w:proofErr w:type="gramStart"/>
      <w:r w:rsidRPr="00EB723E">
        <w:t>:</w:t>
      </w:r>
      <w:r>
        <w:t>General</w:t>
      </w:r>
      <w:proofErr w:type="spellEnd"/>
      <w:proofErr w:type="gramEnd"/>
      <w:r>
        <w:t xml:space="preserve">:  Theme: Default theme - </w:t>
      </w:r>
      <w:r>
        <w:rPr>
          <w:b/>
        </w:rPr>
        <w:t xml:space="preserve"> </w:t>
      </w:r>
      <w:proofErr w:type="spellStart"/>
      <w:r w:rsidRPr="00B567CE">
        <w:rPr>
          <w:i/>
        </w:rPr>
        <w:t>flatt</w:t>
      </w:r>
      <w:proofErr w:type="spellEnd"/>
    </w:p>
    <w:p w:rsidR="00EB723E" w:rsidRPr="00EB723E" w:rsidRDefault="00EB723E" w:rsidP="00EB723E">
      <w:pPr>
        <w:spacing w:after="0"/>
        <w:rPr>
          <w:b/>
        </w:rPr>
      </w:pPr>
      <w:r w:rsidRPr="00EB723E">
        <w:rPr>
          <w:b/>
        </w:rPr>
        <w:t xml:space="preserve">Settings &gt; </w:t>
      </w:r>
      <w:proofErr w:type="spellStart"/>
      <w:r w:rsidRPr="00475B3E">
        <w:rPr>
          <w:b/>
        </w:rPr>
        <w:t>Layout</w:t>
      </w:r>
      <w:proofErr w:type="gramStart"/>
      <w:r w:rsidRPr="00EB723E">
        <w:t>:</w:t>
      </w:r>
      <w:r w:rsidRPr="00475B3E">
        <w:t>Toolbar</w:t>
      </w:r>
      <w:proofErr w:type="spellEnd"/>
      <w:proofErr w:type="gramEnd"/>
      <w:r w:rsidRPr="00EB723E">
        <w:rPr>
          <w:b/>
        </w:rPr>
        <w:t xml:space="preserve">: </w:t>
      </w:r>
      <w:r w:rsidR="00475B3E" w:rsidRPr="00475B3E">
        <w:t>Search</w:t>
      </w:r>
      <w:r w:rsidR="00475B3E">
        <w:rPr>
          <w:b/>
        </w:rPr>
        <w:t xml:space="preserve"> </w:t>
      </w:r>
      <w:proofErr w:type="spellStart"/>
      <w:r w:rsidR="00475B3E" w:rsidRPr="00475B3E">
        <w:t>Bar</w:t>
      </w:r>
      <w:r w:rsidR="00475B3E">
        <w:rPr>
          <w:b/>
        </w:rPr>
        <w:t>:</w:t>
      </w:r>
      <w:r w:rsidRPr="00EB723E">
        <w:t>Category</w:t>
      </w:r>
      <w:proofErr w:type="spellEnd"/>
      <w:r w:rsidRPr="00EB723E">
        <w:t xml:space="preserve"> filter toolbar - </w:t>
      </w:r>
      <w:r w:rsidRPr="00B567CE">
        <w:rPr>
          <w:i/>
        </w:rPr>
        <w:t>Yes</w:t>
      </w:r>
    </w:p>
    <w:p w:rsidR="00EB723E" w:rsidRPr="00EB723E" w:rsidRDefault="008B2FBA" w:rsidP="00EB723E">
      <w:pPr>
        <w:spacing w:after="0"/>
        <w:rPr>
          <w:b/>
        </w:rPr>
      </w:pPr>
      <w:r w:rsidRPr="00EB723E">
        <w:rPr>
          <w:b/>
        </w:rPr>
        <w:t xml:space="preserve">Settings &gt; </w:t>
      </w:r>
      <w:proofErr w:type="spellStart"/>
      <w:r w:rsidRPr="00475B3E">
        <w:rPr>
          <w:b/>
        </w:rPr>
        <w:t>Layout</w:t>
      </w:r>
      <w:proofErr w:type="gramStart"/>
      <w:r w:rsidRPr="00EB723E">
        <w:t>:</w:t>
      </w:r>
      <w:r w:rsidR="00EB723E" w:rsidRPr="008B2FBA">
        <w:t>Avatars</w:t>
      </w:r>
      <w:proofErr w:type="spellEnd"/>
      <w:proofErr w:type="gramEnd"/>
      <w:r w:rsidR="00EB723E" w:rsidRPr="00EB723E">
        <w:rPr>
          <w:b/>
        </w:rPr>
        <w:t xml:space="preserve">: </w:t>
      </w:r>
      <w:r w:rsidRPr="008B2FBA">
        <w:t xml:space="preserve">Integrations: </w:t>
      </w:r>
      <w:r w:rsidR="00EB723E" w:rsidRPr="008B2FBA">
        <w:t>Use profile linking</w:t>
      </w:r>
      <w:r w:rsidRPr="008B2FBA">
        <w:t xml:space="preserve"> - </w:t>
      </w:r>
      <w:r w:rsidR="0001182D" w:rsidRPr="0001182D">
        <w:rPr>
          <w:i/>
        </w:rPr>
        <w:t>Yes</w:t>
      </w:r>
    </w:p>
    <w:p w:rsidR="00EB723E" w:rsidRPr="00EB723E" w:rsidRDefault="008B2FBA" w:rsidP="00EB723E">
      <w:pPr>
        <w:spacing w:after="0"/>
      </w:pPr>
      <w:r w:rsidRPr="00EB723E">
        <w:rPr>
          <w:b/>
        </w:rPr>
        <w:t xml:space="preserve">Settings &gt; </w:t>
      </w:r>
      <w:r w:rsidRPr="00475B3E">
        <w:rPr>
          <w:b/>
        </w:rPr>
        <w:t>Layout</w:t>
      </w:r>
      <w:r w:rsidRPr="00EB723E">
        <w:t>:</w:t>
      </w:r>
      <w:r w:rsidRPr="008B2FBA">
        <w:t xml:space="preserve"> Avatars</w:t>
      </w:r>
      <w:r>
        <w:t xml:space="preserve">: </w:t>
      </w:r>
      <w:r w:rsidRPr="008B2FBA">
        <w:t>Integrations</w:t>
      </w:r>
      <w:r>
        <w:t>:</w:t>
      </w:r>
      <w:r w:rsidRPr="00EB723E">
        <w:rPr>
          <w:b/>
        </w:rPr>
        <w:t xml:space="preserve"> </w:t>
      </w:r>
      <w:r w:rsidR="00EB723E" w:rsidRPr="008B2FBA">
        <w:t>Profile picture integrations</w:t>
      </w:r>
      <w:r>
        <w:t xml:space="preserve"> - </w:t>
      </w:r>
      <w:proofErr w:type="spellStart"/>
      <w:r w:rsidR="00EB723E" w:rsidRPr="00B567CE">
        <w:rPr>
          <w:i/>
        </w:rPr>
        <w:t>EasyBlog</w:t>
      </w:r>
      <w:proofErr w:type="spellEnd"/>
    </w:p>
    <w:p w:rsidR="00EB723E" w:rsidRPr="00EB723E" w:rsidRDefault="00B567CE" w:rsidP="00EB723E">
      <w:pPr>
        <w:spacing w:after="0"/>
        <w:rPr>
          <w:b/>
        </w:rPr>
      </w:pPr>
      <w:r w:rsidRPr="00EB723E">
        <w:rPr>
          <w:b/>
        </w:rPr>
        <w:t xml:space="preserve">Settings &gt; </w:t>
      </w:r>
      <w:r w:rsidRPr="00475B3E">
        <w:rPr>
          <w:b/>
        </w:rPr>
        <w:t>Layout</w:t>
      </w:r>
      <w:r w:rsidRPr="00EB723E">
        <w:t>:</w:t>
      </w:r>
      <w:r w:rsidRPr="008B2FBA">
        <w:t xml:space="preserve"> </w:t>
      </w:r>
      <w:r>
        <w:t>Categories:</w:t>
      </w:r>
      <w:r w:rsidRPr="00EB723E">
        <w:rPr>
          <w:b/>
        </w:rPr>
        <w:t xml:space="preserve"> </w:t>
      </w:r>
      <w:r w:rsidRPr="00B567CE">
        <w:t>Category</w:t>
      </w:r>
      <w:r>
        <w:rPr>
          <w:b/>
        </w:rPr>
        <w:t xml:space="preserve">: </w:t>
      </w:r>
      <w:r w:rsidR="00EB723E" w:rsidRPr="00B567CE">
        <w:t>Order category by</w:t>
      </w:r>
      <w:r>
        <w:rPr>
          <w:b/>
        </w:rPr>
        <w:t xml:space="preserve"> - </w:t>
      </w:r>
      <w:r w:rsidR="00B7676E">
        <w:rPr>
          <w:i/>
        </w:rPr>
        <w:t>Latest</w:t>
      </w:r>
    </w:p>
    <w:p w:rsidR="00EB723E" w:rsidRPr="00EB723E" w:rsidRDefault="00B567CE" w:rsidP="00EB723E">
      <w:pPr>
        <w:spacing w:after="0"/>
        <w:rPr>
          <w:b/>
        </w:rPr>
      </w:pPr>
      <w:r w:rsidRPr="00EB723E">
        <w:rPr>
          <w:b/>
        </w:rPr>
        <w:t xml:space="preserve">Settings &gt; </w:t>
      </w:r>
      <w:r w:rsidRPr="00475B3E">
        <w:rPr>
          <w:b/>
        </w:rPr>
        <w:t>Layout</w:t>
      </w:r>
      <w:r w:rsidRPr="00EB723E">
        <w:t>:</w:t>
      </w:r>
      <w:r w:rsidRPr="008B2FBA">
        <w:t xml:space="preserve"> </w:t>
      </w:r>
      <w:r>
        <w:t>Categories:</w:t>
      </w:r>
      <w:r w:rsidRPr="00EB723E">
        <w:rPr>
          <w:b/>
        </w:rPr>
        <w:t xml:space="preserve"> </w:t>
      </w:r>
      <w:r w:rsidRPr="00B567CE">
        <w:t>Category</w:t>
      </w:r>
      <w:r>
        <w:rPr>
          <w:b/>
        </w:rPr>
        <w:t xml:space="preserve">: </w:t>
      </w:r>
      <w:r w:rsidR="00EB723E" w:rsidRPr="00B567CE">
        <w:t>Toggle categories</w:t>
      </w:r>
      <w:r>
        <w:t xml:space="preserve"> - </w:t>
      </w:r>
      <w:r w:rsidR="00EB723E" w:rsidRPr="00B567CE">
        <w:rPr>
          <w:i/>
        </w:rPr>
        <w:t>Yes</w:t>
      </w:r>
    </w:p>
    <w:p w:rsidR="00EB723E" w:rsidRPr="004838CE" w:rsidRDefault="004838CE" w:rsidP="00EB723E">
      <w:pPr>
        <w:spacing w:after="0"/>
        <w:rPr>
          <w:b/>
        </w:rPr>
      </w:pPr>
      <w:r w:rsidRPr="00EB723E">
        <w:rPr>
          <w:b/>
        </w:rPr>
        <w:t xml:space="preserve">Settings &gt; </w:t>
      </w:r>
      <w:r w:rsidRPr="00475B3E">
        <w:rPr>
          <w:b/>
        </w:rPr>
        <w:t>Layout</w:t>
      </w:r>
      <w:r w:rsidRPr="00EB723E">
        <w:t>:</w:t>
      </w:r>
      <w:r w:rsidRPr="008B2FBA">
        <w:t xml:space="preserve"> </w:t>
      </w:r>
      <w:r w:rsidR="00EB723E" w:rsidRPr="004838CE">
        <w:t>Profile:</w:t>
      </w:r>
      <w:r>
        <w:t xml:space="preserve"> Edit Profile: </w:t>
      </w:r>
      <w:r w:rsidR="00EB723E" w:rsidRPr="004838CE">
        <w:t>Account</w:t>
      </w:r>
      <w:r w:rsidRPr="004838CE">
        <w:t xml:space="preserve"> -</w:t>
      </w:r>
      <w:r w:rsidR="00EB723E" w:rsidRPr="00EB723E">
        <w:rPr>
          <w:b/>
        </w:rPr>
        <w:t xml:space="preserve"> </w:t>
      </w:r>
      <w:r w:rsidR="00EB723E" w:rsidRPr="004838CE">
        <w:rPr>
          <w:i/>
        </w:rPr>
        <w:t>No</w:t>
      </w:r>
    </w:p>
    <w:p w:rsidR="00EB723E" w:rsidRPr="004838CE" w:rsidRDefault="004838CE" w:rsidP="00EB723E">
      <w:pPr>
        <w:spacing w:after="0"/>
      </w:pPr>
      <w:r w:rsidRPr="00EB723E">
        <w:rPr>
          <w:b/>
        </w:rPr>
        <w:t xml:space="preserve">Settings &gt; </w:t>
      </w:r>
      <w:r w:rsidRPr="00475B3E">
        <w:rPr>
          <w:b/>
        </w:rPr>
        <w:t>Layout</w:t>
      </w:r>
      <w:r w:rsidRPr="00EB723E">
        <w:t>:</w:t>
      </w:r>
      <w:r w:rsidRPr="008B2FBA">
        <w:t xml:space="preserve"> </w:t>
      </w:r>
      <w:r w:rsidRPr="004838CE">
        <w:t>Profile:</w:t>
      </w:r>
      <w:r>
        <w:t xml:space="preserve"> Edit Profile: </w:t>
      </w:r>
      <w:r w:rsidR="00EB723E" w:rsidRPr="004838CE">
        <w:t>Location</w:t>
      </w:r>
      <w:r>
        <w:t xml:space="preserve"> -</w:t>
      </w:r>
      <w:r w:rsidR="0067692B">
        <w:t>Yes</w:t>
      </w:r>
    </w:p>
    <w:p w:rsidR="00EB723E" w:rsidRPr="004838CE" w:rsidRDefault="004838CE" w:rsidP="00EB723E">
      <w:pPr>
        <w:spacing w:after="0"/>
      </w:pPr>
      <w:r w:rsidRPr="00EB723E">
        <w:rPr>
          <w:b/>
        </w:rPr>
        <w:t xml:space="preserve">Settings &gt; </w:t>
      </w:r>
      <w:r w:rsidRPr="00475B3E">
        <w:rPr>
          <w:b/>
        </w:rPr>
        <w:t>Layout</w:t>
      </w:r>
      <w:r w:rsidRPr="00EB723E">
        <w:t>:</w:t>
      </w:r>
      <w:r w:rsidRPr="008B2FBA">
        <w:t xml:space="preserve"> </w:t>
      </w:r>
      <w:r w:rsidRPr="004838CE">
        <w:t>Profile:</w:t>
      </w:r>
      <w:r>
        <w:t xml:space="preserve"> Edit Profile: </w:t>
      </w:r>
      <w:r w:rsidR="00EB723E" w:rsidRPr="004838CE">
        <w:t>Site details</w:t>
      </w:r>
      <w:r w:rsidR="0067692B">
        <w:t xml:space="preserve"> </w:t>
      </w:r>
      <w:proofErr w:type="gramStart"/>
      <w:r w:rsidR="0067692B">
        <w:t>&gt;</w:t>
      </w:r>
      <w:r>
        <w:t xml:space="preserve"> </w:t>
      </w:r>
      <w:r w:rsidRPr="004838CE">
        <w:t xml:space="preserve"> </w:t>
      </w:r>
      <w:r w:rsidR="0067692B" w:rsidRPr="0067692B">
        <w:rPr>
          <w:i/>
        </w:rPr>
        <w:t>Access</w:t>
      </w:r>
      <w:proofErr w:type="gramEnd"/>
      <w:r w:rsidR="0067692B" w:rsidRPr="0067692B">
        <w:rPr>
          <w:i/>
        </w:rPr>
        <w:t>: Manager, Administrator</w:t>
      </w:r>
    </w:p>
    <w:p w:rsidR="00EB723E" w:rsidRDefault="00524A13" w:rsidP="00EB723E">
      <w:pPr>
        <w:spacing w:after="0"/>
      </w:pPr>
      <w:r w:rsidRPr="00EB723E">
        <w:rPr>
          <w:b/>
        </w:rPr>
        <w:t>Settings &gt;</w:t>
      </w:r>
      <w:r>
        <w:rPr>
          <w:b/>
        </w:rPr>
        <w:t xml:space="preserve"> </w:t>
      </w:r>
      <w:r w:rsidR="00EB723E" w:rsidRPr="00EB723E">
        <w:rPr>
          <w:b/>
        </w:rPr>
        <w:t>Notifications:</w:t>
      </w:r>
      <w:r>
        <w:rPr>
          <w:b/>
        </w:rPr>
        <w:t xml:space="preserve"> </w:t>
      </w:r>
      <w:r w:rsidRPr="00524A13">
        <w:t xml:space="preserve">Email Configurations: </w:t>
      </w:r>
      <w:r w:rsidR="00EB723E" w:rsidRPr="00524A13">
        <w:t>Sender</w:t>
      </w:r>
      <w:r>
        <w:t xml:space="preserve"> email – appropriate </w:t>
      </w:r>
      <w:r w:rsidRPr="00EB723E">
        <w:t>API Portal</w:t>
      </w:r>
      <w:r>
        <w:t xml:space="preserve"> sender email</w:t>
      </w:r>
    </w:p>
    <w:p w:rsidR="00524A13" w:rsidRDefault="00524A13" w:rsidP="00524A13">
      <w:pPr>
        <w:spacing w:after="0"/>
      </w:pPr>
      <w:r w:rsidRPr="00EB723E">
        <w:rPr>
          <w:b/>
        </w:rPr>
        <w:t>Settings &gt;</w:t>
      </w:r>
      <w:r>
        <w:rPr>
          <w:b/>
        </w:rPr>
        <w:t xml:space="preserve"> </w:t>
      </w:r>
      <w:r w:rsidRPr="00EB723E">
        <w:rPr>
          <w:b/>
        </w:rPr>
        <w:t>Notifications:</w:t>
      </w:r>
      <w:r>
        <w:rPr>
          <w:b/>
        </w:rPr>
        <w:t xml:space="preserve"> </w:t>
      </w:r>
      <w:r w:rsidRPr="00524A13">
        <w:t>Email Configurations: Sender's name</w:t>
      </w:r>
      <w:r>
        <w:t xml:space="preserve"> - </w:t>
      </w:r>
      <w:r w:rsidRPr="00EB723E">
        <w:t>API Portal</w:t>
      </w:r>
    </w:p>
    <w:p w:rsidR="00EB723E" w:rsidRPr="00524A13" w:rsidRDefault="00524A13" w:rsidP="00EB723E">
      <w:pPr>
        <w:spacing w:after="0"/>
      </w:pPr>
      <w:r w:rsidRPr="00EB723E">
        <w:rPr>
          <w:b/>
        </w:rPr>
        <w:t>Settings &gt;</w:t>
      </w:r>
      <w:r>
        <w:rPr>
          <w:b/>
        </w:rPr>
        <w:t xml:space="preserve"> </w:t>
      </w:r>
      <w:r w:rsidRPr="00EB723E">
        <w:rPr>
          <w:b/>
        </w:rPr>
        <w:t>Notifications</w:t>
      </w:r>
      <w:r w:rsidRPr="00524A13">
        <w:t xml:space="preserve">: </w:t>
      </w:r>
      <w:r>
        <w:t xml:space="preserve">Email templates: </w:t>
      </w:r>
      <w:r w:rsidR="00EB723E" w:rsidRPr="00524A13">
        <w:t>Email Title</w:t>
      </w:r>
      <w:r>
        <w:t xml:space="preserve"> - </w:t>
      </w:r>
      <w:r w:rsidR="0001182D">
        <w:rPr>
          <w:i/>
        </w:rPr>
        <w:t xml:space="preserve">appropriate </w:t>
      </w:r>
      <w:r w:rsidR="0001182D" w:rsidRPr="0001182D">
        <w:rPr>
          <w:i/>
        </w:rPr>
        <w:t>email title</w:t>
      </w:r>
    </w:p>
    <w:p w:rsidR="00EB723E" w:rsidRPr="0067692B" w:rsidRDefault="00524A13" w:rsidP="00EB723E">
      <w:pPr>
        <w:spacing w:after="0"/>
        <w:rPr>
          <w:b/>
        </w:rPr>
      </w:pPr>
      <w:r w:rsidRPr="0067692B">
        <w:rPr>
          <w:b/>
        </w:rPr>
        <w:t xml:space="preserve">Settings &gt; Notifications: </w:t>
      </w:r>
      <w:r w:rsidR="00EB723E" w:rsidRPr="0067692B">
        <w:rPr>
          <w:b/>
        </w:rPr>
        <w:t xml:space="preserve">Toolbar: </w:t>
      </w:r>
      <w:r w:rsidR="00EB723E" w:rsidRPr="0067692B">
        <w:t xml:space="preserve">Show members </w:t>
      </w:r>
      <w:r w:rsidRPr="0067692B">
        <w:t>–</w:t>
      </w:r>
      <w:r w:rsidR="00EB723E" w:rsidRPr="0067692B">
        <w:t xml:space="preserve"> </w:t>
      </w:r>
      <w:r w:rsidR="00EB723E" w:rsidRPr="0067692B">
        <w:rPr>
          <w:i/>
        </w:rPr>
        <w:t>No</w:t>
      </w:r>
    </w:p>
    <w:p w:rsidR="00EB723E" w:rsidRPr="0067692B" w:rsidRDefault="00524A13" w:rsidP="00EB723E">
      <w:pPr>
        <w:spacing w:after="0"/>
        <w:rPr>
          <w:b/>
        </w:rPr>
      </w:pPr>
      <w:r w:rsidRPr="0067692B">
        <w:rPr>
          <w:b/>
        </w:rPr>
        <w:lastRenderedPageBreak/>
        <w:t xml:space="preserve">Settings &gt; Notifications: </w:t>
      </w:r>
      <w:r w:rsidR="00EB723E" w:rsidRPr="0067692B">
        <w:rPr>
          <w:b/>
        </w:rPr>
        <w:t>Show login toolbar</w:t>
      </w:r>
      <w:r w:rsidR="00EB5ADA" w:rsidRPr="0067692B">
        <w:rPr>
          <w:b/>
        </w:rPr>
        <w:t xml:space="preserve"> - </w:t>
      </w:r>
      <w:r w:rsidR="00EB723E" w:rsidRPr="0067692B">
        <w:t>No</w:t>
      </w:r>
      <w:r w:rsidRPr="0067692B">
        <w:t xml:space="preserve"> </w:t>
      </w:r>
    </w:p>
    <w:p w:rsidR="00EB723E" w:rsidRPr="00EB723E" w:rsidRDefault="0001182D" w:rsidP="00EB723E">
      <w:pPr>
        <w:spacing w:after="0"/>
        <w:rPr>
          <w:b/>
        </w:rPr>
      </w:pPr>
      <w:r w:rsidRPr="0001182D">
        <w:rPr>
          <w:b/>
        </w:rPr>
        <w:t>Settings &gt;</w:t>
      </w:r>
      <w:r w:rsidRPr="0001182D">
        <w:rPr>
          <w:b/>
          <w:color w:val="FF0000"/>
        </w:rPr>
        <w:t xml:space="preserve"> </w:t>
      </w:r>
      <w:r w:rsidR="00EB723E" w:rsidRPr="00EB723E">
        <w:rPr>
          <w:b/>
        </w:rPr>
        <w:t>Social integrations</w:t>
      </w:r>
      <w:r w:rsidR="00524A13">
        <w:rPr>
          <w:b/>
        </w:rPr>
        <w:t xml:space="preserve"> </w:t>
      </w:r>
      <w:proofErr w:type="gramStart"/>
      <w:r w:rsidR="00524A13">
        <w:rPr>
          <w:b/>
        </w:rPr>
        <w:t xml:space="preserve">- </w:t>
      </w:r>
      <w:r w:rsidR="00EB723E" w:rsidRPr="00EB723E">
        <w:rPr>
          <w:b/>
        </w:rPr>
        <w:t xml:space="preserve"> </w:t>
      </w:r>
      <w:r w:rsidR="00EB723E" w:rsidRPr="00524A13">
        <w:rPr>
          <w:i/>
        </w:rPr>
        <w:t>No</w:t>
      </w:r>
      <w:proofErr w:type="gramEnd"/>
      <w:r w:rsidR="00524A13">
        <w:t xml:space="preserve"> (for all items’ options)</w:t>
      </w:r>
    </w:p>
    <w:p w:rsidR="00EB723E" w:rsidRPr="00EB723E" w:rsidRDefault="00EB723E" w:rsidP="00EB723E">
      <w:pPr>
        <w:spacing w:after="0"/>
        <w:rPr>
          <w:b/>
        </w:rPr>
      </w:pPr>
      <w:proofErr w:type="gramStart"/>
      <w:r w:rsidRPr="00EB723E">
        <w:rPr>
          <w:b/>
        </w:rPr>
        <w:t>Categories</w:t>
      </w:r>
      <w:r w:rsidR="00524A13">
        <w:rPr>
          <w:b/>
        </w:rPr>
        <w:t xml:space="preserve">  -</w:t>
      </w:r>
      <w:proofErr w:type="gramEnd"/>
      <w:r w:rsidR="00524A13">
        <w:rPr>
          <w:b/>
        </w:rPr>
        <w:t xml:space="preserve"> </w:t>
      </w:r>
      <w:r w:rsidRPr="00EB723E">
        <w:t xml:space="preserve">Add </w:t>
      </w:r>
      <w:r w:rsidR="00524A13">
        <w:t>‘</w:t>
      </w:r>
      <w:r w:rsidRPr="00EB723E">
        <w:t>Animals</w:t>
      </w:r>
      <w:r w:rsidR="00524A13">
        <w:t>’</w:t>
      </w:r>
      <w:r w:rsidRPr="00EB723E">
        <w:t xml:space="preserve"> category</w:t>
      </w:r>
    </w:p>
    <w:p w:rsidR="00EB723E" w:rsidRPr="00EB723E" w:rsidRDefault="00EB723E" w:rsidP="00EB723E">
      <w:pPr>
        <w:spacing w:after="0"/>
        <w:rPr>
          <w:b/>
        </w:rPr>
      </w:pPr>
      <w:r w:rsidRPr="00EB723E">
        <w:rPr>
          <w:b/>
        </w:rPr>
        <w:t>Badges</w:t>
      </w:r>
      <w:r w:rsidR="00524A13">
        <w:rPr>
          <w:b/>
        </w:rPr>
        <w:t xml:space="preserve"> </w:t>
      </w:r>
      <w:proofErr w:type="gramStart"/>
      <w:r w:rsidR="00524A13">
        <w:rPr>
          <w:b/>
        </w:rPr>
        <w:t xml:space="preserve">-  </w:t>
      </w:r>
      <w:proofErr w:type="spellStart"/>
      <w:r w:rsidRPr="00EB723E">
        <w:t>Unpublish</w:t>
      </w:r>
      <w:proofErr w:type="spellEnd"/>
      <w:proofErr w:type="gramEnd"/>
      <w:r w:rsidRPr="00EB723E">
        <w:t xml:space="preserve"> </w:t>
      </w:r>
      <w:r w:rsidR="00524A13">
        <w:t>‘</w:t>
      </w:r>
      <w:r w:rsidRPr="00EB723E">
        <w:t>Love Fool</w:t>
      </w:r>
      <w:r w:rsidR="00524A13">
        <w:t>’ badge</w:t>
      </w:r>
    </w:p>
    <w:p w:rsidR="00EB723E" w:rsidRPr="00EB723E" w:rsidRDefault="00EB723E" w:rsidP="00EB723E">
      <w:pPr>
        <w:spacing w:after="0"/>
        <w:rPr>
          <w:b/>
        </w:rPr>
      </w:pPr>
      <w:r w:rsidRPr="00EB723E">
        <w:rPr>
          <w:b/>
        </w:rPr>
        <w:t>Post Types</w:t>
      </w:r>
      <w:r w:rsidR="00524A13">
        <w:rPr>
          <w:b/>
        </w:rPr>
        <w:t xml:space="preserve"> </w:t>
      </w:r>
      <w:proofErr w:type="gramStart"/>
      <w:r w:rsidR="00524A13">
        <w:rPr>
          <w:b/>
        </w:rPr>
        <w:t xml:space="preserve">- </w:t>
      </w:r>
      <w:r w:rsidRPr="00EB723E">
        <w:rPr>
          <w:b/>
        </w:rPr>
        <w:t xml:space="preserve"> </w:t>
      </w:r>
      <w:r w:rsidRPr="00EB723E">
        <w:t>Add</w:t>
      </w:r>
      <w:proofErr w:type="gramEnd"/>
      <w:r w:rsidRPr="00EB723E">
        <w:t xml:space="preserve"> </w:t>
      </w:r>
      <w:r w:rsidR="00524A13">
        <w:t>‘</w:t>
      </w:r>
      <w:r w:rsidRPr="00524A13">
        <w:rPr>
          <w:i/>
        </w:rPr>
        <w:t>Question</w:t>
      </w:r>
      <w:r w:rsidR="00524A13" w:rsidRPr="00524A13">
        <w:rPr>
          <w:i/>
        </w:rPr>
        <w:t>’</w:t>
      </w:r>
      <w:r w:rsidRPr="00EB723E">
        <w:t xml:space="preserve">, </w:t>
      </w:r>
      <w:r w:rsidR="00524A13">
        <w:t>‘</w:t>
      </w:r>
      <w:r w:rsidRPr="00524A13">
        <w:rPr>
          <w:i/>
        </w:rPr>
        <w:t>Idea</w:t>
      </w:r>
      <w:r w:rsidR="00524A13" w:rsidRPr="00524A13">
        <w:rPr>
          <w:i/>
        </w:rPr>
        <w:t>’</w:t>
      </w:r>
      <w:r w:rsidRPr="00EB723E">
        <w:t xml:space="preserve">. Change </w:t>
      </w:r>
      <w:r w:rsidR="00524A13">
        <w:t>‘</w:t>
      </w:r>
      <w:r w:rsidRPr="00524A13">
        <w:rPr>
          <w:i/>
        </w:rPr>
        <w:t>Issue</w:t>
      </w:r>
      <w:r w:rsidR="00524A13" w:rsidRPr="00524A13">
        <w:rPr>
          <w:i/>
        </w:rPr>
        <w:t>’</w:t>
      </w:r>
      <w:r w:rsidRPr="00EB723E">
        <w:t xml:space="preserve"> to </w:t>
      </w:r>
      <w:r w:rsidR="00524A13">
        <w:t>‘</w:t>
      </w:r>
      <w:r w:rsidRPr="00524A13">
        <w:rPr>
          <w:i/>
        </w:rPr>
        <w:t>Problem</w:t>
      </w:r>
      <w:r w:rsidR="00524A13" w:rsidRPr="00524A13">
        <w:rPr>
          <w:i/>
        </w:rPr>
        <w:t>’</w:t>
      </w:r>
      <w:r w:rsidRPr="00EB723E">
        <w:t xml:space="preserve">. </w:t>
      </w:r>
      <w:proofErr w:type="spellStart"/>
      <w:r w:rsidRPr="00EB723E">
        <w:t>Unpublish</w:t>
      </w:r>
      <w:proofErr w:type="spellEnd"/>
      <w:r w:rsidRPr="00EB723E">
        <w:t xml:space="preserve"> </w:t>
      </w:r>
      <w:r w:rsidR="00524A13" w:rsidRPr="00524A13">
        <w:rPr>
          <w:i/>
        </w:rPr>
        <w:t>‘</w:t>
      </w:r>
      <w:r w:rsidRPr="00524A13">
        <w:rPr>
          <w:i/>
        </w:rPr>
        <w:t>Task</w:t>
      </w:r>
      <w:r w:rsidR="00524A13" w:rsidRPr="00524A13">
        <w:rPr>
          <w:i/>
        </w:rPr>
        <w:t>’</w:t>
      </w:r>
      <w:r w:rsidRPr="00EB723E">
        <w:t>.</w:t>
      </w:r>
    </w:p>
    <w:p w:rsidR="00EB723E" w:rsidRPr="00524A13" w:rsidRDefault="00EB723E" w:rsidP="00EB723E">
      <w:pPr>
        <w:spacing w:after="0"/>
        <w:rPr>
          <w:i/>
        </w:rPr>
      </w:pPr>
      <w:r w:rsidRPr="00EB723E">
        <w:rPr>
          <w:b/>
        </w:rPr>
        <w:t>Points</w:t>
      </w:r>
      <w:r w:rsidR="00524A13">
        <w:rPr>
          <w:b/>
        </w:rPr>
        <w:t xml:space="preserve"> </w:t>
      </w:r>
      <w:proofErr w:type="gramStart"/>
      <w:r w:rsidR="00524A13">
        <w:rPr>
          <w:b/>
        </w:rPr>
        <w:t xml:space="preserve">- </w:t>
      </w:r>
      <w:r w:rsidRPr="00EB723E">
        <w:rPr>
          <w:b/>
        </w:rPr>
        <w:t xml:space="preserve"> </w:t>
      </w:r>
      <w:proofErr w:type="spellStart"/>
      <w:r w:rsidRPr="00EB723E">
        <w:t>Unpublish</w:t>
      </w:r>
      <w:proofErr w:type="spellEnd"/>
      <w:proofErr w:type="gramEnd"/>
      <w:r w:rsidRPr="00EB723E">
        <w:t xml:space="preserve"> </w:t>
      </w:r>
      <w:r w:rsidR="00524A13" w:rsidRPr="00524A13">
        <w:rPr>
          <w:i/>
        </w:rPr>
        <w:t>‘</w:t>
      </w:r>
      <w:r w:rsidRPr="00524A13">
        <w:rPr>
          <w:i/>
        </w:rPr>
        <w:t>Unlike a discussion</w:t>
      </w:r>
      <w:r w:rsidR="00524A13" w:rsidRPr="00524A13">
        <w:rPr>
          <w:i/>
        </w:rPr>
        <w:t>’</w:t>
      </w:r>
      <w:r w:rsidRPr="00524A13">
        <w:rPr>
          <w:i/>
        </w:rPr>
        <w:t xml:space="preserve">, </w:t>
      </w:r>
      <w:r w:rsidR="00524A13" w:rsidRPr="00524A13">
        <w:rPr>
          <w:i/>
        </w:rPr>
        <w:t>‘</w:t>
      </w:r>
      <w:r w:rsidRPr="00524A13">
        <w:rPr>
          <w:i/>
        </w:rPr>
        <w:t>Unlike a reply</w:t>
      </w:r>
      <w:r w:rsidR="00524A13" w:rsidRPr="00524A13">
        <w:rPr>
          <w:i/>
        </w:rPr>
        <w:t>’</w:t>
      </w:r>
      <w:r w:rsidRPr="00524A13">
        <w:rPr>
          <w:i/>
        </w:rPr>
        <w:t xml:space="preserve">, </w:t>
      </w:r>
      <w:r w:rsidR="00524A13" w:rsidRPr="00524A13">
        <w:rPr>
          <w:i/>
        </w:rPr>
        <w:t>‘</w:t>
      </w:r>
      <w:proofErr w:type="spellStart"/>
      <w:r w:rsidRPr="00524A13">
        <w:rPr>
          <w:i/>
        </w:rPr>
        <w:t>Unvote</w:t>
      </w:r>
      <w:proofErr w:type="spellEnd"/>
      <w:r w:rsidRPr="00524A13">
        <w:rPr>
          <w:i/>
        </w:rPr>
        <w:t xml:space="preserve"> an answer</w:t>
      </w:r>
      <w:r w:rsidR="00524A13" w:rsidRPr="00524A13">
        <w:rPr>
          <w:i/>
        </w:rPr>
        <w:t>’</w:t>
      </w:r>
      <w:r w:rsidRPr="00524A13">
        <w:rPr>
          <w:i/>
        </w:rPr>
        <w:t xml:space="preserve">, </w:t>
      </w:r>
      <w:r w:rsidR="00524A13" w:rsidRPr="00524A13">
        <w:rPr>
          <w:i/>
        </w:rPr>
        <w:t>‘</w:t>
      </w:r>
      <w:proofErr w:type="spellStart"/>
      <w:r w:rsidRPr="00524A13">
        <w:rPr>
          <w:i/>
        </w:rPr>
        <w:t>Unvote</w:t>
      </w:r>
      <w:proofErr w:type="spellEnd"/>
      <w:r w:rsidRPr="00524A13">
        <w:rPr>
          <w:i/>
        </w:rPr>
        <w:t xml:space="preserve"> a question</w:t>
      </w:r>
      <w:r w:rsidR="00524A13" w:rsidRPr="00524A13">
        <w:rPr>
          <w:i/>
        </w:rPr>
        <w:t>’</w:t>
      </w:r>
      <w:r w:rsidRPr="00524A13">
        <w:rPr>
          <w:i/>
        </w:rPr>
        <w:t xml:space="preserve">, </w:t>
      </w:r>
      <w:r w:rsidR="00524A13" w:rsidRPr="00524A13">
        <w:rPr>
          <w:i/>
        </w:rPr>
        <w:t>‘</w:t>
      </w:r>
      <w:proofErr w:type="spellStart"/>
      <w:r w:rsidRPr="00524A13">
        <w:rPr>
          <w:i/>
        </w:rPr>
        <w:t>Unvote</w:t>
      </w:r>
      <w:proofErr w:type="spellEnd"/>
      <w:r w:rsidRPr="00524A13">
        <w:rPr>
          <w:i/>
        </w:rPr>
        <w:t xml:space="preserve"> a reply</w:t>
      </w:r>
      <w:r w:rsidR="00524A13" w:rsidRPr="00524A13">
        <w:rPr>
          <w:i/>
        </w:rPr>
        <w:t>’</w:t>
      </w:r>
    </w:p>
    <w:p w:rsidR="00EB723E" w:rsidRDefault="00EB723E" w:rsidP="00EB723E">
      <w:pPr>
        <w:spacing w:after="0"/>
      </w:pPr>
      <w:r w:rsidRPr="00EB723E">
        <w:rPr>
          <w:b/>
        </w:rPr>
        <w:t>Ranks</w:t>
      </w:r>
      <w:r w:rsidR="00524A13">
        <w:rPr>
          <w:b/>
        </w:rPr>
        <w:t xml:space="preserve"> </w:t>
      </w:r>
      <w:proofErr w:type="gramStart"/>
      <w:r w:rsidR="00524A13">
        <w:rPr>
          <w:b/>
        </w:rPr>
        <w:t xml:space="preserve">- </w:t>
      </w:r>
      <w:r w:rsidRPr="00EB723E">
        <w:rPr>
          <w:b/>
        </w:rPr>
        <w:t xml:space="preserve"> </w:t>
      </w:r>
      <w:r w:rsidRPr="00EB723E">
        <w:t>Change</w:t>
      </w:r>
      <w:proofErr w:type="gramEnd"/>
      <w:r w:rsidRPr="00EB723E">
        <w:t xml:space="preserve"> </w:t>
      </w:r>
      <w:r w:rsidR="00524A13">
        <w:t>default item names to ‘</w:t>
      </w:r>
      <w:r w:rsidRPr="00EB723E">
        <w:t>New member</w:t>
      </w:r>
      <w:r w:rsidR="00524A13">
        <w:t>’</w:t>
      </w:r>
      <w:r w:rsidRPr="00EB723E">
        <w:t xml:space="preserve">, </w:t>
      </w:r>
      <w:r w:rsidR="00524A13">
        <w:t>‘</w:t>
      </w:r>
      <w:r w:rsidRPr="00EB723E">
        <w:t>Junior</w:t>
      </w:r>
      <w:r w:rsidR="00524A13">
        <w:t>’</w:t>
      </w:r>
      <w:r w:rsidRPr="00EB723E">
        <w:t xml:space="preserve">, </w:t>
      </w:r>
      <w:r w:rsidR="00524A13">
        <w:t>‘</w:t>
      </w:r>
      <w:r w:rsidRPr="00EB723E">
        <w:t>Senior</w:t>
      </w:r>
      <w:r w:rsidR="00524A13">
        <w:t>’</w:t>
      </w:r>
      <w:r w:rsidRPr="00EB723E">
        <w:t xml:space="preserve">, </w:t>
      </w:r>
      <w:r w:rsidR="00524A13">
        <w:t>‘</w:t>
      </w:r>
      <w:r w:rsidRPr="00EB723E">
        <w:t>Expert</w:t>
      </w:r>
      <w:r w:rsidR="00524A13">
        <w:t>’</w:t>
      </w:r>
    </w:p>
    <w:p w:rsidR="00EB723E" w:rsidRPr="00EB723E" w:rsidRDefault="00EB723E" w:rsidP="00EB723E">
      <w:pPr>
        <w:spacing w:after="0"/>
      </w:pPr>
    </w:p>
    <w:p w:rsidR="00EB723E" w:rsidRPr="006721D2" w:rsidRDefault="00EB723E" w:rsidP="00777C0D">
      <w:pPr>
        <w:pStyle w:val="ListParagraph"/>
        <w:numPr>
          <w:ilvl w:val="0"/>
          <w:numId w:val="19"/>
        </w:numPr>
        <w:rPr>
          <w:b/>
          <w:sz w:val="28"/>
          <w:szCs w:val="28"/>
        </w:rPr>
      </w:pPr>
      <w:r w:rsidRPr="006721D2">
        <w:rPr>
          <w:b/>
          <w:sz w:val="28"/>
          <w:szCs w:val="28"/>
        </w:rPr>
        <w:t>Blog</w:t>
      </w:r>
    </w:p>
    <w:p w:rsidR="00EB723E" w:rsidRPr="00EB723E" w:rsidRDefault="000A2ECD" w:rsidP="000A2ECD">
      <w:pPr>
        <w:spacing w:after="0"/>
        <w:jc w:val="center"/>
        <w:rPr>
          <w:b/>
        </w:rPr>
      </w:pPr>
      <w:r>
        <w:rPr>
          <w:b/>
        </w:rPr>
        <w:t>Blog configuration</w:t>
      </w:r>
    </w:p>
    <w:p w:rsidR="00EB723E" w:rsidRPr="00EB723E" w:rsidRDefault="000A2ECD" w:rsidP="00EB723E">
      <w:pPr>
        <w:spacing w:after="0"/>
        <w:rPr>
          <w:b/>
        </w:rPr>
      </w:pPr>
      <w:r>
        <w:rPr>
          <w:b/>
        </w:rPr>
        <w:t xml:space="preserve">Settings &gt; Workflow: </w:t>
      </w:r>
      <w:r w:rsidR="00F80F66">
        <w:rPr>
          <w:b/>
        </w:rPr>
        <w:t xml:space="preserve">General tab: </w:t>
      </w:r>
      <w:r w:rsidR="00F80F66">
        <w:t>Blog description -</w:t>
      </w:r>
      <w:r w:rsidR="00EB723E" w:rsidRPr="00EB723E">
        <w:rPr>
          <w:b/>
        </w:rPr>
        <w:t xml:space="preserve"> </w:t>
      </w:r>
      <w:r w:rsidR="00EB723E" w:rsidRPr="00F80F66">
        <w:rPr>
          <w:i/>
        </w:rPr>
        <w:t>Up-to-date information on the latest advances across various industries and technologies, as well as new and updated Axway products - TBD</w:t>
      </w:r>
      <w:r w:rsidR="00EB723E" w:rsidRPr="00F80F66">
        <w:rPr>
          <w:b/>
          <w:i/>
        </w:rPr>
        <w:t xml:space="preserve"> </w:t>
      </w:r>
    </w:p>
    <w:p w:rsidR="00EB723E" w:rsidRPr="00EB723E" w:rsidRDefault="00F80F66" w:rsidP="00EB723E">
      <w:pPr>
        <w:spacing w:after="0"/>
      </w:pPr>
      <w:r>
        <w:rPr>
          <w:b/>
        </w:rPr>
        <w:t xml:space="preserve">Settings &gt; </w:t>
      </w:r>
      <w:r w:rsidR="00EB723E" w:rsidRPr="00EB723E">
        <w:rPr>
          <w:b/>
        </w:rPr>
        <w:t>Workflow:</w:t>
      </w:r>
      <w:r>
        <w:rPr>
          <w:b/>
        </w:rPr>
        <w:t xml:space="preserve"> </w:t>
      </w:r>
      <w:r w:rsidR="00EB723E" w:rsidRPr="00EB723E">
        <w:rPr>
          <w:b/>
        </w:rPr>
        <w:t>Subscriptions</w:t>
      </w:r>
      <w:r>
        <w:rPr>
          <w:b/>
        </w:rPr>
        <w:t xml:space="preserve"> tab</w:t>
      </w:r>
      <w:r w:rsidR="00EB723E" w:rsidRPr="00EB723E">
        <w:rPr>
          <w:b/>
        </w:rPr>
        <w:t xml:space="preserve">: </w:t>
      </w:r>
      <w:r w:rsidR="00EB723E" w:rsidRPr="00EB723E">
        <w:t>Allow registrations during subscription</w:t>
      </w:r>
      <w:r>
        <w:t xml:space="preserve"> - </w:t>
      </w:r>
      <w:r w:rsidRPr="00F80F66">
        <w:rPr>
          <w:i/>
        </w:rPr>
        <w:t>Yes</w:t>
      </w:r>
    </w:p>
    <w:p w:rsidR="00EB723E" w:rsidRPr="00F80F66" w:rsidRDefault="00F80F66" w:rsidP="00EB723E">
      <w:pPr>
        <w:spacing w:after="0"/>
      </w:pPr>
      <w:r w:rsidRPr="00F80F66">
        <w:rPr>
          <w:b/>
        </w:rPr>
        <w:t>Settings</w:t>
      </w:r>
      <w:r w:rsidRPr="00F80F66">
        <w:t xml:space="preserve"> &gt; </w:t>
      </w:r>
      <w:r w:rsidRPr="00F80F66">
        <w:rPr>
          <w:b/>
        </w:rPr>
        <w:t>Workflow</w:t>
      </w:r>
      <w:r w:rsidRPr="00F80F66">
        <w:t xml:space="preserve">: </w:t>
      </w:r>
      <w:r w:rsidR="00EB723E" w:rsidRPr="00F80F66">
        <w:rPr>
          <w:b/>
        </w:rPr>
        <w:t>Locations</w:t>
      </w:r>
      <w:r w:rsidRPr="00F80F66">
        <w:t xml:space="preserve"> </w:t>
      </w:r>
      <w:r w:rsidRPr="00F80F66">
        <w:rPr>
          <w:b/>
        </w:rPr>
        <w:t>tab</w:t>
      </w:r>
      <w:r w:rsidRPr="00F80F66">
        <w:t xml:space="preserve">: </w:t>
      </w:r>
      <w:r w:rsidR="00EB723E" w:rsidRPr="00F80F66">
        <w:t>Enable location services</w:t>
      </w:r>
      <w:r w:rsidRPr="00F80F66">
        <w:t xml:space="preserve"> -</w:t>
      </w:r>
      <w:r w:rsidR="00EB723E" w:rsidRPr="00F80F66">
        <w:t xml:space="preserve"> </w:t>
      </w:r>
      <w:r w:rsidR="00EB723E" w:rsidRPr="00F80F66">
        <w:rPr>
          <w:i/>
        </w:rPr>
        <w:t>No</w:t>
      </w:r>
    </w:p>
    <w:p w:rsidR="00EB723E" w:rsidRPr="00F80F66" w:rsidRDefault="00F80F66" w:rsidP="00EB723E">
      <w:pPr>
        <w:spacing w:after="0"/>
      </w:pPr>
      <w:r w:rsidRPr="00F80F66">
        <w:rPr>
          <w:b/>
        </w:rPr>
        <w:t>Settings</w:t>
      </w:r>
      <w:r w:rsidRPr="00F80F66">
        <w:t xml:space="preserve"> &gt; </w:t>
      </w:r>
      <w:r w:rsidRPr="00F80F66">
        <w:rPr>
          <w:b/>
        </w:rPr>
        <w:t>Workflow</w:t>
      </w:r>
      <w:r w:rsidRPr="00F80F66">
        <w:t xml:space="preserve">: </w:t>
      </w:r>
      <w:r w:rsidRPr="00F80F66">
        <w:rPr>
          <w:b/>
        </w:rPr>
        <w:t>Locations</w:t>
      </w:r>
      <w:r w:rsidRPr="00F80F66">
        <w:t xml:space="preserve"> </w:t>
      </w:r>
      <w:r w:rsidRPr="00F80F66">
        <w:rPr>
          <w:b/>
        </w:rPr>
        <w:t>tab</w:t>
      </w:r>
      <w:r w:rsidRPr="00F80F66">
        <w:t xml:space="preserve">: </w:t>
      </w:r>
      <w:r w:rsidR="00EB723E" w:rsidRPr="00F80F66">
        <w:t>Show map on blog front page</w:t>
      </w:r>
      <w:r w:rsidRPr="00F80F66">
        <w:t xml:space="preserve"> -</w:t>
      </w:r>
      <w:r w:rsidR="00EB723E" w:rsidRPr="00F80F66">
        <w:rPr>
          <w:i/>
        </w:rPr>
        <w:t>No</w:t>
      </w:r>
    </w:p>
    <w:p w:rsidR="00EB723E" w:rsidRPr="00F80F66" w:rsidRDefault="00F80F66" w:rsidP="00EB723E">
      <w:pPr>
        <w:spacing w:after="0"/>
      </w:pPr>
      <w:r w:rsidRPr="00F80F66">
        <w:rPr>
          <w:b/>
        </w:rPr>
        <w:t>Settings</w:t>
      </w:r>
      <w:r w:rsidRPr="00F80F66">
        <w:t xml:space="preserve"> &gt; </w:t>
      </w:r>
      <w:r w:rsidRPr="00F80F66">
        <w:rPr>
          <w:b/>
        </w:rPr>
        <w:t>Workflow</w:t>
      </w:r>
      <w:r w:rsidRPr="00F80F66">
        <w:t xml:space="preserve">: </w:t>
      </w:r>
      <w:r w:rsidRPr="00F80F66">
        <w:rPr>
          <w:b/>
        </w:rPr>
        <w:t>Locations</w:t>
      </w:r>
      <w:r w:rsidRPr="00F80F66">
        <w:t xml:space="preserve"> </w:t>
      </w:r>
      <w:r w:rsidRPr="00F80F66">
        <w:rPr>
          <w:b/>
        </w:rPr>
        <w:t>tab</w:t>
      </w:r>
      <w:r w:rsidRPr="00F80F66">
        <w:t xml:space="preserve">: </w:t>
      </w:r>
      <w:r w:rsidR="00EB723E" w:rsidRPr="00F80F66">
        <w:t>Show map on entry page</w:t>
      </w:r>
      <w:r w:rsidRPr="00F80F66">
        <w:t xml:space="preserve"> -</w:t>
      </w:r>
      <w:r w:rsidR="00EB723E" w:rsidRPr="00F80F66">
        <w:t xml:space="preserve"> </w:t>
      </w:r>
      <w:r w:rsidR="00EB723E" w:rsidRPr="00F80F66">
        <w:rPr>
          <w:i/>
        </w:rPr>
        <w:t>No</w:t>
      </w:r>
    </w:p>
    <w:p w:rsidR="00EB723E" w:rsidRPr="00EB723E" w:rsidRDefault="00F80F66" w:rsidP="00EB723E">
      <w:pPr>
        <w:spacing w:after="0"/>
        <w:rPr>
          <w:b/>
        </w:rPr>
      </w:pPr>
      <w:r w:rsidRPr="00F80F66">
        <w:rPr>
          <w:b/>
        </w:rPr>
        <w:t>Settings</w:t>
      </w:r>
      <w:r w:rsidRPr="00F80F66">
        <w:t xml:space="preserve"> &gt; </w:t>
      </w:r>
      <w:r w:rsidRPr="00F80F66">
        <w:rPr>
          <w:b/>
        </w:rPr>
        <w:t>Workflow</w:t>
      </w:r>
      <w:r w:rsidRPr="00F80F66">
        <w:t xml:space="preserve">: </w:t>
      </w:r>
      <w:r w:rsidR="00EB723E" w:rsidRPr="00EB723E">
        <w:rPr>
          <w:b/>
        </w:rPr>
        <w:t>Ratings</w:t>
      </w:r>
      <w:r>
        <w:rPr>
          <w:b/>
        </w:rPr>
        <w:t xml:space="preserve"> tab:  </w:t>
      </w:r>
      <w:r w:rsidR="00EB723E" w:rsidRPr="00EB723E">
        <w:t xml:space="preserve">Display users who rated - </w:t>
      </w:r>
      <w:r w:rsidR="00EB723E" w:rsidRPr="00F80F66">
        <w:rPr>
          <w:i/>
        </w:rPr>
        <w:t>No</w:t>
      </w:r>
    </w:p>
    <w:p w:rsidR="00EB723E" w:rsidRPr="00EB723E" w:rsidRDefault="00F80F66" w:rsidP="00EB723E">
      <w:pPr>
        <w:spacing w:after="0"/>
        <w:rPr>
          <w:b/>
        </w:rPr>
      </w:pPr>
      <w:r w:rsidRPr="00F80F66">
        <w:rPr>
          <w:b/>
        </w:rPr>
        <w:t>Settings</w:t>
      </w:r>
      <w:r w:rsidRPr="00F80F66">
        <w:t xml:space="preserve"> &gt; </w:t>
      </w:r>
      <w:r w:rsidR="00EB723E" w:rsidRPr="00EB723E">
        <w:rPr>
          <w:b/>
        </w:rPr>
        <w:t>Media:</w:t>
      </w:r>
      <w:r>
        <w:rPr>
          <w:b/>
        </w:rPr>
        <w:t xml:space="preserve"> </w:t>
      </w:r>
      <w:r w:rsidR="00EB723E" w:rsidRPr="00EB723E">
        <w:rPr>
          <w:b/>
        </w:rPr>
        <w:t xml:space="preserve">General: </w:t>
      </w:r>
      <w:r w:rsidR="00EB723E" w:rsidRPr="00EB723E">
        <w:t xml:space="preserve">Resize original image - </w:t>
      </w:r>
      <w:r w:rsidR="00EB723E" w:rsidRPr="00F80F66">
        <w:rPr>
          <w:i/>
        </w:rPr>
        <w:t>Yes</w:t>
      </w:r>
    </w:p>
    <w:p w:rsidR="00EB723E" w:rsidRPr="00EB723E" w:rsidRDefault="00F80F66" w:rsidP="00EB723E">
      <w:pPr>
        <w:spacing w:after="0"/>
      </w:pPr>
      <w:r w:rsidRPr="00F80F66">
        <w:rPr>
          <w:b/>
        </w:rPr>
        <w:t>Settings</w:t>
      </w:r>
      <w:r w:rsidRPr="00F80F66">
        <w:t xml:space="preserve"> &gt; </w:t>
      </w:r>
      <w:r w:rsidRPr="00EB723E">
        <w:rPr>
          <w:b/>
        </w:rPr>
        <w:t>Media:</w:t>
      </w:r>
      <w:r>
        <w:rPr>
          <w:b/>
        </w:rPr>
        <w:t xml:space="preserve"> </w:t>
      </w:r>
      <w:r w:rsidR="00EB723E" w:rsidRPr="00EB723E">
        <w:rPr>
          <w:b/>
        </w:rPr>
        <w:t xml:space="preserve">Media manager: </w:t>
      </w:r>
      <w:r w:rsidR="00EB723E" w:rsidRPr="00EB723E">
        <w:t xml:space="preserve">Enable </w:t>
      </w:r>
      <w:proofErr w:type="spellStart"/>
      <w:r w:rsidR="00EB723E" w:rsidRPr="00EB723E">
        <w:t>lightbox</w:t>
      </w:r>
      <w:proofErr w:type="spellEnd"/>
      <w:r w:rsidR="00EB723E" w:rsidRPr="00EB723E">
        <w:t xml:space="preserve"> by default - </w:t>
      </w:r>
      <w:r w:rsidR="00EB723E" w:rsidRPr="00F80F66">
        <w:rPr>
          <w:i/>
        </w:rPr>
        <w:t>Yes</w:t>
      </w:r>
    </w:p>
    <w:p w:rsidR="00EB723E" w:rsidRPr="00EB723E" w:rsidRDefault="00F80F66" w:rsidP="00EB723E">
      <w:pPr>
        <w:spacing w:after="0"/>
        <w:rPr>
          <w:b/>
        </w:rPr>
      </w:pPr>
      <w:r w:rsidRPr="00F80F66">
        <w:rPr>
          <w:b/>
        </w:rPr>
        <w:t>Settings</w:t>
      </w:r>
      <w:r w:rsidRPr="00F80F66">
        <w:t xml:space="preserve"> &gt; </w:t>
      </w:r>
      <w:r w:rsidR="00EB723E" w:rsidRPr="00EB723E">
        <w:rPr>
          <w:b/>
        </w:rPr>
        <w:t>SEO:</w:t>
      </w:r>
      <w:r>
        <w:rPr>
          <w:b/>
        </w:rPr>
        <w:t xml:space="preserve"> </w:t>
      </w:r>
      <w:r w:rsidR="00EB723E" w:rsidRPr="00EB723E">
        <w:rPr>
          <w:b/>
        </w:rPr>
        <w:t xml:space="preserve">General: </w:t>
      </w:r>
      <w:r w:rsidR="00EB723E" w:rsidRPr="00EB723E">
        <w:t xml:space="preserve">Enable </w:t>
      </w:r>
      <w:proofErr w:type="spellStart"/>
      <w:r w:rsidR="00EB723E" w:rsidRPr="00EB723E">
        <w:t>unicode</w:t>
      </w:r>
      <w:proofErr w:type="spellEnd"/>
      <w:r w:rsidR="00EB723E" w:rsidRPr="00EB723E">
        <w:t xml:space="preserve"> aliases - </w:t>
      </w:r>
      <w:r w:rsidR="00EB723E" w:rsidRPr="00F80F66">
        <w:rPr>
          <w:i/>
        </w:rPr>
        <w:t>Yes</w:t>
      </w:r>
    </w:p>
    <w:p w:rsidR="00EB723E" w:rsidRPr="00EB723E" w:rsidRDefault="00F80F66" w:rsidP="00EB723E">
      <w:pPr>
        <w:spacing w:after="0"/>
      </w:pPr>
      <w:r w:rsidRPr="00F80F66">
        <w:rPr>
          <w:b/>
        </w:rPr>
        <w:t>Settings</w:t>
      </w:r>
      <w:r w:rsidRPr="00F80F66">
        <w:t xml:space="preserve"> &gt; </w:t>
      </w:r>
      <w:r w:rsidR="00EB723E" w:rsidRPr="00EB723E">
        <w:rPr>
          <w:b/>
        </w:rPr>
        <w:t>Comments:</w:t>
      </w:r>
      <w:r w:rsidR="00EA4F6F">
        <w:rPr>
          <w:b/>
        </w:rPr>
        <w:t xml:space="preserve"> </w:t>
      </w:r>
      <w:r w:rsidR="00EB723E" w:rsidRPr="00EA4F6F">
        <w:t>General</w:t>
      </w:r>
      <w:r w:rsidR="00187775">
        <w:t xml:space="preserve"> </w:t>
      </w:r>
      <w:r w:rsidR="00187775" w:rsidRPr="00187775">
        <w:t>tab</w:t>
      </w:r>
      <w:r w:rsidR="00EB723E" w:rsidRPr="00EB723E">
        <w:rPr>
          <w:b/>
        </w:rPr>
        <w:t xml:space="preserve">: </w:t>
      </w:r>
      <w:r>
        <w:rPr>
          <w:b/>
        </w:rPr>
        <w:t xml:space="preserve"> </w:t>
      </w:r>
      <w:r w:rsidR="00EB723E" w:rsidRPr="00EB723E">
        <w:t xml:space="preserve">Allow non-members to comment - </w:t>
      </w:r>
      <w:r w:rsidR="00EB723E" w:rsidRPr="00F80F66">
        <w:rPr>
          <w:i/>
        </w:rPr>
        <w:t>No</w:t>
      </w:r>
    </w:p>
    <w:p w:rsidR="00EB723E" w:rsidRPr="00EB723E" w:rsidRDefault="00193FE7" w:rsidP="00EB723E">
      <w:pPr>
        <w:spacing w:after="0"/>
      </w:pPr>
      <w:r w:rsidRPr="00F80F66">
        <w:rPr>
          <w:b/>
        </w:rPr>
        <w:t>Settings</w:t>
      </w:r>
      <w:r w:rsidRPr="00F80F66">
        <w:t xml:space="preserve"> &gt; </w:t>
      </w:r>
      <w:r w:rsidRPr="00EB723E">
        <w:rPr>
          <w:b/>
        </w:rPr>
        <w:t>Comments:</w:t>
      </w:r>
      <w:r>
        <w:rPr>
          <w:b/>
        </w:rPr>
        <w:t xml:space="preserve"> </w:t>
      </w:r>
      <w:r w:rsidRPr="00EA4F6F">
        <w:t>General</w:t>
      </w:r>
      <w:r w:rsidR="00187775">
        <w:t xml:space="preserve"> </w:t>
      </w:r>
      <w:r w:rsidR="00187775" w:rsidRPr="00187775">
        <w:t>tab</w:t>
      </w:r>
      <w:r w:rsidRPr="00EB723E">
        <w:rPr>
          <w:b/>
        </w:rPr>
        <w:t xml:space="preserve">: </w:t>
      </w:r>
      <w:r>
        <w:rPr>
          <w:b/>
        </w:rPr>
        <w:t xml:space="preserve"> </w:t>
      </w:r>
      <w:r w:rsidR="00EB723E" w:rsidRPr="00EB723E">
        <w:t xml:space="preserve">Require comment title - </w:t>
      </w:r>
      <w:r w:rsidR="00EB723E" w:rsidRPr="00193FE7">
        <w:rPr>
          <w:i/>
        </w:rPr>
        <w:t>Yes</w:t>
      </w:r>
    </w:p>
    <w:p w:rsidR="00EB723E" w:rsidRPr="00EB723E" w:rsidRDefault="00193FE7" w:rsidP="00EB723E">
      <w:pPr>
        <w:spacing w:after="0"/>
      </w:pPr>
      <w:r w:rsidRPr="00F80F66">
        <w:rPr>
          <w:b/>
        </w:rPr>
        <w:t>Settings</w:t>
      </w:r>
      <w:r w:rsidRPr="00F80F66">
        <w:t xml:space="preserve"> &gt; </w:t>
      </w:r>
      <w:r w:rsidRPr="00EB723E">
        <w:rPr>
          <w:b/>
        </w:rPr>
        <w:t>Comments:</w:t>
      </w:r>
      <w:r>
        <w:rPr>
          <w:b/>
        </w:rPr>
        <w:t xml:space="preserve"> </w:t>
      </w:r>
      <w:r w:rsidRPr="00EA4F6F">
        <w:t>General</w:t>
      </w:r>
      <w:r w:rsidR="00187775">
        <w:t xml:space="preserve"> </w:t>
      </w:r>
      <w:r w:rsidR="00187775" w:rsidRPr="00187775">
        <w:t>tab</w:t>
      </w:r>
      <w:r w:rsidRPr="00EB723E">
        <w:rPr>
          <w:b/>
        </w:rPr>
        <w:t xml:space="preserve">: </w:t>
      </w:r>
      <w:r>
        <w:rPr>
          <w:b/>
        </w:rPr>
        <w:t xml:space="preserve"> </w:t>
      </w:r>
      <w:r w:rsidR="00EB723E" w:rsidRPr="00EB723E">
        <w:t xml:space="preserve">Show title field - </w:t>
      </w:r>
      <w:r w:rsidR="00EB723E" w:rsidRPr="00193FE7">
        <w:rPr>
          <w:i/>
        </w:rPr>
        <w:t>Yes</w:t>
      </w:r>
    </w:p>
    <w:p w:rsidR="00EB723E" w:rsidRPr="00EB723E" w:rsidRDefault="00193FE7" w:rsidP="00EB723E">
      <w:pPr>
        <w:spacing w:after="0"/>
        <w:rPr>
          <w:b/>
        </w:rPr>
      </w:pPr>
      <w:r w:rsidRPr="00F80F66">
        <w:rPr>
          <w:b/>
        </w:rPr>
        <w:t>Settings</w:t>
      </w:r>
      <w:r w:rsidRPr="00F80F66">
        <w:t xml:space="preserve"> &gt; </w:t>
      </w:r>
      <w:r w:rsidRPr="00EB723E">
        <w:rPr>
          <w:b/>
        </w:rPr>
        <w:t>Comments:</w:t>
      </w:r>
      <w:r>
        <w:rPr>
          <w:b/>
        </w:rPr>
        <w:t xml:space="preserve"> </w:t>
      </w:r>
      <w:r w:rsidR="00EB723E" w:rsidRPr="00193FE7">
        <w:t>Antispam</w:t>
      </w:r>
      <w:r w:rsidR="00187775">
        <w:t xml:space="preserve"> tab</w:t>
      </w:r>
      <w:r w:rsidR="00EB723E" w:rsidRPr="00193FE7">
        <w:t>:</w:t>
      </w:r>
      <w:r w:rsidR="00EB723E" w:rsidRPr="00EB723E">
        <w:rPr>
          <w:b/>
        </w:rPr>
        <w:t xml:space="preserve"> </w:t>
      </w:r>
      <w:r w:rsidR="00EB723E" w:rsidRPr="00EB723E">
        <w:t xml:space="preserve">Enable or disable </w:t>
      </w:r>
      <w:proofErr w:type="spellStart"/>
      <w:r w:rsidR="00EB723E" w:rsidRPr="00EB723E">
        <w:t>Recaptcha</w:t>
      </w:r>
      <w:proofErr w:type="spellEnd"/>
      <w:r w:rsidR="00EB723E" w:rsidRPr="00EB723E">
        <w:t xml:space="preserve"> integrations - </w:t>
      </w:r>
      <w:r w:rsidR="00EB723E" w:rsidRPr="00193FE7">
        <w:rPr>
          <w:i/>
        </w:rPr>
        <w:t>Yes</w:t>
      </w:r>
    </w:p>
    <w:p w:rsidR="00EB723E" w:rsidRPr="00EB723E" w:rsidRDefault="00773189" w:rsidP="00EB723E">
      <w:pPr>
        <w:spacing w:after="0"/>
      </w:pPr>
      <w:r w:rsidRPr="00F80F66">
        <w:rPr>
          <w:b/>
        </w:rPr>
        <w:t>Settings</w:t>
      </w:r>
      <w:r w:rsidRPr="00F80F66">
        <w:t xml:space="preserve"> &gt; </w:t>
      </w:r>
      <w:r w:rsidR="00EB723E" w:rsidRPr="00EB723E">
        <w:rPr>
          <w:b/>
        </w:rPr>
        <w:t>Layout:</w:t>
      </w:r>
      <w:r>
        <w:rPr>
          <w:b/>
        </w:rPr>
        <w:t xml:space="preserve"> </w:t>
      </w:r>
      <w:r w:rsidR="00EB723E" w:rsidRPr="00187775">
        <w:t>General</w:t>
      </w:r>
      <w:r w:rsidR="00187775" w:rsidRPr="00187775">
        <w:t xml:space="preserve"> tab</w:t>
      </w:r>
      <w:r w:rsidR="00EB723E" w:rsidRPr="00187775">
        <w:t>:</w:t>
      </w:r>
      <w:r>
        <w:rPr>
          <w:b/>
        </w:rPr>
        <w:t xml:space="preserve"> </w:t>
      </w:r>
      <w:r w:rsidR="00B644C0">
        <w:t xml:space="preserve">Display: </w:t>
      </w:r>
      <w:r w:rsidR="00EB723E" w:rsidRPr="00EB723E">
        <w:t xml:space="preserve">Display comment in blog listings - </w:t>
      </w:r>
      <w:r w:rsidR="00EB723E" w:rsidRPr="00B644C0">
        <w:rPr>
          <w:i/>
        </w:rPr>
        <w:t>Yes</w:t>
      </w:r>
    </w:p>
    <w:p w:rsidR="00EB723E" w:rsidRPr="00EB723E" w:rsidRDefault="00773189" w:rsidP="00EB723E">
      <w:pPr>
        <w:spacing w:after="0"/>
      </w:pPr>
      <w:r w:rsidRPr="00F80F66">
        <w:rPr>
          <w:b/>
        </w:rPr>
        <w:t>Settings</w:t>
      </w:r>
      <w:r w:rsidRPr="00F80F66">
        <w:t xml:space="preserve"> &gt; </w:t>
      </w:r>
      <w:r w:rsidRPr="00EB723E">
        <w:rPr>
          <w:b/>
        </w:rPr>
        <w:t>Layout</w:t>
      </w:r>
      <w:r w:rsidRPr="00187775">
        <w:t>: General</w:t>
      </w:r>
      <w:r w:rsidR="00187775" w:rsidRPr="00187775">
        <w:t xml:space="preserve"> tab</w:t>
      </w:r>
      <w:r w:rsidRPr="00187775">
        <w:t>:</w:t>
      </w:r>
      <w:r>
        <w:rPr>
          <w:b/>
        </w:rPr>
        <w:t xml:space="preserve"> </w:t>
      </w:r>
      <w:r w:rsidR="00B644C0">
        <w:t xml:space="preserve">Display: </w:t>
      </w:r>
      <w:r w:rsidR="00EB723E" w:rsidRPr="00EB723E">
        <w:t xml:space="preserve">Number of comment display - </w:t>
      </w:r>
      <w:r w:rsidR="00EB723E" w:rsidRPr="00B644C0">
        <w:rPr>
          <w:i/>
        </w:rPr>
        <w:t>10</w:t>
      </w:r>
    </w:p>
    <w:p w:rsidR="00EB723E" w:rsidRPr="00EB723E" w:rsidRDefault="00773189" w:rsidP="00EB723E">
      <w:pPr>
        <w:spacing w:after="0"/>
      </w:pPr>
      <w:r w:rsidRPr="00F80F66">
        <w:rPr>
          <w:b/>
        </w:rPr>
        <w:t>Settings</w:t>
      </w:r>
      <w:r w:rsidRPr="00F80F66">
        <w:t xml:space="preserve"> &gt; </w:t>
      </w:r>
      <w:r w:rsidRPr="00EB723E">
        <w:rPr>
          <w:b/>
        </w:rPr>
        <w:t>Layout:</w:t>
      </w:r>
      <w:r>
        <w:rPr>
          <w:b/>
        </w:rPr>
        <w:t xml:space="preserve"> </w:t>
      </w:r>
      <w:r w:rsidRPr="00187775">
        <w:t>General</w:t>
      </w:r>
      <w:r w:rsidR="00187775" w:rsidRPr="00187775">
        <w:t xml:space="preserve"> tab</w:t>
      </w:r>
      <w:r w:rsidRPr="00187775">
        <w:t>:</w:t>
      </w:r>
      <w:r>
        <w:rPr>
          <w:b/>
        </w:rPr>
        <w:t xml:space="preserve"> </w:t>
      </w:r>
      <w:proofErr w:type="spellStart"/>
      <w:r w:rsidR="00B644C0" w:rsidRPr="00B644C0">
        <w:t>Frontpage</w:t>
      </w:r>
      <w:proofErr w:type="spellEnd"/>
      <w:r w:rsidR="00B644C0" w:rsidRPr="00B644C0">
        <w:t xml:space="preserve"> Blog Truncation:</w:t>
      </w:r>
      <w:r w:rsidR="00B644C0">
        <w:rPr>
          <w:b/>
        </w:rPr>
        <w:t xml:space="preserve"> </w:t>
      </w:r>
      <w:r w:rsidR="00EB723E" w:rsidRPr="00EB723E">
        <w:t xml:space="preserve">Show read more only when necessary - </w:t>
      </w:r>
      <w:r w:rsidR="00EB723E" w:rsidRPr="00B644C0">
        <w:rPr>
          <w:i/>
        </w:rPr>
        <w:t>Yes</w:t>
      </w:r>
    </w:p>
    <w:p w:rsidR="00EB723E" w:rsidRPr="00EB723E" w:rsidRDefault="00773189" w:rsidP="00EB723E">
      <w:pPr>
        <w:spacing w:after="0"/>
      </w:pPr>
      <w:r w:rsidRPr="00F80F66">
        <w:rPr>
          <w:b/>
        </w:rPr>
        <w:t>Settings</w:t>
      </w:r>
      <w:r w:rsidRPr="00F80F66">
        <w:t xml:space="preserve"> &gt; </w:t>
      </w:r>
      <w:r w:rsidRPr="00EB723E">
        <w:rPr>
          <w:b/>
        </w:rPr>
        <w:t>Layout:</w:t>
      </w:r>
      <w:r>
        <w:rPr>
          <w:b/>
        </w:rPr>
        <w:t xml:space="preserve"> </w:t>
      </w:r>
      <w:r w:rsidRPr="00187775">
        <w:t>General</w:t>
      </w:r>
      <w:r w:rsidR="00187775" w:rsidRPr="00187775">
        <w:t xml:space="preserve"> tab</w:t>
      </w:r>
      <w:r w:rsidRPr="00187775">
        <w:t>:</w:t>
      </w:r>
      <w:r>
        <w:rPr>
          <w:b/>
        </w:rPr>
        <w:t xml:space="preserve"> </w:t>
      </w:r>
      <w:r w:rsidR="009F6237" w:rsidRPr="009F6237">
        <w:t>Featured Items:</w:t>
      </w:r>
      <w:r w:rsidR="009F6237">
        <w:rPr>
          <w:b/>
        </w:rPr>
        <w:t xml:space="preserve"> </w:t>
      </w:r>
      <w:r w:rsidR="00EB723E" w:rsidRPr="00EB723E">
        <w:t>Show on all pages - No</w:t>
      </w:r>
    </w:p>
    <w:p w:rsidR="00EB723E" w:rsidRPr="00EB723E" w:rsidRDefault="009F6237" w:rsidP="00EB723E">
      <w:pPr>
        <w:spacing w:after="0"/>
      </w:pPr>
      <w:r w:rsidRPr="00F80F66">
        <w:rPr>
          <w:b/>
        </w:rPr>
        <w:t>Settings</w:t>
      </w:r>
      <w:r w:rsidRPr="00F80F66">
        <w:t xml:space="preserve"> &gt; </w:t>
      </w:r>
      <w:r w:rsidRPr="00EB723E">
        <w:rPr>
          <w:b/>
        </w:rPr>
        <w:t>Layout:</w:t>
      </w:r>
      <w:r>
        <w:rPr>
          <w:b/>
        </w:rPr>
        <w:t xml:space="preserve"> </w:t>
      </w:r>
      <w:proofErr w:type="gramStart"/>
      <w:r w:rsidR="00EB723E" w:rsidRPr="00187775">
        <w:t>Toolbar</w:t>
      </w:r>
      <w:r w:rsidR="00187775" w:rsidRPr="00187775">
        <w:t xml:space="preserve">  tab</w:t>
      </w:r>
      <w:proofErr w:type="gramEnd"/>
      <w:r w:rsidR="00EB723E" w:rsidRPr="00187775">
        <w:t>:</w:t>
      </w:r>
      <w:r>
        <w:rPr>
          <w:b/>
        </w:rPr>
        <w:t xml:space="preserve"> </w:t>
      </w:r>
      <w:r w:rsidRPr="009F6237">
        <w:t xml:space="preserve">Features: </w:t>
      </w:r>
      <w:r w:rsidR="00EB723E" w:rsidRPr="00EB723E">
        <w:t xml:space="preserve">Show sign out link - </w:t>
      </w:r>
      <w:r w:rsidR="00EB723E" w:rsidRPr="009F6237">
        <w:rPr>
          <w:i/>
        </w:rPr>
        <w:t>No</w:t>
      </w:r>
    </w:p>
    <w:p w:rsidR="00EB723E" w:rsidRPr="00EB723E" w:rsidRDefault="009F6237" w:rsidP="00EB723E">
      <w:pPr>
        <w:spacing w:after="0"/>
      </w:pPr>
      <w:r w:rsidRPr="00F80F66">
        <w:rPr>
          <w:b/>
        </w:rPr>
        <w:t>Settings</w:t>
      </w:r>
      <w:r w:rsidRPr="00F80F66">
        <w:t xml:space="preserve"> &gt; </w:t>
      </w:r>
      <w:r w:rsidRPr="00EB723E">
        <w:rPr>
          <w:b/>
        </w:rPr>
        <w:t>Layout:</w:t>
      </w:r>
      <w:r>
        <w:rPr>
          <w:b/>
        </w:rPr>
        <w:t xml:space="preserve"> </w:t>
      </w:r>
      <w:proofErr w:type="gramStart"/>
      <w:r w:rsidRPr="00187775">
        <w:t>Toolbar</w:t>
      </w:r>
      <w:r w:rsidR="00187775" w:rsidRPr="00187775">
        <w:t xml:space="preserve">  tab</w:t>
      </w:r>
      <w:proofErr w:type="gramEnd"/>
      <w:r w:rsidRPr="00187775">
        <w:t>:</w:t>
      </w:r>
      <w:r>
        <w:rPr>
          <w:b/>
        </w:rPr>
        <w:t xml:space="preserve"> </w:t>
      </w:r>
      <w:r w:rsidRPr="009F6237">
        <w:t>Features</w:t>
      </w:r>
      <w:r w:rsidRPr="00EB723E">
        <w:t xml:space="preserve"> </w:t>
      </w:r>
      <w:r>
        <w:t xml:space="preserve">: </w:t>
      </w:r>
      <w:r w:rsidR="00EB723E" w:rsidRPr="00EB723E">
        <w:t xml:space="preserve">Show login - </w:t>
      </w:r>
      <w:r w:rsidR="00EB723E" w:rsidRPr="009F6237">
        <w:rPr>
          <w:i/>
        </w:rPr>
        <w:t>No</w:t>
      </w:r>
    </w:p>
    <w:p w:rsidR="00EB723E" w:rsidRPr="00EB723E" w:rsidRDefault="009F6237" w:rsidP="00EB723E">
      <w:pPr>
        <w:spacing w:after="0"/>
      </w:pPr>
      <w:r w:rsidRPr="00F80F66">
        <w:rPr>
          <w:b/>
        </w:rPr>
        <w:t>Settings</w:t>
      </w:r>
      <w:r w:rsidRPr="00F80F66">
        <w:t xml:space="preserve"> &gt; </w:t>
      </w:r>
      <w:r w:rsidRPr="00EB723E">
        <w:rPr>
          <w:b/>
        </w:rPr>
        <w:t>Layout:</w:t>
      </w:r>
      <w:r>
        <w:rPr>
          <w:b/>
        </w:rPr>
        <w:t xml:space="preserve"> </w:t>
      </w:r>
      <w:r w:rsidR="00EB723E" w:rsidRPr="00187775">
        <w:t>Dashboard</w:t>
      </w:r>
      <w:r w:rsidR="00187775" w:rsidRPr="00187775">
        <w:t xml:space="preserve"> tab</w:t>
      </w:r>
      <w:r w:rsidR="00EB723E" w:rsidRPr="00187775">
        <w:t>:</w:t>
      </w:r>
      <w:r>
        <w:rPr>
          <w:b/>
        </w:rPr>
        <w:t xml:space="preserve">  </w:t>
      </w:r>
      <w:r w:rsidR="00EB723E" w:rsidRPr="00EB723E">
        <w:t xml:space="preserve">Show trackbacks - </w:t>
      </w:r>
      <w:r w:rsidR="00EB723E" w:rsidRPr="009F6237">
        <w:rPr>
          <w:i/>
        </w:rPr>
        <w:t>No</w:t>
      </w:r>
    </w:p>
    <w:p w:rsidR="00EB723E" w:rsidRDefault="009F6237" w:rsidP="00EB723E">
      <w:pPr>
        <w:spacing w:after="0"/>
        <w:rPr>
          <w:i/>
        </w:rPr>
      </w:pPr>
      <w:r w:rsidRPr="00F80F66">
        <w:rPr>
          <w:b/>
        </w:rPr>
        <w:t>Settings</w:t>
      </w:r>
      <w:r w:rsidRPr="00F80F66">
        <w:t xml:space="preserve"> &gt; </w:t>
      </w:r>
      <w:r w:rsidRPr="00EB723E">
        <w:rPr>
          <w:b/>
        </w:rPr>
        <w:t>Layout:</w:t>
      </w:r>
      <w:r>
        <w:rPr>
          <w:b/>
        </w:rPr>
        <w:t xml:space="preserve"> </w:t>
      </w:r>
      <w:r w:rsidR="00187775" w:rsidRPr="00187775">
        <w:t>Dashboard tab</w:t>
      </w:r>
      <w:r w:rsidRPr="00187775">
        <w:t>:</w:t>
      </w:r>
      <w:r>
        <w:rPr>
          <w:b/>
        </w:rPr>
        <w:t xml:space="preserve"> </w:t>
      </w:r>
      <w:r w:rsidR="00EB723E" w:rsidRPr="00EB723E">
        <w:t xml:space="preserve">Enable WYSIWYG editor for biography </w:t>
      </w:r>
      <w:r w:rsidR="00187775">
        <w:t>–</w:t>
      </w:r>
      <w:r w:rsidR="00EB723E" w:rsidRPr="00EB723E">
        <w:t xml:space="preserve"> </w:t>
      </w:r>
      <w:r w:rsidR="00EB723E" w:rsidRPr="009F6237">
        <w:rPr>
          <w:i/>
        </w:rPr>
        <w:t>Yes</w:t>
      </w:r>
    </w:p>
    <w:p w:rsidR="00EB723E" w:rsidRPr="00187775" w:rsidRDefault="009F6237" w:rsidP="00EB723E">
      <w:pPr>
        <w:spacing w:after="0"/>
        <w:rPr>
          <w:b/>
          <w:i/>
        </w:rPr>
      </w:pPr>
      <w:r w:rsidRPr="00F80F66">
        <w:rPr>
          <w:b/>
        </w:rPr>
        <w:t>Settings</w:t>
      </w:r>
      <w:r w:rsidRPr="00F80F66">
        <w:t xml:space="preserve"> &gt; </w:t>
      </w:r>
      <w:r w:rsidR="00EB723E" w:rsidRPr="00EB723E">
        <w:rPr>
          <w:b/>
        </w:rPr>
        <w:t xml:space="preserve">Notifications: </w:t>
      </w:r>
      <w:r w:rsidR="00EB723E" w:rsidRPr="00EB723E">
        <w:t>Email templates</w:t>
      </w:r>
      <w:r w:rsidR="00187775">
        <w:t xml:space="preserve"> tab - </w:t>
      </w:r>
      <w:r w:rsidR="00187775" w:rsidRPr="00187775">
        <w:rPr>
          <w:i/>
        </w:rPr>
        <w:t xml:space="preserve">Enter appropriate email address, enter </w:t>
      </w:r>
      <w:r w:rsidR="00EB723E" w:rsidRPr="00187775">
        <w:rPr>
          <w:i/>
        </w:rPr>
        <w:t>Sender name and Email heading</w:t>
      </w:r>
      <w:r w:rsidR="00187775" w:rsidRPr="00187775">
        <w:rPr>
          <w:i/>
        </w:rPr>
        <w:t xml:space="preserve"> ‘</w:t>
      </w:r>
      <w:r w:rsidR="00EB723E" w:rsidRPr="00187775">
        <w:rPr>
          <w:i/>
        </w:rPr>
        <w:t>API Portal</w:t>
      </w:r>
      <w:r w:rsidR="00187775" w:rsidRPr="00187775">
        <w:rPr>
          <w:i/>
        </w:rPr>
        <w:t>’</w:t>
      </w:r>
    </w:p>
    <w:p w:rsidR="00EB723E" w:rsidRPr="00EB723E" w:rsidRDefault="009F6237" w:rsidP="00EB723E">
      <w:pPr>
        <w:spacing w:after="0"/>
        <w:rPr>
          <w:b/>
        </w:rPr>
      </w:pPr>
      <w:r w:rsidRPr="00F80F66">
        <w:rPr>
          <w:b/>
        </w:rPr>
        <w:t>Settings</w:t>
      </w:r>
      <w:r w:rsidRPr="00F80F66">
        <w:t xml:space="preserve"> &gt; </w:t>
      </w:r>
      <w:r w:rsidR="00EB723E" w:rsidRPr="00EB723E">
        <w:rPr>
          <w:b/>
        </w:rPr>
        <w:t xml:space="preserve">Social integrations: </w:t>
      </w:r>
      <w:r w:rsidR="00187775">
        <w:rPr>
          <w:b/>
        </w:rPr>
        <w:t xml:space="preserve"> </w:t>
      </w:r>
      <w:r w:rsidR="00EB723E" w:rsidRPr="00187775">
        <w:t>Twitter</w:t>
      </w:r>
      <w:r w:rsidR="00187775" w:rsidRPr="00187775">
        <w:t xml:space="preserve"> tab</w:t>
      </w:r>
      <w:r w:rsidR="00EB723E" w:rsidRPr="00187775">
        <w:t xml:space="preserve">: </w:t>
      </w:r>
      <w:r w:rsidR="00EB723E" w:rsidRPr="00EB723E">
        <w:t xml:space="preserve">Enable </w:t>
      </w:r>
      <w:proofErr w:type="spellStart"/>
      <w:r w:rsidR="00EB723E" w:rsidRPr="00EB723E">
        <w:t>microbloggin</w:t>
      </w:r>
      <w:proofErr w:type="spellEnd"/>
      <w:r w:rsidR="00EB723E" w:rsidRPr="00EB723E">
        <w:t xml:space="preserve"> - </w:t>
      </w:r>
      <w:r w:rsidR="00EB723E" w:rsidRPr="009F6237">
        <w:rPr>
          <w:i/>
        </w:rPr>
        <w:t>No</w:t>
      </w:r>
    </w:p>
    <w:p w:rsidR="00EB723E" w:rsidRPr="00EB723E" w:rsidRDefault="00187775" w:rsidP="00EB723E">
      <w:pPr>
        <w:spacing w:after="0"/>
      </w:pPr>
      <w:r w:rsidRPr="00F80F66">
        <w:rPr>
          <w:b/>
        </w:rPr>
        <w:t>Settings</w:t>
      </w:r>
      <w:r w:rsidRPr="00F80F66">
        <w:t xml:space="preserve"> &gt; </w:t>
      </w:r>
      <w:r w:rsidRPr="00EB723E">
        <w:rPr>
          <w:b/>
        </w:rPr>
        <w:t xml:space="preserve">Social integrations: </w:t>
      </w:r>
      <w:r>
        <w:rPr>
          <w:b/>
        </w:rPr>
        <w:t xml:space="preserve"> </w:t>
      </w:r>
      <w:r w:rsidR="00EB723E" w:rsidRPr="00187775">
        <w:t>Facebook</w:t>
      </w:r>
      <w:r w:rsidRPr="00187775">
        <w:t xml:space="preserve"> tab</w:t>
      </w:r>
      <w:r w:rsidR="00EB723E" w:rsidRPr="00187775">
        <w:t>:</w:t>
      </w:r>
      <w:r w:rsidRPr="00187775">
        <w:t xml:space="preserve">  General: </w:t>
      </w:r>
      <w:r w:rsidR="00EB723E" w:rsidRPr="00EB723E">
        <w:t xml:space="preserve">Enable FB likes on front page - </w:t>
      </w:r>
      <w:r w:rsidR="00EB723E" w:rsidRPr="009F6237">
        <w:rPr>
          <w:i/>
        </w:rPr>
        <w:t>Yes</w:t>
      </w:r>
    </w:p>
    <w:p w:rsidR="00EB723E" w:rsidRPr="00EB723E" w:rsidRDefault="00187775" w:rsidP="00EB723E">
      <w:pPr>
        <w:spacing w:after="0"/>
      </w:pPr>
      <w:r w:rsidRPr="00F80F66">
        <w:rPr>
          <w:b/>
        </w:rPr>
        <w:t>Settings</w:t>
      </w:r>
      <w:r w:rsidRPr="00F80F66">
        <w:t xml:space="preserve"> &gt; </w:t>
      </w:r>
      <w:r w:rsidRPr="00EB723E">
        <w:rPr>
          <w:b/>
        </w:rPr>
        <w:t xml:space="preserve">Social integrations: </w:t>
      </w:r>
      <w:r>
        <w:rPr>
          <w:b/>
        </w:rPr>
        <w:t xml:space="preserve"> </w:t>
      </w:r>
      <w:r w:rsidRPr="00187775">
        <w:t>Facebook tab:</w:t>
      </w:r>
      <w:r>
        <w:rPr>
          <w:b/>
        </w:rPr>
        <w:t xml:space="preserve">  </w:t>
      </w:r>
      <w:r w:rsidRPr="00187775">
        <w:t>Button style:</w:t>
      </w:r>
      <w:r>
        <w:rPr>
          <w:b/>
        </w:rPr>
        <w:t xml:space="preserve"> </w:t>
      </w:r>
      <w:r w:rsidR="00EB723E" w:rsidRPr="00EB723E">
        <w:t xml:space="preserve">Facebook like layout - </w:t>
      </w:r>
      <w:r w:rsidR="00EB723E" w:rsidRPr="00187775">
        <w:rPr>
          <w:i/>
        </w:rPr>
        <w:t>Small</w:t>
      </w:r>
    </w:p>
    <w:p w:rsidR="00EB723E" w:rsidRPr="00EB723E" w:rsidRDefault="00187775" w:rsidP="00EB723E">
      <w:pPr>
        <w:spacing w:after="0"/>
        <w:rPr>
          <w:b/>
        </w:rPr>
      </w:pPr>
      <w:r w:rsidRPr="00F80F66">
        <w:rPr>
          <w:b/>
        </w:rPr>
        <w:t>Settings</w:t>
      </w:r>
      <w:r w:rsidRPr="00F80F66">
        <w:t xml:space="preserve"> &gt; </w:t>
      </w:r>
      <w:r w:rsidRPr="00EB723E">
        <w:rPr>
          <w:b/>
        </w:rPr>
        <w:t xml:space="preserve">Social integrations: </w:t>
      </w:r>
      <w:r w:rsidRPr="00187775">
        <w:t xml:space="preserve"> </w:t>
      </w:r>
      <w:r w:rsidR="00EB723E" w:rsidRPr="00187775">
        <w:t>Google</w:t>
      </w:r>
      <w:r w:rsidR="006721D2">
        <w:t xml:space="preserve"> </w:t>
      </w:r>
      <w:r w:rsidRPr="00187775">
        <w:t xml:space="preserve">tab: </w:t>
      </w:r>
      <w:r w:rsidR="00EB723E" w:rsidRPr="00187775">
        <w:t xml:space="preserve"> </w:t>
      </w:r>
      <w:r w:rsidR="00EB723E" w:rsidRPr="00EB723E">
        <w:t xml:space="preserve">Show buttons on front page - </w:t>
      </w:r>
      <w:r w:rsidR="00EB723E" w:rsidRPr="009F6237">
        <w:rPr>
          <w:i/>
        </w:rPr>
        <w:t>Yes</w:t>
      </w:r>
    </w:p>
    <w:p w:rsidR="00EB723E" w:rsidRPr="00EB723E" w:rsidRDefault="00187775" w:rsidP="00EB723E">
      <w:pPr>
        <w:spacing w:after="0"/>
      </w:pPr>
      <w:r w:rsidRPr="00F80F66">
        <w:rPr>
          <w:b/>
        </w:rPr>
        <w:t>Settings</w:t>
      </w:r>
      <w:r w:rsidRPr="00F80F66">
        <w:t xml:space="preserve"> &gt; </w:t>
      </w:r>
      <w:r w:rsidRPr="00EB723E">
        <w:rPr>
          <w:b/>
        </w:rPr>
        <w:t xml:space="preserve">Social integrations: </w:t>
      </w:r>
      <w:r>
        <w:rPr>
          <w:b/>
        </w:rPr>
        <w:t xml:space="preserve"> </w:t>
      </w:r>
      <w:r w:rsidR="00EB723E" w:rsidRPr="00187775">
        <w:t>LinkedIn</w:t>
      </w:r>
      <w:r w:rsidR="006721D2">
        <w:t xml:space="preserve"> tab</w:t>
      </w:r>
      <w:r w:rsidR="00EB723E" w:rsidRPr="00187775">
        <w:t>:</w:t>
      </w:r>
      <w:r>
        <w:t xml:space="preserve"> </w:t>
      </w:r>
      <w:r w:rsidR="00EB723E" w:rsidRPr="00EB723E">
        <w:t xml:space="preserve">Show buttons on front page - </w:t>
      </w:r>
      <w:r w:rsidR="00EB723E" w:rsidRPr="009F6237">
        <w:rPr>
          <w:i/>
        </w:rPr>
        <w:t>Yes</w:t>
      </w:r>
    </w:p>
    <w:p w:rsidR="00EB723E" w:rsidRPr="00EB723E" w:rsidRDefault="00187775" w:rsidP="00EB723E">
      <w:pPr>
        <w:spacing w:after="0"/>
        <w:rPr>
          <w:b/>
        </w:rPr>
      </w:pPr>
      <w:r w:rsidRPr="00F80F66">
        <w:rPr>
          <w:b/>
        </w:rPr>
        <w:t>Settings</w:t>
      </w:r>
      <w:r w:rsidRPr="00F80F66">
        <w:t xml:space="preserve"> &gt; </w:t>
      </w:r>
      <w:r w:rsidRPr="00EB723E">
        <w:rPr>
          <w:b/>
        </w:rPr>
        <w:t xml:space="preserve">Social integrations: </w:t>
      </w:r>
      <w:r>
        <w:rPr>
          <w:b/>
        </w:rPr>
        <w:t xml:space="preserve"> </w:t>
      </w:r>
      <w:r w:rsidRPr="00187775">
        <w:t>LinkedIn</w:t>
      </w:r>
      <w:r w:rsidR="006721D2">
        <w:t xml:space="preserve"> </w:t>
      </w:r>
      <w:proofErr w:type="gramStart"/>
      <w:r w:rsidR="006721D2">
        <w:t xml:space="preserve">tab </w:t>
      </w:r>
      <w:r w:rsidRPr="00187775">
        <w:t>:</w:t>
      </w:r>
      <w:proofErr w:type="gramEnd"/>
      <w:r>
        <w:t xml:space="preserve"> </w:t>
      </w:r>
      <w:r w:rsidR="00EB723E" w:rsidRPr="00B7676E">
        <w:t>Button style:</w:t>
      </w:r>
      <w:r w:rsidR="00EB723E" w:rsidRPr="00EB723E">
        <w:rPr>
          <w:b/>
        </w:rPr>
        <w:t xml:space="preserve"> </w:t>
      </w:r>
      <w:r w:rsidR="00EB723E" w:rsidRPr="009F6237">
        <w:rPr>
          <w:i/>
        </w:rPr>
        <w:t>Small</w:t>
      </w:r>
    </w:p>
    <w:p w:rsidR="00EB723E" w:rsidRPr="00EB723E" w:rsidRDefault="00187775" w:rsidP="00EB723E">
      <w:pPr>
        <w:spacing w:after="0"/>
        <w:rPr>
          <w:b/>
        </w:rPr>
      </w:pPr>
      <w:r w:rsidRPr="00F80F66">
        <w:rPr>
          <w:b/>
        </w:rPr>
        <w:t>Settings</w:t>
      </w:r>
      <w:r w:rsidRPr="00F80F66">
        <w:t xml:space="preserve"> &gt; </w:t>
      </w:r>
      <w:r w:rsidRPr="00EB723E">
        <w:rPr>
          <w:b/>
        </w:rPr>
        <w:t xml:space="preserve">Social integrations: </w:t>
      </w:r>
      <w:r>
        <w:rPr>
          <w:b/>
        </w:rPr>
        <w:t xml:space="preserve"> </w:t>
      </w:r>
      <w:proofErr w:type="spellStart"/>
      <w:r w:rsidR="00EB723E" w:rsidRPr="00187775">
        <w:t>StumbleUpon</w:t>
      </w:r>
      <w:proofErr w:type="spellEnd"/>
      <w:r w:rsidRPr="00187775">
        <w:t xml:space="preserve"> tab: </w:t>
      </w:r>
      <w:r w:rsidR="00EB723E" w:rsidRPr="00187775">
        <w:t xml:space="preserve"> Button style:</w:t>
      </w:r>
      <w:r w:rsidR="00EB723E" w:rsidRPr="00EB723E">
        <w:rPr>
          <w:b/>
        </w:rPr>
        <w:t xml:space="preserve"> </w:t>
      </w:r>
      <w:r w:rsidR="00EB723E" w:rsidRPr="009F6237">
        <w:rPr>
          <w:i/>
        </w:rPr>
        <w:t>Small</w:t>
      </w:r>
    </w:p>
    <w:p w:rsidR="00EB723E" w:rsidRPr="00EB723E" w:rsidRDefault="00187775" w:rsidP="00EB723E">
      <w:pPr>
        <w:spacing w:after="0"/>
      </w:pPr>
      <w:r w:rsidRPr="00F80F66">
        <w:rPr>
          <w:b/>
        </w:rPr>
        <w:lastRenderedPageBreak/>
        <w:t>Settings</w:t>
      </w:r>
      <w:r w:rsidRPr="00F80F66">
        <w:t xml:space="preserve"> &gt; </w:t>
      </w:r>
      <w:r w:rsidRPr="00EB723E">
        <w:rPr>
          <w:b/>
        </w:rPr>
        <w:t xml:space="preserve">Social integrations: </w:t>
      </w:r>
      <w:r>
        <w:rPr>
          <w:b/>
        </w:rPr>
        <w:t xml:space="preserve"> </w:t>
      </w:r>
      <w:proofErr w:type="gramStart"/>
      <w:r w:rsidR="00EB723E" w:rsidRPr="00187775">
        <w:t>Pinterest</w:t>
      </w:r>
      <w:r w:rsidRPr="00187775">
        <w:t xml:space="preserve">  tab</w:t>
      </w:r>
      <w:proofErr w:type="gramEnd"/>
      <w:r w:rsidR="00EB723E" w:rsidRPr="00187775">
        <w:t>:</w:t>
      </w:r>
      <w:r>
        <w:t xml:space="preserve"> </w:t>
      </w:r>
      <w:r w:rsidR="00EB723E" w:rsidRPr="00EB723E">
        <w:t xml:space="preserve">Enable Pinterest button - </w:t>
      </w:r>
      <w:r w:rsidR="00EB723E" w:rsidRPr="00187775">
        <w:rPr>
          <w:i/>
        </w:rPr>
        <w:t>No</w:t>
      </w:r>
    </w:p>
    <w:p w:rsidR="00EB723E" w:rsidRPr="00EB723E" w:rsidRDefault="00187775" w:rsidP="00EB723E">
      <w:pPr>
        <w:spacing w:after="0"/>
      </w:pPr>
      <w:r w:rsidRPr="00F80F66">
        <w:rPr>
          <w:b/>
        </w:rPr>
        <w:t>Settings</w:t>
      </w:r>
      <w:r w:rsidRPr="00F80F66">
        <w:t xml:space="preserve"> &gt; </w:t>
      </w:r>
      <w:r w:rsidRPr="00EB723E">
        <w:rPr>
          <w:b/>
        </w:rPr>
        <w:t xml:space="preserve">Social integrations: </w:t>
      </w:r>
      <w:r>
        <w:rPr>
          <w:b/>
        </w:rPr>
        <w:t xml:space="preserve"> </w:t>
      </w:r>
      <w:proofErr w:type="gramStart"/>
      <w:r w:rsidRPr="00187775">
        <w:t>Pinterest  tab</w:t>
      </w:r>
      <w:proofErr w:type="gramEnd"/>
      <w:r w:rsidRPr="00187775">
        <w:t>:</w:t>
      </w:r>
      <w:r>
        <w:t xml:space="preserve"> </w:t>
      </w:r>
      <w:r w:rsidR="00EB723E" w:rsidRPr="00EB723E">
        <w:t xml:space="preserve">Button style - </w:t>
      </w:r>
      <w:r w:rsidR="00EB723E" w:rsidRPr="00187775">
        <w:rPr>
          <w:i/>
        </w:rPr>
        <w:t>Small</w:t>
      </w:r>
    </w:p>
    <w:p w:rsidR="00222364" w:rsidRPr="000734DC" w:rsidRDefault="00222364" w:rsidP="00222364"/>
    <w:p w:rsidR="00222364" w:rsidRPr="00783FA5" w:rsidRDefault="00222364" w:rsidP="00222364">
      <w:pPr>
        <w:pStyle w:val="Heading1"/>
        <w:numPr>
          <w:ilvl w:val="0"/>
          <w:numId w:val="0"/>
        </w:numPr>
        <w:ind w:left="-288"/>
      </w:pPr>
      <w:bookmarkStart w:id="105" w:name="_Toc406777595"/>
      <w:r w:rsidRPr="006721D2">
        <w:rPr>
          <w:color w:val="C00000"/>
        </w:rPr>
        <w:lastRenderedPageBreak/>
        <w:t xml:space="preserve">Addendum </w:t>
      </w:r>
      <w:r>
        <w:t>Theming and Custom Styles</w:t>
      </w:r>
      <w:bookmarkEnd w:id="105"/>
    </w:p>
    <w:p w:rsidR="00222364" w:rsidRDefault="00222364" w:rsidP="00222364"/>
    <w:p w:rsidR="00222364" w:rsidRDefault="00222364" w:rsidP="00222364">
      <w:r>
        <w:t xml:space="preserve">API Portal extends the </w:t>
      </w:r>
      <w:proofErr w:type="spellStart"/>
      <w:r w:rsidRPr="00222364">
        <w:rPr>
          <w:b/>
          <w:i/>
        </w:rPr>
        <w:t>ThemeMagic</w:t>
      </w:r>
      <w:proofErr w:type="spellEnd"/>
      <w:r>
        <w:t xml:space="preserve"> feature of the </w:t>
      </w:r>
      <w:r w:rsidRPr="00222364">
        <w:rPr>
          <w:b/>
          <w:i/>
        </w:rPr>
        <w:t>Purity III</w:t>
      </w:r>
      <w:r>
        <w:t xml:space="preserve"> template based on the </w:t>
      </w:r>
      <w:r w:rsidRPr="00222364">
        <w:rPr>
          <w:b/>
          <w:i/>
        </w:rPr>
        <w:t>T3</w:t>
      </w:r>
      <w:r>
        <w:t xml:space="preserve"> template framework. </w:t>
      </w:r>
      <w:proofErr w:type="spellStart"/>
      <w:r>
        <w:t>ThemeMagic</w:t>
      </w:r>
      <w:proofErr w:type="spellEnd"/>
      <w:r>
        <w:t xml:space="preserve"> provides an administrative GUI for creating themes and modifying theming variables, such as colors and fonts. A live preview shows how the theme configuration affects the site, prior to saving the changes.</w:t>
      </w:r>
    </w:p>
    <w:p w:rsidR="005E6A17" w:rsidRPr="006721D2" w:rsidRDefault="005E6A17" w:rsidP="005E6A17">
      <w:pPr>
        <w:pStyle w:val="ListParagraph"/>
        <w:numPr>
          <w:ilvl w:val="0"/>
          <w:numId w:val="23"/>
        </w:numPr>
        <w:rPr>
          <w:b/>
          <w:sz w:val="28"/>
          <w:szCs w:val="28"/>
        </w:rPr>
      </w:pPr>
      <w:r>
        <w:rPr>
          <w:b/>
          <w:sz w:val="28"/>
          <w:szCs w:val="28"/>
        </w:rPr>
        <w:t xml:space="preserve">Customization with </w:t>
      </w:r>
      <w:proofErr w:type="spellStart"/>
      <w:r>
        <w:rPr>
          <w:b/>
          <w:sz w:val="28"/>
          <w:szCs w:val="28"/>
        </w:rPr>
        <w:t>ThemeMagic</w:t>
      </w:r>
      <w:proofErr w:type="spellEnd"/>
    </w:p>
    <w:p w:rsidR="00222364" w:rsidRDefault="00222364" w:rsidP="00222364">
      <w:proofErr w:type="gramStart"/>
      <w:r>
        <w:t xml:space="preserve">To access </w:t>
      </w:r>
      <w:proofErr w:type="spellStart"/>
      <w:r>
        <w:t>ThemeMagic</w:t>
      </w:r>
      <w:proofErr w:type="spellEnd"/>
      <w:r>
        <w:t xml:space="preserve"> from the Joomla administrator UI, go to </w:t>
      </w:r>
      <w:r w:rsidRPr="00222364">
        <w:rPr>
          <w:i/>
        </w:rPr>
        <w:t>Extensions</w:t>
      </w:r>
      <w:r>
        <w:t xml:space="preserve"> &gt; </w:t>
      </w:r>
      <w:r w:rsidRPr="00222364">
        <w:rPr>
          <w:i/>
        </w:rPr>
        <w:t>Template Manager</w:t>
      </w:r>
      <w:r>
        <w:t xml:space="preserve"> &gt; </w:t>
      </w:r>
      <w:r w:rsidRPr="00222364">
        <w:rPr>
          <w:i/>
        </w:rPr>
        <w:t>Styles</w:t>
      </w:r>
      <w:r>
        <w:t xml:space="preserve"> &gt; </w:t>
      </w:r>
      <w:proofErr w:type="spellStart"/>
      <w:r w:rsidRPr="00222364">
        <w:rPr>
          <w:i/>
        </w:rPr>
        <w:t>purity_III</w:t>
      </w:r>
      <w:proofErr w:type="spellEnd"/>
      <w:r w:rsidRPr="00222364">
        <w:rPr>
          <w:i/>
        </w:rPr>
        <w:t xml:space="preserve"> - Default</w:t>
      </w:r>
      <w:r>
        <w:t xml:space="preserve"> and press the “</w:t>
      </w:r>
      <w:proofErr w:type="spellStart"/>
      <w:r>
        <w:t>ThemeMagic</w:t>
      </w:r>
      <w:proofErr w:type="spellEnd"/>
      <w:r>
        <w:t>” button.</w:t>
      </w:r>
      <w:proofErr w:type="gramEnd"/>
      <w:r>
        <w:t xml:space="preserve"> </w:t>
      </w:r>
    </w:p>
    <w:p w:rsidR="00222364" w:rsidRDefault="00222364" w:rsidP="00222364">
      <w:r w:rsidRPr="00222364">
        <w:rPr>
          <w:b/>
        </w:rPr>
        <w:t>Note:</w:t>
      </w:r>
      <w:r>
        <w:t xml:space="preserve"> API Portal includes one theme named “</w:t>
      </w:r>
      <w:proofErr w:type="spellStart"/>
      <w:r>
        <w:t>axway</w:t>
      </w:r>
      <w:proofErr w:type="spellEnd"/>
      <w:r>
        <w:t>.” Additional themes should be initially copied from the “</w:t>
      </w:r>
      <w:proofErr w:type="spellStart"/>
      <w:r>
        <w:t>axway</w:t>
      </w:r>
      <w:proofErr w:type="spellEnd"/>
      <w:r>
        <w:t>” theme in order to work properly.</w:t>
      </w:r>
    </w:p>
    <w:p w:rsidR="00222364" w:rsidRDefault="00222364" w:rsidP="00222364">
      <w:r>
        <w:t>Theming variables are grouped into sections:</w:t>
      </w:r>
    </w:p>
    <w:p w:rsidR="00222364" w:rsidRDefault="00222364" w:rsidP="00222364">
      <w:pPr>
        <w:pStyle w:val="ListParagraph"/>
        <w:numPr>
          <w:ilvl w:val="0"/>
          <w:numId w:val="22"/>
        </w:numPr>
      </w:pPr>
      <w:r>
        <w:t xml:space="preserve">The </w:t>
      </w:r>
      <w:r w:rsidRPr="00222364">
        <w:rPr>
          <w:i/>
        </w:rPr>
        <w:t>Key Colors</w:t>
      </w:r>
      <w:r>
        <w:t xml:space="preserve"> section includes the base colors for all styles. The default key colors are sea blue and gray.</w:t>
      </w:r>
    </w:p>
    <w:p w:rsidR="00222364" w:rsidRDefault="00222364" w:rsidP="00222364">
      <w:pPr>
        <w:pStyle w:val="ListParagraph"/>
        <w:numPr>
          <w:ilvl w:val="0"/>
          <w:numId w:val="22"/>
        </w:numPr>
      </w:pPr>
      <w:r>
        <w:t xml:space="preserve">The </w:t>
      </w:r>
      <w:r w:rsidRPr="00222364">
        <w:rPr>
          <w:i/>
        </w:rPr>
        <w:t>Basic Colors</w:t>
      </w:r>
      <w:r>
        <w:t xml:space="preserve"> section further distinguishes colors by the major UI elements such as buttons and menus. The default values for the basic colors are based on the key colors, but can be overridden for control over the styles of individual UI elements.</w:t>
      </w:r>
    </w:p>
    <w:p w:rsidR="00222364" w:rsidRDefault="00222364" w:rsidP="00222364">
      <w:pPr>
        <w:pStyle w:val="ListParagraph"/>
        <w:numPr>
          <w:ilvl w:val="0"/>
          <w:numId w:val="22"/>
        </w:numPr>
      </w:pPr>
      <w:r>
        <w:t xml:space="preserve">The </w:t>
      </w:r>
      <w:r w:rsidRPr="00222364">
        <w:rPr>
          <w:i/>
        </w:rPr>
        <w:t>Global Fonts</w:t>
      </w:r>
      <w:r>
        <w:t xml:space="preserve"> and </w:t>
      </w:r>
      <w:r w:rsidRPr="00222364">
        <w:rPr>
          <w:i/>
        </w:rPr>
        <w:t>Headings</w:t>
      </w:r>
      <w:r>
        <w:t xml:space="preserve"> sections provide control over the typefaces and sizes of the main text elements.</w:t>
      </w:r>
    </w:p>
    <w:p w:rsidR="00222364" w:rsidRPr="00222364" w:rsidRDefault="00222364" w:rsidP="00222364">
      <w:pPr>
        <w:pStyle w:val="ListParagraph"/>
        <w:numPr>
          <w:ilvl w:val="0"/>
          <w:numId w:val="22"/>
        </w:numPr>
      </w:pPr>
      <w:r>
        <w:t>The remaining sections allow fine-grained customization of the UI elements, if needed. Most of the variables in these sections are based on the basic color variables.</w:t>
      </w:r>
    </w:p>
    <w:p w:rsidR="00222364" w:rsidRDefault="00222364" w:rsidP="00222364">
      <w:r w:rsidRPr="00222364">
        <w:rPr>
          <w:b/>
        </w:rPr>
        <w:t>Note:</w:t>
      </w:r>
      <w:r>
        <w:t xml:space="preserve"> Variable names begin with the “@” character, as per the </w:t>
      </w:r>
      <w:hyperlink r:id="rId62" w:history="1">
        <w:r w:rsidRPr="00222364">
          <w:rPr>
            <w:rStyle w:val="Hyperlink"/>
          </w:rPr>
          <w:t>Less</w:t>
        </w:r>
      </w:hyperlink>
      <w:r>
        <w:t xml:space="preserve"> language. The variables, as well as </w:t>
      </w:r>
      <w:proofErr w:type="gramStart"/>
      <w:r>
        <w:t>Less</w:t>
      </w:r>
      <w:proofErr w:type="gramEnd"/>
      <w:r>
        <w:t xml:space="preserve"> expressions and functions, can be used to set the value of any variable.</w:t>
      </w:r>
    </w:p>
    <w:p w:rsidR="00222364" w:rsidRPr="006721D2" w:rsidRDefault="00222364" w:rsidP="00222364">
      <w:pPr>
        <w:pStyle w:val="ListParagraph"/>
        <w:numPr>
          <w:ilvl w:val="0"/>
          <w:numId w:val="23"/>
        </w:numPr>
        <w:rPr>
          <w:b/>
          <w:sz w:val="28"/>
          <w:szCs w:val="28"/>
        </w:rPr>
      </w:pPr>
      <w:r>
        <w:rPr>
          <w:b/>
          <w:sz w:val="28"/>
          <w:szCs w:val="28"/>
        </w:rPr>
        <w:t>Configuration Files</w:t>
      </w:r>
    </w:p>
    <w:p w:rsidR="00222364" w:rsidRDefault="00222364" w:rsidP="00222364">
      <w:r>
        <w:t xml:space="preserve">API Portal includes files added to the Purity III template’s folders and files replacing those belonging to the Purity III template. </w:t>
      </w:r>
      <w:r w:rsidR="00D159AD">
        <w:t xml:space="preserve">All paths are relative to the </w:t>
      </w:r>
      <w:proofErr w:type="spellStart"/>
      <w:r w:rsidR="00D159AD">
        <w:t>purity_iii</w:t>
      </w:r>
      <w:proofErr w:type="spellEnd"/>
      <w:r w:rsidR="00D159AD">
        <w:t xml:space="preserve"> template folder.</w:t>
      </w:r>
    </w:p>
    <w:p w:rsidR="00D159AD" w:rsidRPr="00EB723E" w:rsidRDefault="00222364" w:rsidP="00D159AD">
      <w:pPr>
        <w:spacing w:after="0"/>
        <w:jc w:val="center"/>
        <w:rPr>
          <w:b/>
        </w:rPr>
      </w:pPr>
      <w:r>
        <w:rPr>
          <w:b/>
        </w:rPr>
        <w:t>Files Added</w:t>
      </w:r>
      <w:r w:rsidR="00D159AD">
        <w:rPr>
          <w:b/>
        </w:rPr>
        <w:br/>
      </w:r>
    </w:p>
    <w:p w:rsidR="00222364" w:rsidRDefault="00222364" w:rsidP="00222364">
      <w:proofErr w:type="gramStart"/>
      <w:r w:rsidRPr="00D159AD">
        <w:rPr>
          <w:b/>
        </w:rPr>
        <w:t>less/custom-</w:t>
      </w:r>
      <w:proofErr w:type="spellStart"/>
      <w:r w:rsidRPr="00D159AD">
        <w:rPr>
          <w:b/>
        </w:rPr>
        <w:t>themed.less</w:t>
      </w:r>
      <w:proofErr w:type="spellEnd"/>
      <w:proofErr w:type="gramEnd"/>
      <w:r w:rsidRPr="00D159AD">
        <w:rPr>
          <w:b/>
        </w:rPr>
        <w:t>:</w:t>
      </w:r>
      <w:r>
        <w:t xml:space="preserve"> The main Less file that compiles all custom styles for API Portal.</w:t>
      </w:r>
    </w:p>
    <w:p w:rsidR="00222364" w:rsidRDefault="00222364" w:rsidP="00222364">
      <w:proofErr w:type="gramStart"/>
      <w:r w:rsidRPr="00D159AD">
        <w:rPr>
          <w:b/>
        </w:rPr>
        <w:t>less/variables-</w:t>
      </w:r>
      <w:proofErr w:type="spellStart"/>
      <w:r w:rsidRPr="00D159AD">
        <w:rPr>
          <w:b/>
        </w:rPr>
        <w:t>themed.less</w:t>
      </w:r>
      <w:proofErr w:type="spellEnd"/>
      <w:proofErr w:type="gramEnd"/>
      <w:r w:rsidRPr="00D159AD">
        <w:rPr>
          <w:b/>
        </w:rPr>
        <w:t>:</w:t>
      </w:r>
      <w:r>
        <w:t xml:space="preserve"> </w:t>
      </w:r>
      <w:r w:rsidR="00D159AD">
        <w:t xml:space="preserve">Defines </w:t>
      </w:r>
      <w:r>
        <w:t>all</w:t>
      </w:r>
      <w:r w:rsidR="00D159AD">
        <w:t xml:space="preserve"> customizable variables and their default values.</w:t>
      </w:r>
    </w:p>
    <w:p w:rsidR="00222364" w:rsidRDefault="00222364" w:rsidP="00222364">
      <w:proofErr w:type="gramStart"/>
      <w:r w:rsidRPr="00D159AD">
        <w:rPr>
          <w:b/>
        </w:rPr>
        <w:lastRenderedPageBreak/>
        <w:t>less/custom-</w:t>
      </w:r>
      <w:proofErr w:type="spellStart"/>
      <w:r w:rsidRPr="00D159AD">
        <w:rPr>
          <w:b/>
        </w:rPr>
        <w:t>styles.less</w:t>
      </w:r>
      <w:proofErr w:type="spellEnd"/>
      <w:proofErr w:type="gramEnd"/>
      <w:r w:rsidRPr="00D159AD">
        <w:rPr>
          <w:b/>
        </w:rPr>
        <w:t>:</w:t>
      </w:r>
      <w:r w:rsidR="00D159AD">
        <w:t xml:space="preserve"> Defines all styles used by API Portal. Styles are based on the theme variables defined in </w:t>
      </w:r>
      <w:r w:rsidR="00D159AD" w:rsidRPr="00D159AD">
        <w:rPr>
          <w:i/>
        </w:rPr>
        <w:t>variables-</w:t>
      </w:r>
      <w:proofErr w:type="spellStart"/>
      <w:r w:rsidR="00D159AD" w:rsidRPr="00D159AD">
        <w:rPr>
          <w:i/>
        </w:rPr>
        <w:t>themed.less</w:t>
      </w:r>
      <w:proofErr w:type="spellEnd"/>
      <w:r w:rsidR="00D159AD">
        <w:t xml:space="preserve"> and possibly customized in the theme’s </w:t>
      </w:r>
      <w:r w:rsidR="00D159AD" w:rsidRPr="00D159AD">
        <w:rPr>
          <w:i/>
        </w:rPr>
        <w:t>variables-</w:t>
      </w:r>
      <w:proofErr w:type="spellStart"/>
      <w:r w:rsidR="00D159AD" w:rsidRPr="00D159AD">
        <w:rPr>
          <w:i/>
        </w:rPr>
        <w:t>custom.less</w:t>
      </w:r>
      <w:proofErr w:type="spellEnd"/>
      <w:r w:rsidR="00D159AD">
        <w:t>.</w:t>
      </w:r>
    </w:p>
    <w:p w:rsidR="00222364" w:rsidRDefault="00222364" w:rsidP="00222364">
      <w:proofErr w:type="gramStart"/>
      <w:r w:rsidRPr="00D159AD">
        <w:rPr>
          <w:b/>
        </w:rPr>
        <w:t>less/vars-a5.less</w:t>
      </w:r>
      <w:proofErr w:type="gramEnd"/>
      <w:r w:rsidRPr="00D159AD">
        <w:rPr>
          <w:b/>
        </w:rPr>
        <w:t>:</w:t>
      </w:r>
      <w:r w:rsidR="00D159AD">
        <w:t xml:space="preserve"> Constants for the Axway5 style after which the default API Portal style is based.</w:t>
      </w:r>
    </w:p>
    <w:p w:rsidR="00D159AD" w:rsidRDefault="00D159AD" w:rsidP="00D159AD">
      <w:r w:rsidRPr="00D159AD">
        <w:rPr>
          <w:b/>
        </w:rPr>
        <w:t>less/themes/</w:t>
      </w:r>
      <w:proofErr w:type="spellStart"/>
      <w:r w:rsidRPr="00D159AD">
        <w:rPr>
          <w:b/>
        </w:rPr>
        <w:t>axway</w:t>
      </w:r>
      <w:proofErr w:type="spellEnd"/>
      <w:r w:rsidRPr="00D159AD">
        <w:rPr>
          <w:b/>
        </w:rPr>
        <w:t>/</w:t>
      </w:r>
      <w:proofErr w:type="spellStart"/>
      <w:r w:rsidRPr="00D159AD">
        <w:rPr>
          <w:b/>
        </w:rPr>
        <w:t>template.less</w:t>
      </w:r>
      <w:proofErr w:type="spellEnd"/>
      <w:r w:rsidRPr="00D159AD">
        <w:rPr>
          <w:b/>
        </w:rPr>
        <w:t>:</w:t>
      </w:r>
      <w:r>
        <w:t xml:space="preserve"> Styles for the theme. </w:t>
      </w:r>
      <w:proofErr w:type="gramStart"/>
      <w:r>
        <w:t xml:space="preserve">Imports </w:t>
      </w:r>
      <w:r w:rsidRPr="00D159AD">
        <w:rPr>
          <w:i/>
        </w:rPr>
        <w:t>custom-</w:t>
      </w:r>
      <w:proofErr w:type="spellStart"/>
      <w:r w:rsidRPr="00D159AD">
        <w:rPr>
          <w:i/>
        </w:rPr>
        <w:t>styles.less</w:t>
      </w:r>
      <w:proofErr w:type="spellEnd"/>
      <w:r>
        <w:t>.</w:t>
      </w:r>
      <w:proofErr w:type="gramEnd"/>
    </w:p>
    <w:p w:rsidR="00222364" w:rsidRDefault="00222364" w:rsidP="00222364">
      <w:r w:rsidRPr="00D159AD">
        <w:rPr>
          <w:b/>
        </w:rPr>
        <w:t>less/themes/</w:t>
      </w:r>
      <w:proofErr w:type="spellStart"/>
      <w:r w:rsidRPr="00D159AD">
        <w:rPr>
          <w:b/>
        </w:rPr>
        <w:t>axway</w:t>
      </w:r>
      <w:proofErr w:type="spellEnd"/>
      <w:r w:rsidRPr="00D159AD">
        <w:rPr>
          <w:b/>
        </w:rPr>
        <w:t>/</w:t>
      </w:r>
      <w:proofErr w:type="spellStart"/>
      <w:r w:rsidRPr="00D159AD">
        <w:rPr>
          <w:b/>
        </w:rPr>
        <w:t>variables.less</w:t>
      </w:r>
      <w:proofErr w:type="spellEnd"/>
      <w:r w:rsidRPr="00D159AD">
        <w:rPr>
          <w:b/>
        </w:rPr>
        <w:t>:</w:t>
      </w:r>
      <w:r w:rsidR="00D159AD">
        <w:t xml:space="preserve"> Theme values customized via a file editor. </w:t>
      </w:r>
      <w:proofErr w:type="gramStart"/>
      <w:r w:rsidR="00D159AD">
        <w:t xml:space="preserve">Imports </w:t>
      </w:r>
      <w:r w:rsidR="00D159AD" w:rsidRPr="00D159AD">
        <w:rPr>
          <w:i/>
        </w:rPr>
        <w:t>variables-</w:t>
      </w:r>
      <w:proofErr w:type="spellStart"/>
      <w:r w:rsidR="00D159AD" w:rsidRPr="00D159AD">
        <w:rPr>
          <w:i/>
        </w:rPr>
        <w:t>themed.less</w:t>
      </w:r>
      <w:proofErr w:type="spellEnd"/>
      <w:r w:rsidR="00D159AD">
        <w:t>.</w:t>
      </w:r>
      <w:proofErr w:type="gramEnd"/>
    </w:p>
    <w:p w:rsidR="00222364" w:rsidRDefault="00222364" w:rsidP="00222364">
      <w:r w:rsidRPr="00D159AD">
        <w:rPr>
          <w:b/>
        </w:rPr>
        <w:t>less/themes/</w:t>
      </w:r>
      <w:proofErr w:type="spellStart"/>
      <w:r w:rsidRPr="00D159AD">
        <w:rPr>
          <w:b/>
        </w:rPr>
        <w:t>axway</w:t>
      </w:r>
      <w:proofErr w:type="spellEnd"/>
      <w:r w:rsidRPr="00D159AD">
        <w:rPr>
          <w:b/>
        </w:rPr>
        <w:t>/variables-</w:t>
      </w:r>
      <w:proofErr w:type="spellStart"/>
      <w:r w:rsidRPr="00D159AD">
        <w:rPr>
          <w:b/>
        </w:rPr>
        <w:t>custom.less</w:t>
      </w:r>
      <w:proofErr w:type="spellEnd"/>
      <w:r w:rsidRPr="00D159AD">
        <w:rPr>
          <w:b/>
        </w:rPr>
        <w:t>:</w:t>
      </w:r>
      <w:r w:rsidR="00D159AD">
        <w:t xml:space="preserve"> Theme values customized via the </w:t>
      </w:r>
      <w:proofErr w:type="spellStart"/>
      <w:r w:rsidR="00D159AD">
        <w:t>ThemeMagic</w:t>
      </w:r>
      <w:proofErr w:type="spellEnd"/>
      <w:r w:rsidR="00D159AD">
        <w:t xml:space="preserve"> GUI. Do not edit this file manually.</w:t>
      </w:r>
    </w:p>
    <w:p w:rsidR="00D159AD" w:rsidRPr="00EB723E" w:rsidRDefault="00222364" w:rsidP="00D159AD">
      <w:pPr>
        <w:spacing w:after="0"/>
        <w:jc w:val="center"/>
        <w:rPr>
          <w:b/>
        </w:rPr>
      </w:pPr>
      <w:r>
        <w:rPr>
          <w:b/>
        </w:rPr>
        <w:t>Purity III Files Replaced</w:t>
      </w:r>
      <w:r w:rsidR="00D159AD">
        <w:rPr>
          <w:b/>
        </w:rPr>
        <w:br/>
      </w:r>
    </w:p>
    <w:p w:rsidR="00222364" w:rsidRDefault="00222364" w:rsidP="00222364">
      <w:r w:rsidRPr="00D159AD">
        <w:rPr>
          <w:b/>
        </w:rPr>
        <w:t>thememagic.xml</w:t>
      </w:r>
      <w:r w:rsidR="00D159AD" w:rsidRPr="00D159AD">
        <w:rPr>
          <w:b/>
        </w:rPr>
        <w:t>:</w:t>
      </w:r>
      <w:r w:rsidR="00D159AD">
        <w:t xml:space="preserve"> Configuration for the </w:t>
      </w:r>
      <w:proofErr w:type="spellStart"/>
      <w:r w:rsidR="00D159AD">
        <w:t>ThemeMagic</w:t>
      </w:r>
      <w:proofErr w:type="spellEnd"/>
      <w:r w:rsidR="00D159AD">
        <w:t xml:space="preserve"> GUI.</w:t>
      </w:r>
    </w:p>
    <w:p w:rsidR="00D159AD" w:rsidRPr="00D159AD" w:rsidRDefault="00D159AD" w:rsidP="00222364">
      <w:r w:rsidRPr="00D159AD">
        <w:rPr>
          <w:b/>
        </w:rPr>
        <w:t>language/en-GB/en-GB.tpl_purity_iii.ini:</w:t>
      </w:r>
      <w:r w:rsidRPr="00D159AD">
        <w:t xml:space="preserve"> Language strings displayed in the </w:t>
      </w:r>
      <w:proofErr w:type="spellStart"/>
      <w:r w:rsidRPr="00D159AD">
        <w:t>ThemeMagic</w:t>
      </w:r>
      <w:proofErr w:type="spellEnd"/>
      <w:r w:rsidRPr="00D159AD">
        <w:t xml:space="preserve"> GUI. </w:t>
      </w:r>
      <w:r>
        <w:t xml:space="preserve">In order to be utilized by </w:t>
      </w:r>
      <w:proofErr w:type="spellStart"/>
      <w:r>
        <w:t>ThemeMagic</w:t>
      </w:r>
      <w:proofErr w:type="spellEnd"/>
      <w:r>
        <w:t xml:space="preserve">, this file must be copied to Joomla’s main language folder, </w:t>
      </w:r>
      <w:r w:rsidRPr="00D159AD">
        <w:rPr>
          <w:i/>
        </w:rPr>
        <w:t>language/en-GB/en-GB.tpl_purity_iii.ini</w:t>
      </w:r>
      <w:r>
        <w:t>. The copy is done when the API Portal plugin is installed.</w:t>
      </w:r>
    </w:p>
    <w:p w:rsidR="00222364" w:rsidRDefault="00222364" w:rsidP="00222364">
      <w:proofErr w:type="gramStart"/>
      <w:r w:rsidRPr="00D159AD">
        <w:rPr>
          <w:b/>
        </w:rPr>
        <w:t>less/</w:t>
      </w:r>
      <w:proofErr w:type="spellStart"/>
      <w:r w:rsidRPr="00D159AD">
        <w:rPr>
          <w:b/>
        </w:rPr>
        <w:t>variables.less</w:t>
      </w:r>
      <w:proofErr w:type="spellEnd"/>
      <w:proofErr w:type="gramEnd"/>
      <w:r w:rsidR="00D159AD" w:rsidRPr="00D159AD">
        <w:rPr>
          <w:b/>
        </w:rPr>
        <w:t>:</w:t>
      </w:r>
      <w:r w:rsidR="00D159AD">
        <w:t xml:space="preserve"> Global variables for the Purity III template. Default values for theming variables must be defined in this </w:t>
      </w:r>
      <w:proofErr w:type="gramStart"/>
      <w:r w:rsidR="00D159AD">
        <w:t>file,</w:t>
      </w:r>
      <w:proofErr w:type="gramEnd"/>
      <w:r w:rsidR="00D159AD">
        <w:t xml:space="preserve"> therefore the contents of </w:t>
      </w:r>
      <w:r w:rsidR="00D159AD" w:rsidRPr="00D159AD">
        <w:rPr>
          <w:i/>
        </w:rPr>
        <w:t>variables-</w:t>
      </w:r>
      <w:proofErr w:type="spellStart"/>
      <w:r w:rsidR="00D159AD" w:rsidRPr="00D159AD">
        <w:rPr>
          <w:i/>
        </w:rPr>
        <w:t>themed.less</w:t>
      </w:r>
      <w:proofErr w:type="spellEnd"/>
      <w:r w:rsidR="00D159AD">
        <w:t xml:space="preserve"> should be included at the bottom of this file.</w:t>
      </w:r>
    </w:p>
    <w:p w:rsidR="00D159AD" w:rsidRPr="00EB723E" w:rsidRDefault="00D159AD" w:rsidP="00D159AD">
      <w:pPr>
        <w:spacing w:after="0"/>
        <w:jc w:val="center"/>
        <w:rPr>
          <w:b/>
        </w:rPr>
      </w:pPr>
      <w:r>
        <w:rPr>
          <w:b/>
        </w:rPr>
        <w:t>Notes about Updating Purity III, T3, or API Portal</w:t>
      </w:r>
      <w:r>
        <w:rPr>
          <w:b/>
        </w:rPr>
        <w:br/>
      </w:r>
    </w:p>
    <w:p w:rsidR="00222364" w:rsidRDefault="00D159AD" w:rsidP="00222364">
      <w:r>
        <w:t>The Purity III files replaced by the API Portal plugin should be backed up prior to updating the template or framework, then restored or merged afterwards.</w:t>
      </w:r>
    </w:p>
    <w:p w:rsidR="00D159AD" w:rsidRDefault="00D159AD" w:rsidP="00222364">
      <w:r>
        <w:t>If the “</w:t>
      </w:r>
      <w:proofErr w:type="spellStart"/>
      <w:r>
        <w:t>axway</w:t>
      </w:r>
      <w:proofErr w:type="spellEnd"/>
      <w:r>
        <w:t>” theme or any file mentioned above has been customized, backups should be made prior to updating the API Portal plugin to avoid losing those customizations. Merging may be required after the update.</w:t>
      </w:r>
    </w:p>
    <w:p w:rsidR="005E6A17" w:rsidRPr="00EB723E" w:rsidRDefault="005E6A17" w:rsidP="005E6A17">
      <w:pPr>
        <w:spacing w:after="0"/>
        <w:jc w:val="center"/>
        <w:rPr>
          <w:b/>
        </w:rPr>
      </w:pPr>
      <w:r>
        <w:rPr>
          <w:b/>
        </w:rPr>
        <w:t xml:space="preserve">Adding a Custom </w:t>
      </w:r>
      <w:proofErr w:type="spellStart"/>
      <w:r>
        <w:rPr>
          <w:b/>
        </w:rPr>
        <w:t>Stylesheet</w:t>
      </w:r>
      <w:proofErr w:type="spellEnd"/>
      <w:r>
        <w:rPr>
          <w:b/>
        </w:rPr>
        <w:br/>
      </w:r>
    </w:p>
    <w:p w:rsidR="005E6A17" w:rsidRDefault="005E6A17" w:rsidP="005E6A17">
      <w:r>
        <w:t xml:space="preserve">Additional styles that rely on the customizable variables can be added to </w:t>
      </w:r>
      <w:r w:rsidRPr="005E6A17">
        <w:rPr>
          <w:i/>
        </w:rPr>
        <w:t>custom-</w:t>
      </w:r>
      <w:proofErr w:type="spellStart"/>
      <w:r w:rsidRPr="005E6A17">
        <w:rPr>
          <w:i/>
        </w:rPr>
        <w:t>styles.less</w:t>
      </w:r>
      <w:proofErr w:type="spellEnd"/>
      <w:r>
        <w:t xml:space="preserve">. A safer way that avoids being overwritten during plugin updates is to create a new less file and import it from </w:t>
      </w:r>
      <w:r w:rsidRPr="005E6A17">
        <w:rPr>
          <w:i/>
        </w:rPr>
        <w:t>custom-</w:t>
      </w:r>
      <w:proofErr w:type="spellStart"/>
      <w:r w:rsidRPr="005E6A17">
        <w:rPr>
          <w:i/>
        </w:rPr>
        <w:t>themed.less</w:t>
      </w:r>
      <w:proofErr w:type="spellEnd"/>
      <w:r>
        <w:t>.</w:t>
      </w:r>
    </w:p>
    <w:p w:rsidR="005E6A17" w:rsidRPr="005E6A17" w:rsidRDefault="005E6A17" w:rsidP="005E6A17">
      <w:r>
        <w:t xml:space="preserve">When styles are modified, the .less files should be compiled to CSS using the “&lt;/&gt; LESS to CSS” button on the </w:t>
      </w:r>
      <w:r w:rsidRPr="005E6A17">
        <w:rPr>
          <w:i/>
        </w:rPr>
        <w:t xml:space="preserve">Purity III </w:t>
      </w:r>
      <w:r>
        <w:rPr>
          <w:i/>
        </w:rPr>
        <w:t>–</w:t>
      </w:r>
      <w:r w:rsidRPr="005E6A17">
        <w:rPr>
          <w:i/>
        </w:rPr>
        <w:t xml:space="preserve"> Default</w:t>
      </w:r>
      <w:r>
        <w:t xml:space="preserve"> configuration screen.</w:t>
      </w:r>
    </w:p>
    <w:p w:rsidR="005E6A17" w:rsidRDefault="005E6A17" w:rsidP="005E6A17">
      <w:r>
        <w:t xml:space="preserve">T3 provides a simple way to add a custom </w:t>
      </w:r>
      <w:proofErr w:type="spellStart"/>
      <w:r>
        <w:t>stylesheet</w:t>
      </w:r>
      <w:proofErr w:type="spellEnd"/>
      <w:r>
        <w:t xml:space="preserve">. It will always attempt to load a CSS file called </w:t>
      </w:r>
      <w:r w:rsidRPr="00D159AD">
        <w:rPr>
          <w:i/>
        </w:rPr>
        <w:t>custom.css</w:t>
      </w:r>
      <w:r>
        <w:rPr>
          <w:i/>
        </w:rPr>
        <w:t xml:space="preserve"> </w:t>
      </w:r>
      <w:r>
        <w:t xml:space="preserve">(usually located in Purity’s </w:t>
      </w:r>
      <w:proofErr w:type="spellStart"/>
      <w:r w:rsidRPr="00D159AD">
        <w:rPr>
          <w:i/>
        </w:rPr>
        <w:t>css</w:t>
      </w:r>
      <w:proofErr w:type="spellEnd"/>
      <w:r>
        <w:t xml:space="preserve"> folder).</w:t>
      </w:r>
    </w:p>
    <w:p w:rsidR="00D159AD" w:rsidRDefault="005E6A17" w:rsidP="00222364">
      <w:r w:rsidRPr="005E6A17">
        <w:rPr>
          <w:b/>
        </w:rPr>
        <w:lastRenderedPageBreak/>
        <w:t xml:space="preserve">Note: </w:t>
      </w:r>
      <w:r>
        <w:t xml:space="preserve">If </w:t>
      </w:r>
      <w:proofErr w:type="gramStart"/>
      <w:r>
        <w:t>Less</w:t>
      </w:r>
      <w:proofErr w:type="gramEnd"/>
      <w:r>
        <w:t xml:space="preserve"> functionality is needed in the custom </w:t>
      </w:r>
      <w:proofErr w:type="spellStart"/>
      <w:r>
        <w:t>stylesheet</w:t>
      </w:r>
      <w:proofErr w:type="spellEnd"/>
      <w:r>
        <w:t xml:space="preserve">, create </w:t>
      </w:r>
      <w:r w:rsidRPr="00D159AD">
        <w:rPr>
          <w:i/>
        </w:rPr>
        <w:t>less/</w:t>
      </w:r>
      <w:proofErr w:type="spellStart"/>
      <w:r w:rsidRPr="00D159AD">
        <w:rPr>
          <w:i/>
        </w:rPr>
        <w:t>custom.less</w:t>
      </w:r>
      <w:proofErr w:type="spellEnd"/>
      <w:r>
        <w:t xml:space="preserve"> which will then compile to </w:t>
      </w:r>
      <w:r w:rsidRPr="00D159AD">
        <w:rPr>
          <w:i/>
        </w:rPr>
        <w:t>custom.css</w:t>
      </w:r>
      <w:r>
        <w:t xml:space="preserve">. This technique has a limitation in that styles defined in </w:t>
      </w:r>
      <w:proofErr w:type="spellStart"/>
      <w:r w:rsidRPr="00D159AD">
        <w:rPr>
          <w:i/>
        </w:rPr>
        <w:t>custom.less</w:t>
      </w:r>
      <w:proofErr w:type="spellEnd"/>
      <w:r>
        <w:t xml:space="preserve"> are independent of the template’s </w:t>
      </w:r>
      <w:proofErr w:type="spellStart"/>
      <w:r>
        <w:t>stylesheet</w:t>
      </w:r>
      <w:proofErr w:type="spellEnd"/>
      <w:r>
        <w:t xml:space="preserve"> and do not render with updated variable values in </w:t>
      </w:r>
      <w:proofErr w:type="spellStart"/>
      <w:r>
        <w:t>ThemeMagic’s</w:t>
      </w:r>
      <w:proofErr w:type="spellEnd"/>
      <w:r>
        <w:t xml:space="preserve"> preview.</w:t>
      </w:r>
    </w:p>
    <w:p w:rsidR="005E6A17" w:rsidRPr="00222364" w:rsidRDefault="005E6A17" w:rsidP="00222364"/>
    <w:sectPr w:rsidR="005E6A17" w:rsidRPr="00222364" w:rsidSect="00A6367E">
      <w:footerReference w:type="default" r:id="rId63"/>
      <w:pgSz w:w="12240" w:h="15840" w:code="1"/>
      <w:pgMar w:top="1440" w:right="1080" w:bottom="1440" w:left="1080" w:header="360"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162" w:rsidRDefault="00237162" w:rsidP="00DA5D20">
      <w:r>
        <w:separator/>
      </w:r>
    </w:p>
    <w:p w:rsidR="00237162" w:rsidRDefault="00237162" w:rsidP="00DA5D20"/>
    <w:p w:rsidR="00237162" w:rsidRDefault="00237162" w:rsidP="00DA5D20"/>
  </w:endnote>
  <w:endnote w:type="continuationSeparator" w:id="0">
    <w:p w:rsidR="00237162" w:rsidRDefault="00237162" w:rsidP="00DA5D20">
      <w:r>
        <w:continuationSeparator/>
      </w:r>
    </w:p>
    <w:p w:rsidR="00237162" w:rsidRDefault="00237162" w:rsidP="00DA5D20"/>
    <w:p w:rsidR="00237162" w:rsidRDefault="00237162" w:rsidP="00DA5D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Eras Medium ITC">
    <w:panose1 w:val="020B0602030504020804"/>
    <w:charset w:val="00"/>
    <w:family w:val="swiss"/>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Square721 Ex BT">
    <w:altName w:val="Arial"/>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EBE" w:rsidRDefault="00152A54" w:rsidP="00DA5D20">
    <w:pPr>
      <w:pStyle w:val="Footer"/>
      <w:rPr>
        <w:rStyle w:val="PageNumber"/>
      </w:rPr>
    </w:pPr>
    <w:r>
      <w:rPr>
        <w:rStyle w:val="PageNumber"/>
      </w:rPr>
      <w:fldChar w:fldCharType="begin"/>
    </w:r>
    <w:r w:rsidR="00D33EBE">
      <w:rPr>
        <w:rStyle w:val="PageNumber"/>
      </w:rPr>
      <w:instrText xml:space="preserve">PAGE  </w:instrText>
    </w:r>
    <w:r>
      <w:rPr>
        <w:rStyle w:val="PageNumber"/>
      </w:rPr>
      <w:fldChar w:fldCharType="end"/>
    </w:r>
  </w:p>
  <w:p w:rsidR="00D33EBE" w:rsidRDefault="00D33EBE" w:rsidP="00DA5D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D1" w:rsidRDefault="002428D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EBE" w:rsidRDefault="00237162" w:rsidP="00DA5D20">
    <w:pPr>
      <w:pStyle w:val="Footer"/>
    </w:pPr>
    <w:r>
      <w:rPr>
        <w:noProof/>
      </w:rPr>
      <w:pict>
        <v:shapetype id="_x0000_t202" coordsize="21600,21600" o:spt="202" path="m,l,21600r21600,l21600,xe">
          <v:stroke joinstyle="miter"/>
          <v:path gradientshapeok="t" o:connecttype="rect"/>
        </v:shapetype>
        <v:shape id="Text Box 40" o:spid="_x0000_s2060" type="#_x0000_t202" style="position:absolute;margin-left:23.3pt;margin-top:794.15pt;width:115.9pt;height:25.1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18kuQIAALs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" filled="f" stroked="f" strokecolor="red">
          <v:textbox>
            <w:txbxContent>
              <w:p w:rsidR="00D33EBE" w:rsidRPr="006C4816" w:rsidRDefault="00D33EBE" w:rsidP="00DA5D20"/>
            </w:txbxContent>
          </v:textbox>
          <w10:wrap anchorx="page" anchory="page"/>
          <w10:anchorlock/>
        </v:shape>
      </w:pict>
    </w:r>
    <w:r>
      <w:rPr>
        <w:noProof/>
      </w:rPr>
      <w:pict>
        <v:rect id="Rectangle 7" o:spid="_x0000_s2059" style="position:absolute;margin-left:28.35pt;margin-top:796.65pt;width:180pt;height:9pt;z-index:2516515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" fillcolor="gray" stroked="f" strokecolor="#030">
          <w10:wrap anchorx="page" anchory="page"/>
          <w10:anchorlock/>
        </v:rect>
      </w:pict>
    </w:r>
    <w:r>
      <w:rPr>
        <w:noProof/>
      </w:rPr>
      <w:pict>
        <v:rect id="Rectangle 8" o:spid="_x0000_s2058" style="position:absolute;margin-left:207.3pt;margin-top:796.65pt;width:5in;height:9pt;z-index:251653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" fillcolor="#c00" stroked="f">
          <w10:wrap anchorx="page" anchory="page"/>
          <w10:anchorlock/>
        </v:rec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843" w:type="dxa"/>
      <w:tblInd w:w="-781" w:type="dxa"/>
      <w:tblCellMar>
        <w:left w:w="70" w:type="dxa"/>
        <w:right w:w="70" w:type="dxa"/>
      </w:tblCellMar>
      <w:tblLook w:val="0000" w:firstRow="0" w:lastRow="0" w:firstColumn="0" w:lastColumn="0" w:noHBand="0" w:noVBand="0"/>
    </w:tblPr>
    <w:tblGrid>
      <w:gridCol w:w="3545"/>
      <w:gridCol w:w="6306"/>
      <w:gridCol w:w="992"/>
    </w:tblGrid>
    <w:tr w:rsidR="00D33EBE" w:rsidRPr="00B6646D">
      <w:trPr>
        <w:trHeight w:val="284"/>
      </w:trPr>
      <w:tc>
        <w:tcPr>
          <w:tcW w:w="3545" w:type="dxa"/>
          <w:vAlign w:val="center"/>
        </w:tcPr>
        <w:p w:rsidR="00D33EBE" w:rsidRDefault="00D33EBE" w:rsidP="004A4694">
          <w:pPr>
            <w:pStyle w:val="FooterStyle"/>
          </w:pPr>
        </w:p>
      </w:tc>
      <w:tc>
        <w:tcPr>
          <w:tcW w:w="6306" w:type="dxa"/>
          <w:vAlign w:val="center"/>
        </w:tcPr>
        <w:p w:rsidR="00D33EBE" w:rsidRDefault="00D33EBE" w:rsidP="00AC454E">
          <w:pPr>
            <w:pStyle w:val="FooterStyle"/>
          </w:pPr>
        </w:p>
      </w:tc>
      <w:tc>
        <w:tcPr>
          <w:tcW w:w="992" w:type="dxa"/>
          <w:vAlign w:val="center"/>
        </w:tcPr>
        <w:p w:rsidR="00D33EBE" w:rsidRPr="00B6646D" w:rsidRDefault="00152A54" w:rsidP="00DA5D20">
          <w:pPr>
            <w:pStyle w:val="Footer"/>
            <w:rPr>
              <w:rFonts w:ascii="Arial" w:hAnsi="Arial" w:cs="Arial"/>
            </w:rPr>
          </w:pPr>
          <w:r w:rsidRPr="00B6646D">
            <w:rPr>
              <w:rStyle w:val="PageNumber"/>
            </w:rPr>
            <w:fldChar w:fldCharType="begin"/>
          </w:r>
          <w:r w:rsidR="00D33EBE" w:rsidRPr="00B6646D">
            <w:rPr>
              <w:rStyle w:val="PageNumber"/>
            </w:rPr>
            <w:instrText xml:space="preserve"> PAGE </w:instrText>
          </w:r>
          <w:r w:rsidRPr="00B6646D">
            <w:rPr>
              <w:rStyle w:val="PageNumber"/>
            </w:rPr>
            <w:fldChar w:fldCharType="separate"/>
          </w:r>
          <w:r w:rsidR="00415B93">
            <w:rPr>
              <w:rStyle w:val="PageNumber"/>
              <w:noProof/>
            </w:rPr>
            <w:t>i</w:t>
          </w:r>
          <w:r w:rsidRPr="00B6646D">
            <w:rPr>
              <w:rStyle w:val="PageNumber"/>
            </w:rPr>
            <w:fldChar w:fldCharType="end"/>
          </w:r>
        </w:p>
      </w:tc>
    </w:tr>
  </w:tbl>
  <w:p w:rsidR="00D33EBE" w:rsidRDefault="00D33EBE" w:rsidP="00DA5D20">
    <w:pPr>
      <w:pStyle w:val="Footer"/>
    </w:pPr>
  </w:p>
  <w:p w:rsidR="00D33EBE" w:rsidRDefault="00237162" w:rsidP="00DA5D20">
    <w:pPr>
      <w:pStyle w:val="Footer"/>
    </w:pPr>
    <w:r>
      <w:rPr>
        <w:noProof/>
      </w:rPr>
      <w:pict>
        <v:rect id="Rectangle 30" o:spid="_x0000_s2057" style="position:absolute;margin-left:208pt;margin-top:795.15pt;width:5in;height:9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" fillcolor="#c00" stroked="f">
          <w10:wrap anchorx="page" anchory="page"/>
          <w10:anchorlock/>
        </v:rect>
      </w:pict>
    </w:r>
    <w:r>
      <w:rPr>
        <w:noProof/>
      </w:rPr>
      <w:pict>
        <v:rect id="Rectangle 29" o:spid="_x0000_s2056" style="position:absolute;margin-left:28.05pt;margin-top:795.15pt;width:180pt;height: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" fillcolor="gray" stroked="f">
          <w10:wrap anchorx="page" anchory="page"/>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EBE" w:rsidRDefault="00237162">
    <w:pPr>
      <w:pStyle w:val="DocRef"/>
      <w:tabs>
        <w:tab w:val="left" w:pos="980"/>
      </w:tabs>
    </w:pPr>
    <w:r>
      <w:rPr>
        <w:noProof/>
        <w:lang w:eastAsia="en-US"/>
      </w:rPr>
      <w:pict>
        <v:rect id="Rectangle 10" o:spid="_x0000_s2055" style="position:absolute;margin-left:28.35pt;margin-top:796.65pt;width:180pt;height:9pt;z-index:2516546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" fillcolor="gray" stroked="f">
          <w10:wrap anchorx="page" anchory="page"/>
        </v:rect>
      </w:pict>
    </w:r>
    <w:r>
      <w:rPr>
        <w:noProof/>
        <w:lang w:eastAsia="en-US"/>
      </w:rPr>
      <w:pict>
        <v:rect id="Rectangle 12" o:spid="_x0000_s2054" style="position:absolute;margin-left:207.25pt;margin-top:796.65pt;width:5in;height:9pt;z-index:251655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" fillcolor="#c00" stroked="f">
          <w10:wrap anchorx="page" anchory="page"/>
          <w10:anchorlock/>
        </v:rect>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6609" w:type="dxa"/>
      <w:tblInd w:w="-781" w:type="dxa"/>
      <w:tblCellMar>
        <w:left w:w="70" w:type="dxa"/>
        <w:right w:w="70" w:type="dxa"/>
      </w:tblCellMar>
      <w:tblLook w:val="0000" w:firstRow="0" w:lastRow="0" w:firstColumn="0" w:lastColumn="0" w:noHBand="0" w:noVBand="0"/>
    </w:tblPr>
    <w:tblGrid>
      <w:gridCol w:w="9941"/>
      <w:gridCol w:w="5664"/>
      <w:gridCol w:w="1004"/>
    </w:tblGrid>
    <w:tr w:rsidR="00D33EBE" w:rsidRPr="00B6646D" w:rsidTr="000F05A4">
      <w:trPr>
        <w:trHeight w:val="488"/>
      </w:trPr>
      <w:tc>
        <w:tcPr>
          <w:tcW w:w="9941" w:type="dxa"/>
          <w:vAlign w:val="center"/>
        </w:tcPr>
        <w:p w:rsidR="00D33EBE" w:rsidRPr="008408B2" w:rsidRDefault="00D33EBE" w:rsidP="005E54AD">
          <w:pPr>
            <w:pStyle w:val="FooterStyle"/>
            <w:ind w:left="331"/>
            <w:rPr>
              <w:rFonts w:ascii="Cambria" w:hAnsi="Cambria"/>
              <w:sz w:val="22"/>
              <w:szCs w:val="22"/>
            </w:rPr>
          </w:pPr>
          <w:r w:rsidRPr="008408B2">
            <w:rPr>
              <w:rFonts w:ascii="Cambria" w:hAnsi="Cambria"/>
              <w:sz w:val="22"/>
              <w:szCs w:val="22"/>
            </w:rPr>
            <w:t xml:space="preserve">Guide to Operations – </w:t>
          </w:r>
          <w:r w:rsidR="00E376F4">
            <w:rPr>
              <w:rFonts w:ascii="Cambria" w:hAnsi="Cambria"/>
              <w:sz w:val="22"/>
              <w:szCs w:val="22"/>
            </w:rPr>
            <w:t>API Portal f</w:t>
          </w:r>
          <w:r w:rsidR="008408B2">
            <w:rPr>
              <w:rFonts w:ascii="Cambria" w:hAnsi="Cambria"/>
              <w:sz w:val="22"/>
              <w:szCs w:val="22"/>
            </w:rPr>
            <w:t>o</w:t>
          </w:r>
          <w:r w:rsidR="00E376F4">
            <w:rPr>
              <w:rFonts w:ascii="Cambria" w:hAnsi="Cambria"/>
              <w:sz w:val="22"/>
              <w:szCs w:val="22"/>
            </w:rPr>
            <w:t>r</w:t>
          </w:r>
          <w:r w:rsidR="008408B2">
            <w:rPr>
              <w:rFonts w:ascii="Cambria" w:hAnsi="Cambria"/>
              <w:sz w:val="22"/>
              <w:szCs w:val="22"/>
            </w:rPr>
            <w:t xml:space="preserve"> A</w:t>
          </w:r>
          <w:r w:rsidR="008408B2" w:rsidRPr="00E376F4">
            <w:rPr>
              <w:rFonts w:ascii="Cambria" w:hAnsi="Cambria"/>
              <w:b/>
              <w:color w:val="FF0000"/>
              <w:sz w:val="22"/>
              <w:szCs w:val="22"/>
            </w:rPr>
            <w:t>x</w:t>
          </w:r>
          <w:r w:rsidR="008408B2">
            <w:rPr>
              <w:rFonts w:ascii="Cambria" w:hAnsi="Cambria"/>
              <w:sz w:val="22"/>
              <w:szCs w:val="22"/>
            </w:rPr>
            <w:t>way API Gateway</w:t>
          </w:r>
        </w:p>
      </w:tc>
      <w:tc>
        <w:tcPr>
          <w:tcW w:w="5664" w:type="dxa"/>
          <w:vAlign w:val="center"/>
        </w:tcPr>
        <w:p w:rsidR="00D33EBE" w:rsidRDefault="000F05A4" w:rsidP="00E50F26">
          <w:pPr>
            <w:pStyle w:val="FooterStyle"/>
          </w:pPr>
          <w:r>
            <w:rPr>
              <w:color w:val="7F7F7F"/>
              <w:spacing w:val="60"/>
            </w:rPr>
            <w:t>Page</w:t>
          </w:r>
          <w:r>
            <w:t xml:space="preserve"> | </w:t>
          </w:r>
          <w:r w:rsidR="00152A54">
            <w:fldChar w:fldCharType="begin"/>
          </w:r>
          <w:r w:rsidR="005362FA">
            <w:instrText xml:space="preserve"> PAGE   \* MERGEFORMAT </w:instrText>
          </w:r>
          <w:r w:rsidR="00152A54">
            <w:fldChar w:fldCharType="separate"/>
          </w:r>
          <w:r w:rsidR="00415B93" w:rsidRPr="00415B93">
            <w:rPr>
              <w:b/>
              <w:noProof/>
            </w:rPr>
            <w:t>35</w:t>
          </w:r>
          <w:r w:rsidR="00152A54">
            <w:rPr>
              <w:b/>
              <w:noProof/>
            </w:rPr>
            <w:fldChar w:fldCharType="end"/>
          </w:r>
        </w:p>
      </w:tc>
      <w:tc>
        <w:tcPr>
          <w:tcW w:w="1004" w:type="dxa"/>
          <w:vAlign w:val="center"/>
        </w:tcPr>
        <w:p w:rsidR="00D33EBE" w:rsidRPr="00B6646D" w:rsidRDefault="00152A54" w:rsidP="00DA5D20">
          <w:pPr>
            <w:pStyle w:val="Footer"/>
            <w:rPr>
              <w:rFonts w:ascii="Arial" w:hAnsi="Arial" w:cs="Arial"/>
            </w:rPr>
          </w:pPr>
          <w:r w:rsidRPr="00B6646D">
            <w:rPr>
              <w:rStyle w:val="PageNumber"/>
            </w:rPr>
            <w:fldChar w:fldCharType="begin"/>
          </w:r>
          <w:r w:rsidR="00D33EBE" w:rsidRPr="00B6646D">
            <w:rPr>
              <w:rStyle w:val="PageNumber"/>
            </w:rPr>
            <w:instrText xml:space="preserve"> PAGE </w:instrText>
          </w:r>
          <w:r w:rsidRPr="00B6646D">
            <w:rPr>
              <w:rStyle w:val="PageNumber"/>
            </w:rPr>
            <w:fldChar w:fldCharType="separate"/>
          </w:r>
          <w:r w:rsidR="00415B93">
            <w:rPr>
              <w:rStyle w:val="PageNumber"/>
              <w:noProof/>
            </w:rPr>
            <w:t>35</w:t>
          </w:r>
          <w:r w:rsidRPr="00B6646D">
            <w:rPr>
              <w:rStyle w:val="PageNumber"/>
            </w:rPr>
            <w:fldChar w:fldCharType="end"/>
          </w:r>
        </w:p>
      </w:tc>
    </w:tr>
  </w:tbl>
  <w:p w:rsidR="00D33EBE" w:rsidRDefault="00237162" w:rsidP="00DA5D20">
    <w:pPr>
      <w:pStyle w:val="Footer"/>
    </w:pPr>
    <w:r>
      <w:rPr>
        <w:noProof/>
      </w:rPr>
      <w:pict>
        <v:shapetype id="_x0000_t202" coordsize="21600,21600" o:spt="202" path="m,l,21600r21600,l21600,xe">
          <v:stroke joinstyle="miter"/>
          <v:path gradientshapeok="t" o:connecttype="rect"/>
        </v:shapetype>
        <v:shape id="Text Box 106" o:spid="_x0000_s2053" type="#_x0000_t202" style="position:absolute;margin-left:26.55pt;margin-top:739pt;width:115.9pt;height:25.1pt;z-index:2516638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" filled="f" stroked="f" strokecolor="red">
          <v:textbox>
            <w:txbxContent>
              <w:p w:rsidR="00D33EBE" w:rsidRPr="006C4816" w:rsidRDefault="00D33EBE" w:rsidP="00DA5D20"/>
            </w:txbxContent>
          </v:textbox>
          <w10:wrap anchorx="page" anchory="page"/>
          <w10:anchorlock/>
        </v:shape>
      </w:pict>
    </w:r>
    <w:r>
      <w:rPr>
        <w:noProof/>
      </w:rPr>
      <w:pict>
        <v:rect id="Rectangle 105" o:spid="_x0000_s2052" style="position:absolute;margin-left:210.55pt;margin-top:741.5pt;width:5in;height:9pt;z-index:251662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" fillcolor="#c00" stroked="f">
          <w10:wrap anchorx="page" anchory="page"/>
          <w10:anchorlock/>
        </v:rect>
      </w:pict>
    </w:r>
    <w:r>
      <w:rPr>
        <w:noProof/>
      </w:rPr>
      <w:pict>
        <v:rect id="Rectangle 104" o:spid="_x0000_s2051" style="position:absolute;margin-left:31.6pt;margin-top:741.5pt;width:180pt;height:9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" fillcolor="gray" stroked="f" strokecolor="#030">
          <w10:wrap anchorx="page" anchory="page"/>
          <w10:anchorlock/>
        </v:rect>
      </w:pict>
    </w:r>
    <w:r>
      <w:rPr>
        <w:noProof/>
      </w:rPr>
      <w:pict>
        <v:rect id="Rectangle 100" o:spid="_x0000_s2050" style="position:absolute;margin-left:208pt;margin-top:795.15pt;width:5in;height:9pt;z-index:2516608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" fillcolor="#c00" stroked="f">
          <w10:wrap anchorx="page" anchory="page"/>
          <w10:anchorlock/>
        </v:rect>
      </w:pict>
    </w:r>
    <w:r>
      <w:rPr>
        <w:noProof/>
      </w:rPr>
      <w:pict>
        <v:rect id="Rectangle 99" o:spid="_x0000_s2049" style="position:absolute;margin-left:28.05pt;margin-top:795.15pt;width:180pt;height: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" fillcolor="gray" stroked="f">
          <w10:wrap anchorx="page"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162" w:rsidRDefault="00237162" w:rsidP="00DA5D20">
      <w:r>
        <w:separator/>
      </w:r>
    </w:p>
    <w:p w:rsidR="00237162" w:rsidRDefault="00237162" w:rsidP="00DA5D20"/>
    <w:p w:rsidR="00237162" w:rsidRDefault="00237162" w:rsidP="00DA5D20"/>
  </w:footnote>
  <w:footnote w:type="continuationSeparator" w:id="0">
    <w:p w:rsidR="00237162" w:rsidRDefault="00237162" w:rsidP="00DA5D20">
      <w:r>
        <w:continuationSeparator/>
      </w:r>
    </w:p>
    <w:p w:rsidR="00237162" w:rsidRDefault="00237162" w:rsidP="00DA5D20"/>
    <w:p w:rsidR="00237162" w:rsidRDefault="00237162" w:rsidP="00DA5D2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D1" w:rsidRDefault="002428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EBE" w:rsidRDefault="0039216B" w:rsidP="009A37E7">
    <w:pPr>
      <w:pStyle w:val="FirstPageHead"/>
      <w:jc w:val="left"/>
    </w:pPr>
    <w:r>
      <w:rPr>
        <w:noProof/>
        <w:lang w:eastAsia="en-US"/>
      </w:rPr>
      <w:drawing>
        <wp:inline distT="0" distB="0" distL="0" distR="0">
          <wp:extent cx="1788160" cy="1236980"/>
          <wp:effectExtent l="19050" t="0" r="2540" b="0"/>
          <wp:docPr id="1" name="Picture 1" descr="Axwa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xwayLogo"/>
                  <pic:cNvPicPr>
                    <a:picLocks noChangeAspect="1" noChangeArrowheads="1"/>
                  </pic:cNvPicPr>
                </pic:nvPicPr>
                <pic:blipFill>
                  <a:blip r:embed="rId1"/>
                  <a:srcRect/>
                  <a:stretch>
                    <a:fillRect/>
                  </a:stretch>
                </pic:blipFill>
                <pic:spPr bwMode="auto">
                  <a:xfrm>
                    <a:off x="0" y="0"/>
                    <a:ext cx="1788160" cy="1236980"/>
                  </a:xfrm>
                  <a:prstGeom prst="rect">
                    <a:avLst/>
                  </a:prstGeom>
                  <a:noFill/>
                  <a:ln w="9525">
                    <a:noFill/>
                    <a:miter lim="800000"/>
                    <a:headEnd/>
                    <a:tailEnd/>
                  </a:ln>
                </pic:spPr>
              </pic:pic>
            </a:graphicData>
          </a:graphic>
        </wp:inline>
      </w:drawing>
    </w:r>
    <w:r>
      <w:rPr>
        <w:noProof/>
        <w:sz w:val="20"/>
        <w:lang w:eastAsia="en-US"/>
      </w:rPr>
      <w:drawing>
        <wp:anchor distT="0" distB="0" distL="114300" distR="114300" simplePos="0" relativeHeight="251652608" behindDoc="0" locked="1" layoutInCell="1" allowOverlap="1">
          <wp:simplePos x="0" y="0"/>
          <wp:positionH relativeFrom="page">
            <wp:posOffset>360045</wp:posOffset>
          </wp:positionH>
          <wp:positionV relativeFrom="page">
            <wp:posOffset>1490345</wp:posOffset>
          </wp:positionV>
          <wp:extent cx="6840220" cy="1787525"/>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srcRect/>
                  <a:stretch>
                    <a:fillRect/>
                  </a:stretch>
                </pic:blipFill>
                <pic:spPr bwMode="auto">
                  <a:xfrm>
                    <a:off x="0" y="0"/>
                    <a:ext cx="6840220" cy="1787525"/>
                  </a:xfrm>
                  <a:prstGeom prst="rect">
                    <a:avLst/>
                  </a:prstGeom>
                  <a:noFill/>
                </pic:spPr>
              </pic:pic>
            </a:graphicData>
          </a:graphic>
        </wp:anchor>
      </w:drawing>
    </w:r>
  </w:p>
  <w:p w:rsidR="00D33EBE" w:rsidRDefault="00D33EBE" w:rsidP="00DA5D2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EBE" w:rsidRDefault="00D33EBE" w:rsidP="00DA5D20">
    <w:pPr>
      <w:pStyle w:val="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7A5EE7B4"/>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015E18CD"/>
    <w:multiLevelType w:val="hybridMultilevel"/>
    <w:tmpl w:val="DE447CF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
    <w:nsid w:val="01BD6300"/>
    <w:multiLevelType w:val="hybridMultilevel"/>
    <w:tmpl w:val="3E64F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D23F3"/>
    <w:multiLevelType w:val="hybridMultilevel"/>
    <w:tmpl w:val="54281A34"/>
    <w:lvl w:ilvl="0" w:tplc="B93A7868">
      <w:start w:val="1"/>
      <w:numFmt w:val="bullet"/>
      <w:pStyle w:val="b1wText"/>
      <w:lvlText w:val=""/>
      <w:lvlJc w:val="left"/>
      <w:pPr>
        <w:tabs>
          <w:tab w:val="num" w:pos="1282"/>
        </w:tabs>
        <w:ind w:left="128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D0C2C25"/>
    <w:multiLevelType w:val="hybridMultilevel"/>
    <w:tmpl w:val="AF38883E"/>
    <w:lvl w:ilvl="0" w:tplc="0402000B">
      <w:start w:val="1"/>
      <w:numFmt w:val="bullet"/>
      <w:lvlText w:val=""/>
      <w:lvlJc w:val="left"/>
      <w:pPr>
        <w:ind w:left="720" w:hanging="360"/>
      </w:pPr>
      <w:rPr>
        <w:rFonts w:ascii="Wingdings" w:hAnsi="Wingdings" w:hint="default"/>
      </w:rPr>
    </w:lvl>
    <w:lvl w:ilvl="1" w:tplc="0402000B">
      <w:start w:val="1"/>
      <w:numFmt w:val="bullet"/>
      <w:lvlText w:val=""/>
      <w:lvlJc w:val="left"/>
      <w:pPr>
        <w:ind w:left="1440" w:hanging="360"/>
      </w:pPr>
      <w:rPr>
        <w:rFonts w:ascii="Wingdings" w:hAnsi="Wingdings" w:hint="default"/>
      </w:rPr>
    </w:lvl>
    <w:lvl w:ilvl="2" w:tplc="2668E32C">
      <w:numFmt w:val="bullet"/>
      <w:lvlText w:val="-"/>
      <w:lvlJc w:val="left"/>
      <w:pPr>
        <w:ind w:left="2160" w:hanging="360"/>
      </w:pPr>
      <w:rPr>
        <w:rFonts w:ascii="Cambria" w:eastAsia="Calibri" w:hAnsi="Cambria" w:cs="Times New Roman"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11CF6060"/>
    <w:multiLevelType w:val="hybridMultilevel"/>
    <w:tmpl w:val="0D04A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1AEE"/>
    <w:multiLevelType w:val="hybridMultilevel"/>
    <w:tmpl w:val="87D0DEF4"/>
    <w:lvl w:ilvl="0" w:tplc="E23CA1B2">
      <w:start w:val="1"/>
      <w:numFmt w:val="bullet"/>
      <w:pStyle w:val="tb1"/>
      <w:lvlText w:val=""/>
      <w:lvlJc w:val="left"/>
      <w:pPr>
        <w:tabs>
          <w:tab w:val="num" w:pos="417"/>
        </w:tabs>
        <w:ind w:left="397" w:hanging="340"/>
      </w:pPr>
      <w:rPr>
        <w:rFonts w:ascii="Wingdings 2" w:hAnsi="Wingdings 2" w:hint="default"/>
      </w:rPr>
    </w:lvl>
    <w:lvl w:ilvl="1" w:tplc="040C0003" w:tentative="1">
      <w:start w:val="1"/>
      <w:numFmt w:val="bullet"/>
      <w:lvlText w:val="o"/>
      <w:lvlJc w:val="left"/>
      <w:pPr>
        <w:tabs>
          <w:tab w:val="num" w:pos="201"/>
        </w:tabs>
        <w:ind w:left="201" w:hanging="360"/>
      </w:pPr>
      <w:rPr>
        <w:rFonts w:ascii="Courier New" w:hAnsi="Courier New" w:hint="default"/>
      </w:rPr>
    </w:lvl>
    <w:lvl w:ilvl="2" w:tplc="040C0005" w:tentative="1">
      <w:start w:val="1"/>
      <w:numFmt w:val="bullet"/>
      <w:lvlText w:val=""/>
      <w:lvlJc w:val="left"/>
      <w:pPr>
        <w:tabs>
          <w:tab w:val="num" w:pos="921"/>
        </w:tabs>
        <w:ind w:left="921" w:hanging="360"/>
      </w:pPr>
      <w:rPr>
        <w:rFonts w:ascii="Wingdings" w:hAnsi="Wingdings" w:hint="default"/>
      </w:rPr>
    </w:lvl>
    <w:lvl w:ilvl="3" w:tplc="040C0001" w:tentative="1">
      <w:start w:val="1"/>
      <w:numFmt w:val="bullet"/>
      <w:lvlText w:val=""/>
      <w:lvlJc w:val="left"/>
      <w:pPr>
        <w:tabs>
          <w:tab w:val="num" w:pos="1641"/>
        </w:tabs>
        <w:ind w:left="1641" w:hanging="360"/>
      </w:pPr>
      <w:rPr>
        <w:rFonts w:ascii="Symbol" w:hAnsi="Symbol" w:hint="default"/>
      </w:rPr>
    </w:lvl>
    <w:lvl w:ilvl="4" w:tplc="040C0003" w:tentative="1">
      <w:start w:val="1"/>
      <w:numFmt w:val="bullet"/>
      <w:lvlText w:val="o"/>
      <w:lvlJc w:val="left"/>
      <w:pPr>
        <w:tabs>
          <w:tab w:val="num" w:pos="2361"/>
        </w:tabs>
        <w:ind w:left="2361" w:hanging="360"/>
      </w:pPr>
      <w:rPr>
        <w:rFonts w:ascii="Courier New" w:hAnsi="Courier New" w:hint="default"/>
      </w:rPr>
    </w:lvl>
    <w:lvl w:ilvl="5" w:tplc="040C0005" w:tentative="1">
      <w:start w:val="1"/>
      <w:numFmt w:val="bullet"/>
      <w:lvlText w:val=""/>
      <w:lvlJc w:val="left"/>
      <w:pPr>
        <w:tabs>
          <w:tab w:val="num" w:pos="3081"/>
        </w:tabs>
        <w:ind w:left="3081" w:hanging="360"/>
      </w:pPr>
      <w:rPr>
        <w:rFonts w:ascii="Wingdings" w:hAnsi="Wingdings" w:hint="default"/>
      </w:rPr>
    </w:lvl>
    <w:lvl w:ilvl="6" w:tplc="040C0001" w:tentative="1">
      <w:start w:val="1"/>
      <w:numFmt w:val="bullet"/>
      <w:lvlText w:val=""/>
      <w:lvlJc w:val="left"/>
      <w:pPr>
        <w:tabs>
          <w:tab w:val="num" w:pos="3801"/>
        </w:tabs>
        <w:ind w:left="3801" w:hanging="360"/>
      </w:pPr>
      <w:rPr>
        <w:rFonts w:ascii="Symbol" w:hAnsi="Symbol" w:hint="default"/>
      </w:rPr>
    </w:lvl>
    <w:lvl w:ilvl="7" w:tplc="040C0003" w:tentative="1">
      <w:start w:val="1"/>
      <w:numFmt w:val="bullet"/>
      <w:lvlText w:val="o"/>
      <w:lvlJc w:val="left"/>
      <w:pPr>
        <w:tabs>
          <w:tab w:val="num" w:pos="4521"/>
        </w:tabs>
        <w:ind w:left="4521" w:hanging="360"/>
      </w:pPr>
      <w:rPr>
        <w:rFonts w:ascii="Courier New" w:hAnsi="Courier New" w:hint="default"/>
      </w:rPr>
    </w:lvl>
    <w:lvl w:ilvl="8" w:tplc="040C0005" w:tentative="1">
      <w:start w:val="1"/>
      <w:numFmt w:val="bullet"/>
      <w:lvlText w:val=""/>
      <w:lvlJc w:val="left"/>
      <w:pPr>
        <w:tabs>
          <w:tab w:val="num" w:pos="5241"/>
        </w:tabs>
        <w:ind w:left="5241" w:hanging="360"/>
      </w:pPr>
      <w:rPr>
        <w:rFonts w:ascii="Wingdings" w:hAnsi="Wingdings" w:hint="default"/>
      </w:rPr>
    </w:lvl>
  </w:abstractNum>
  <w:abstractNum w:abstractNumId="7">
    <w:nsid w:val="18A11DEA"/>
    <w:multiLevelType w:val="hybridMultilevel"/>
    <w:tmpl w:val="BB16F30E"/>
    <w:name w:val="xxx3"/>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253358"/>
    <w:multiLevelType w:val="hybridMultilevel"/>
    <w:tmpl w:val="A502D6B0"/>
    <w:lvl w:ilvl="0" w:tplc="B3789664">
      <w:start w:val="1"/>
      <w:numFmt w:val="bullet"/>
      <w:pStyle w:val="b1"/>
      <w:lvlText w:val=""/>
      <w:lvlJc w:val="left"/>
      <w:pPr>
        <w:tabs>
          <w:tab w:val="num" w:pos="1247"/>
        </w:tabs>
        <w:ind w:left="1247" w:hanging="680"/>
      </w:pPr>
      <w:rPr>
        <w:rFonts w:ascii="Wingdings 2" w:hAnsi="Wingdings 2" w:hint="default"/>
        <w:color w:val="auto"/>
        <w:sz w:val="10"/>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20726985"/>
    <w:multiLevelType w:val="hybridMultilevel"/>
    <w:tmpl w:val="C52008CC"/>
    <w:lvl w:ilvl="0" w:tplc="5CC8F8FE">
      <w:start w:val="1"/>
      <w:numFmt w:val="bullet"/>
      <w:pStyle w:val="tb2"/>
      <w:lvlText w:val="o"/>
      <w:lvlJc w:val="left"/>
      <w:pPr>
        <w:tabs>
          <w:tab w:val="num" w:pos="868"/>
        </w:tabs>
        <w:ind w:left="868" w:hanging="522"/>
      </w:pPr>
      <w:rPr>
        <w:rFonts w:hint="default"/>
        <w:sz w:val="12"/>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261F3E3C"/>
    <w:multiLevelType w:val="hybridMultilevel"/>
    <w:tmpl w:val="7B6A07F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29AE22B7"/>
    <w:multiLevelType w:val="hybridMultilevel"/>
    <w:tmpl w:val="916C4D3A"/>
    <w:name w:val="xxx2"/>
    <w:lvl w:ilvl="0" w:tplc="C10470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6A37C9"/>
    <w:multiLevelType w:val="hybridMultilevel"/>
    <w:tmpl w:val="84C62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B03382"/>
    <w:multiLevelType w:val="multilevel"/>
    <w:tmpl w:val="C74097A0"/>
    <w:name w:val="xxx"/>
    <w:lvl w:ilvl="0">
      <w:start w:val="1"/>
      <w:numFmt w:val="decimal"/>
      <w:pStyle w:val="Heading1"/>
      <w:lvlText w:val="%1"/>
      <w:lvlJc w:val="left"/>
      <w:pPr>
        <w:tabs>
          <w:tab w:val="num" w:pos="12240"/>
        </w:tabs>
        <w:ind w:left="11883" w:hanging="363"/>
      </w:pPr>
      <w:rPr>
        <w:rFonts w:hint="default"/>
        <w:color w:val="CC0000"/>
      </w:rPr>
    </w:lvl>
    <w:lvl w:ilvl="1">
      <w:start w:val="1"/>
      <w:numFmt w:val="decimal"/>
      <w:pStyle w:val="Heading2"/>
      <w:lvlText w:val="%2."/>
      <w:lvlJc w:val="left"/>
      <w:pPr>
        <w:tabs>
          <w:tab w:val="num" w:pos="360"/>
        </w:tabs>
        <w:ind w:left="227" w:hanging="227"/>
      </w:pPr>
      <w:rPr>
        <w:rFonts w:hint="default"/>
        <w:b/>
        <w:i w:val="0"/>
        <w:caps w:val="0"/>
        <w:sz w:val="32"/>
      </w:rPr>
    </w:lvl>
    <w:lvl w:ilvl="2">
      <w:start w:val="1"/>
      <w:numFmt w:val="decimal"/>
      <w:pStyle w:val="Heading3"/>
      <w:lvlText w:val="%1.%2.%3"/>
      <w:lvlJc w:val="left"/>
      <w:pPr>
        <w:tabs>
          <w:tab w:val="num" w:pos="720"/>
        </w:tabs>
        <w:ind w:left="227" w:hanging="227"/>
      </w:pPr>
      <w:rPr>
        <w:rFonts w:ascii="Arial" w:hAnsi="Arial" w:cs="Arial" w:hint="default"/>
        <w:b/>
        <w:i w:val="0"/>
        <w:sz w:val="24"/>
        <w:szCs w:val="24"/>
      </w:rPr>
    </w:lvl>
    <w:lvl w:ilvl="3">
      <w:start w:val="1"/>
      <w:numFmt w:val="decimal"/>
      <w:pStyle w:val="Heading4"/>
      <w:lvlText w:val="%1.%2.%3.%4"/>
      <w:lvlJc w:val="left"/>
      <w:pPr>
        <w:tabs>
          <w:tab w:val="num" w:pos="436"/>
        </w:tabs>
        <w:ind w:left="66" w:hanging="350"/>
      </w:pPr>
      <w:rPr>
        <w:rFonts w:ascii="Arial" w:hAnsi="Arial" w:hint="default"/>
        <w:b/>
        <w:i w:val="0"/>
        <w:sz w:val="20"/>
      </w:rPr>
    </w:lvl>
    <w:lvl w:ilvl="4">
      <w:start w:val="1"/>
      <w:numFmt w:val="decimal"/>
      <w:lvlText w:val="%1.%2.%3.%4.%5"/>
      <w:lvlJc w:val="left"/>
      <w:pPr>
        <w:tabs>
          <w:tab w:val="num" w:pos="2236"/>
        </w:tabs>
        <w:ind w:left="724" w:hanging="1008"/>
      </w:pPr>
      <w:rPr>
        <w:rFonts w:hint="default"/>
      </w:rPr>
    </w:lvl>
    <w:lvl w:ilvl="5">
      <w:start w:val="1"/>
      <w:numFmt w:val="decimal"/>
      <w:lvlText w:val="%1.%2.%3.%4.%5.%6"/>
      <w:lvlJc w:val="left"/>
      <w:pPr>
        <w:tabs>
          <w:tab w:val="num" w:pos="868"/>
        </w:tabs>
        <w:ind w:left="868" w:hanging="1152"/>
      </w:pPr>
      <w:rPr>
        <w:rFonts w:hint="default"/>
      </w:rPr>
    </w:lvl>
    <w:lvl w:ilvl="6">
      <w:start w:val="1"/>
      <w:numFmt w:val="decimal"/>
      <w:lvlText w:val="%1.%2.%3.%4.%5.%6.%7"/>
      <w:lvlJc w:val="left"/>
      <w:pPr>
        <w:tabs>
          <w:tab w:val="num" w:pos="1012"/>
        </w:tabs>
        <w:ind w:left="1012" w:hanging="1296"/>
      </w:pPr>
      <w:rPr>
        <w:rFonts w:hint="default"/>
      </w:rPr>
    </w:lvl>
    <w:lvl w:ilvl="7">
      <w:start w:val="1"/>
      <w:numFmt w:val="decimal"/>
      <w:lvlText w:val="%1.%2.%3.%4.%5.%6.%7.%8"/>
      <w:lvlJc w:val="left"/>
      <w:pPr>
        <w:tabs>
          <w:tab w:val="num" w:pos="1156"/>
        </w:tabs>
        <w:ind w:left="1156" w:hanging="1440"/>
      </w:pPr>
      <w:rPr>
        <w:rFonts w:hint="default"/>
      </w:rPr>
    </w:lvl>
    <w:lvl w:ilvl="8">
      <w:start w:val="1"/>
      <w:numFmt w:val="decimal"/>
      <w:lvlText w:val="%1.%2.%3.%4.%5.%6.%7.%8.%9"/>
      <w:lvlJc w:val="left"/>
      <w:pPr>
        <w:tabs>
          <w:tab w:val="num" w:pos="1300"/>
        </w:tabs>
        <w:ind w:left="1300" w:hanging="1584"/>
      </w:pPr>
      <w:rPr>
        <w:rFonts w:hint="default"/>
      </w:rPr>
    </w:lvl>
  </w:abstractNum>
  <w:abstractNum w:abstractNumId="14">
    <w:nsid w:val="37B67705"/>
    <w:multiLevelType w:val="hybridMultilevel"/>
    <w:tmpl w:val="6C022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6074F3"/>
    <w:multiLevelType w:val="hybridMultilevel"/>
    <w:tmpl w:val="A37409E2"/>
    <w:lvl w:ilvl="0" w:tplc="A7ACE32C">
      <w:start w:val="1"/>
      <w:numFmt w:val="decimal"/>
      <w:pStyle w:val="StepswText"/>
      <w:lvlText w:val="%1."/>
      <w:lvlJc w:val="left"/>
      <w:pPr>
        <w:tabs>
          <w:tab w:val="num" w:pos="1282"/>
        </w:tabs>
        <w:ind w:left="128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8122DCB"/>
    <w:multiLevelType w:val="hybridMultilevel"/>
    <w:tmpl w:val="0990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D00A49"/>
    <w:multiLevelType w:val="hybridMultilevel"/>
    <w:tmpl w:val="B7805324"/>
    <w:lvl w:ilvl="0" w:tplc="F6CA3DF4">
      <w:start w:val="1"/>
      <w:numFmt w:val="bullet"/>
      <w:pStyle w:val="b2"/>
      <w:lvlText w:val="o"/>
      <w:lvlJc w:val="left"/>
      <w:pPr>
        <w:tabs>
          <w:tab w:val="num" w:pos="1656"/>
        </w:tabs>
        <w:ind w:left="1656" w:hanging="522"/>
      </w:pPr>
      <w:rPr>
        <w:rFonts w:hint="default"/>
        <w:sz w:val="12"/>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89B5C46"/>
    <w:multiLevelType w:val="hybridMultilevel"/>
    <w:tmpl w:val="6896C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C87E6C"/>
    <w:multiLevelType w:val="hybridMultilevel"/>
    <w:tmpl w:val="02F247A8"/>
    <w:lvl w:ilvl="0" w:tplc="883CC6C2">
      <w:start w:val="1"/>
      <w:numFmt w:val="bullet"/>
      <w:pStyle w:val="b2wText"/>
      <w:lvlText w:val="o"/>
      <w:lvlJc w:val="left"/>
      <w:pPr>
        <w:tabs>
          <w:tab w:val="num" w:pos="1818"/>
        </w:tabs>
        <w:ind w:left="1818" w:hanging="522"/>
      </w:pPr>
      <w:rPr>
        <w:rFonts w:hint="default"/>
        <w:sz w:val="1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3097A65"/>
    <w:multiLevelType w:val="hybridMultilevel"/>
    <w:tmpl w:val="71D22412"/>
    <w:lvl w:ilvl="0" w:tplc="04090001">
      <w:start w:val="1"/>
      <w:numFmt w:val="bullet"/>
      <w:lvlText w:val=""/>
      <w:lvlJc w:val="left"/>
      <w:pPr>
        <w:ind w:left="1117" w:hanging="360"/>
      </w:pPr>
      <w:rPr>
        <w:rFonts w:ascii="Symbol" w:hAnsi="Symbol" w:hint="default"/>
      </w:rPr>
    </w:lvl>
    <w:lvl w:ilvl="1" w:tplc="04090019">
      <w:start w:val="1"/>
      <w:numFmt w:val="lowerLetter"/>
      <w:lvlText w:val="%2."/>
      <w:lvlJc w:val="left"/>
      <w:pPr>
        <w:ind w:left="1837" w:hanging="360"/>
      </w:pPr>
    </w:lvl>
    <w:lvl w:ilvl="2" w:tplc="0409001B">
      <w:start w:val="1"/>
      <w:numFmt w:val="lowerRoman"/>
      <w:lvlText w:val="%3."/>
      <w:lvlJc w:val="right"/>
      <w:pPr>
        <w:ind w:left="2557" w:hanging="180"/>
      </w:pPr>
    </w:lvl>
    <w:lvl w:ilvl="3" w:tplc="04090001">
      <w:start w:val="1"/>
      <w:numFmt w:val="bullet"/>
      <w:lvlText w:val=""/>
      <w:lvlJc w:val="left"/>
      <w:pPr>
        <w:ind w:left="3277" w:hanging="360"/>
      </w:pPr>
      <w:rPr>
        <w:rFonts w:ascii="Symbol" w:hAnsi="Symbol" w:hint="default"/>
      </w:r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1">
    <w:nsid w:val="74F82B80"/>
    <w:multiLevelType w:val="hybridMultilevel"/>
    <w:tmpl w:val="8654D65A"/>
    <w:lvl w:ilvl="0" w:tplc="CDEC89F2">
      <w:start w:val="1"/>
      <w:numFmt w:val="decimal"/>
      <w:pStyle w:val="Steps"/>
      <w:lvlText w:val="%1."/>
      <w:lvlJc w:val="left"/>
      <w:pPr>
        <w:tabs>
          <w:tab w:val="num" w:pos="1287"/>
        </w:tabs>
        <w:ind w:left="1287" w:hanging="360"/>
      </w:pPr>
    </w:lvl>
    <w:lvl w:ilvl="1" w:tplc="040C0019" w:tentative="1">
      <w:start w:val="1"/>
      <w:numFmt w:val="lowerLetter"/>
      <w:lvlText w:val="%2."/>
      <w:lvlJc w:val="left"/>
      <w:pPr>
        <w:tabs>
          <w:tab w:val="num" w:pos="2007"/>
        </w:tabs>
        <w:ind w:left="2007" w:hanging="360"/>
      </w:pPr>
    </w:lvl>
    <w:lvl w:ilvl="2" w:tplc="040C001B" w:tentative="1">
      <w:start w:val="1"/>
      <w:numFmt w:val="lowerRoman"/>
      <w:lvlText w:val="%3."/>
      <w:lvlJc w:val="right"/>
      <w:pPr>
        <w:tabs>
          <w:tab w:val="num" w:pos="2727"/>
        </w:tabs>
        <w:ind w:left="2727" w:hanging="180"/>
      </w:pPr>
    </w:lvl>
    <w:lvl w:ilvl="3" w:tplc="040C000F" w:tentative="1">
      <w:start w:val="1"/>
      <w:numFmt w:val="decimal"/>
      <w:lvlText w:val="%4."/>
      <w:lvlJc w:val="left"/>
      <w:pPr>
        <w:tabs>
          <w:tab w:val="num" w:pos="3447"/>
        </w:tabs>
        <w:ind w:left="3447" w:hanging="360"/>
      </w:pPr>
    </w:lvl>
    <w:lvl w:ilvl="4" w:tplc="040C0019" w:tentative="1">
      <w:start w:val="1"/>
      <w:numFmt w:val="lowerLetter"/>
      <w:lvlText w:val="%5."/>
      <w:lvlJc w:val="left"/>
      <w:pPr>
        <w:tabs>
          <w:tab w:val="num" w:pos="4167"/>
        </w:tabs>
        <w:ind w:left="4167" w:hanging="360"/>
      </w:pPr>
    </w:lvl>
    <w:lvl w:ilvl="5" w:tplc="040C001B" w:tentative="1">
      <w:start w:val="1"/>
      <w:numFmt w:val="lowerRoman"/>
      <w:lvlText w:val="%6."/>
      <w:lvlJc w:val="right"/>
      <w:pPr>
        <w:tabs>
          <w:tab w:val="num" w:pos="4887"/>
        </w:tabs>
        <w:ind w:left="4887" w:hanging="180"/>
      </w:pPr>
    </w:lvl>
    <w:lvl w:ilvl="6" w:tplc="040C000F" w:tentative="1">
      <w:start w:val="1"/>
      <w:numFmt w:val="decimal"/>
      <w:lvlText w:val="%7."/>
      <w:lvlJc w:val="left"/>
      <w:pPr>
        <w:tabs>
          <w:tab w:val="num" w:pos="5607"/>
        </w:tabs>
        <w:ind w:left="5607" w:hanging="360"/>
      </w:pPr>
    </w:lvl>
    <w:lvl w:ilvl="7" w:tplc="040C0019" w:tentative="1">
      <w:start w:val="1"/>
      <w:numFmt w:val="lowerLetter"/>
      <w:lvlText w:val="%8."/>
      <w:lvlJc w:val="left"/>
      <w:pPr>
        <w:tabs>
          <w:tab w:val="num" w:pos="6327"/>
        </w:tabs>
        <w:ind w:left="6327" w:hanging="360"/>
      </w:pPr>
    </w:lvl>
    <w:lvl w:ilvl="8" w:tplc="040C001B" w:tentative="1">
      <w:start w:val="1"/>
      <w:numFmt w:val="lowerRoman"/>
      <w:lvlText w:val="%9."/>
      <w:lvlJc w:val="right"/>
      <w:pPr>
        <w:tabs>
          <w:tab w:val="num" w:pos="7047"/>
        </w:tabs>
        <w:ind w:left="7047" w:hanging="180"/>
      </w:pPr>
    </w:lvl>
  </w:abstractNum>
  <w:abstractNum w:abstractNumId="22">
    <w:nsid w:val="76723A25"/>
    <w:multiLevelType w:val="hybridMultilevel"/>
    <w:tmpl w:val="6C022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1C6291"/>
    <w:multiLevelType w:val="hybridMultilevel"/>
    <w:tmpl w:val="9E3603EA"/>
    <w:lvl w:ilvl="0" w:tplc="9928372E">
      <w:start w:val="1"/>
      <w:numFmt w:val="decimal"/>
      <w:pStyle w:val="FigurLegend"/>
      <w:lvlText w:val="Figure %1:"/>
      <w:lvlJc w:val="left"/>
      <w:pPr>
        <w:tabs>
          <w:tab w:val="num" w:pos="2002"/>
        </w:tabs>
        <w:ind w:left="355" w:firstLine="567"/>
      </w:pPr>
      <w:rPr>
        <w:rFonts w:ascii="Verdana" w:hAnsi="Verdana" w:hint="default"/>
        <w:b/>
        <w:i w:val="0"/>
        <w:sz w:val="18"/>
        <w:szCs w:val="18"/>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1"/>
  </w:num>
  <w:num w:numId="2">
    <w:abstractNumId w:val="15"/>
  </w:num>
  <w:num w:numId="3">
    <w:abstractNumId w:val="13"/>
  </w:num>
  <w:num w:numId="4">
    <w:abstractNumId w:val="8"/>
  </w:num>
  <w:num w:numId="5">
    <w:abstractNumId w:val="3"/>
  </w:num>
  <w:num w:numId="6">
    <w:abstractNumId w:val="17"/>
  </w:num>
  <w:num w:numId="7">
    <w:abstractNumId w:val="19"/>
  </w:num>
  <w:num w:numId="8">
    <w:abstractNumId w:val="6"/>
  </w:num>
  <w:num w:numId="9">
    <w:abstractNumId w:val="9"/>
  </w:num>
  <w:num w:numId="10">
    <w:abstractNumId w:val="23"/>
    <w:lvlOverride w:ilvl="0">
      <w:startOverride w:val="1"/>
    </w:lvlOverride>
  </w:num>
  <w:num w:numId="11">
    <w:abstractNumId w:val="0"/>
  </w:num>
  <w:num w:numId="12">
    <w:abstractNumId w:val="1"/>
  </w:num>
  <w:num w:numId="13">
    <w:abstractNumId w:val="4"/>
  </w:num>
  <w:num w:numId="14">
    <w:abstractNumId w:val="10"/>
  </w:num>
  <w:num w:numId="15">
    <w:abstractNumId w:val="18"/>
  </w:num>
  <w:num w:numId="16">
    <w:abstractNumId w:val="11"/>
  </w:num>
  <w:num w:numId="17">
    <w:abstractNumId w:val="7"/>
  </w:num>
  <w:num w:numId="18">
    <w:abstractNumId w:val="20"/>
  </w:num>
  <w:num w:numId="19">
    <w:abstractNumId w:val="14"/>
  </w:num>
  <w:num w:numId="20">
    <w:abstractNumId w:val="2"/>
  </w:num>
  <w:num w:numId="21">
    <w:abstractNumId w:val="5"/>
  </w:num>
  <w:num w:numId="22">
    <w:abstractNumId w:val="16"/>
  </w:num>
  <w:num w:numId="23">
    <w:abstractNumId w:val="12"/>
  </w:num>
  <w:num w:numId="24">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fr-FR" w:vendorID="9" w:dllVersion="512"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397"/>
  <w:hyphenationZone w:val="425"/>
  <w:drawingGridHorizontalSpacing w:val="100"/>
  <w:drawingGridVerticalSpacing w:val="567"/>
  <w:displayHorizontalDrawingGridEvery w:val="2"/>
  <w:noPunctuationKerning/>
  <w:characterSpacingControl w:val="doNotCompress"/>
  <w:hdrShapeDefaults>
    <o:shapedefaults v:ext="edit" spidmax="2061">
      <o:colormru v:ext="edit" colors="#09f,gray"/>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5113A"/>
    <w:rsid w:val="00000CCD"/>
    <w:rsid w:val="00005021"/>
    <w:rsid w:val="00005E87"/>
    <w:rsid w:val="0001182D"/>
    <w:rsid w:val="000133A8"/>
    <w:rsid w:val="00014E33"/>
    <w:rsid w:val="00017535"/>
    <w:rsid w:val="00021512"/>
    <w:rsid w:val="000215EC"/>
    <w:rsid w:val="0002307F"/>
    <w:rsid w:val="00024E1E"/>
    <w:rsid w:val="00026820"/>
    <w:rsid w:val="000320C5"/>
    <w:rsid w:val="00032281"/>
    <w:rsid w:val="00033BED"/>
    <w:rsid w:val="00034152"/>
    <w:rsid w:val="000361DB"/>
    <w:rsid w:val="000366AB"/>
    <w:rsid w:val="000376C6"/>
    <w:rsid w:val="00041267"/>
    <w:rsid w:val="00046834"/>
    <w:rsid w:val="0004763B"/>
    <w:rsid w:val="00050B56"/>
    <w:rsid w:val="00051ACE"/>
    <w:rsid w:val="0005314F"/>
    <w:rsid w:val="00053AB0"/>
    <w:rsid w:val="000554F6"/>
    <w:rsid w:val="000558C1"/>
    <w:rsid w:val="00057D6E"/>
    <w:rsid w:val="000620ED"/>
    <w:rsid w:val="000633C1"/>
    <w:rsid w:val="00064D00"/>
    <w:rsid w:val="000667F4"/>
    <w:rsid w:val="000723FC"/>
    <w:rsid w:val="000724A4"/>
    <w:rsid w:val="000734DC"/>
    <w:rsid w:val="00074B28"/>
    <w:rsid w:val="00075E55"/>
    <w:rsid w:val="00075F77"/>
    <w:rsid w:val="00076EA0"/>
    <w:rsid w:val="000778CE"/>
    <w:rsid w:val="00080A62"/>
    <w:rsid w:val="00082319"/>
    <w:rsid w:val="000846DF"/>
    <w:rsid w:val="00084FA9"/>
    <w:rsid w:val="000A2ECD"/>
    <w:rsid w:val="000A4906"/>
    <w:rsid w:val="000A749F"/>
    <w:rsid w:val="000A79AE"/>
    <w:rsid w:val="000A7E41"/>
    <w:rsid w:val="000B10D4"/>
    <w:rsid w:val="000B16D0"/>
    <w:rsid w:val="000B1731"/>
    <w:rsid w:val="000B2705"/>
    <w:rsid w:val="000C051F"/>
    <w:rsid w:val="000C129B"/>
    <w:rsid w:val="000C3935"/>
    <w:rsid w:val="000C5781"/>
    <w:rsid w:val="000C641C"/>
    <w:rsid w:val="000D375F"/>
    <w:rsid w:val="000E7621"/>
    <w:rsid w:val="000E7BD9"/>
    <w:rsid w:val="000F05A4"/>
    <w:rsid w:val="000F0DBD"/>
    <w:rsid w:val="000F332C"/>
    <w:rsid w:val="000F5394"/>
    <w:rsid w:val="00100180"/>
    <w:rsid w:val="00104A4B"/>
    <w:rsid w:val="00106215"/>
    <w:rsid w:val="00113B8A"/>
    <w:rsid w:val="00117CB4"/>
    <w:rsid w:val="0012519A"/>
    <w:rsid w:val="001253B8"/>
    <w:rsid w:val="00135E2C"/>
    <w:rsid w:val="001421E8"/>
    <w:rsid w:val="00143E9C"/>
    <w:rsid w:val="00144D14"/>
    <w:rsid w:val="001479AA"/>
    <w:rsid w:val="00151934"/>
    <w:rsid w:val="00152A54"/>
    <w:rsid w:val="0015656D"/>
    <w:rsid w:val="00161F94"/>
    <w:rsid w:val="001647A7"/>
    <w:rsid w:val="00164D88"/>
    <w:rsid w:val="00165329"/>
    <w:rsid w:val="00170A01"/>
    <w:rsid w:val="00171182"/>
    <w:rsid w:val="00180939"/>
    <w:rsid w:val="00180FE7"/>
    <w:rsid w:val="00184A7C"/>
    <w:rsid w:val="00187775"/>
    <w:rsid w:val="001906EC"/>
    <w:rsid w:val="0019145B"/>
    <w:rsid w:val="00192235"/>
    <w:rsid w:val="00192913"/>
    <w:rsid w:val="00193B6D"/>
    <w:rsid w:val="00193E81"/>
    <w:rsid w:val="00193FE7"/>
    <w:rsid w:val="00194695"/>
    <w:rsid w:val="00194E79"/>
    <w:rsid w:val="00195111"/>
    <w:rsid w:val="00195F63"/>
    <w:rsid w:val="00197598"/>
    <w:rsid w:val="001A57D2"/>
    <w:rsid w:val="001A5BE9"/>
    <w:rsid w:val="001A6E97"/>
    <w:rsid w:val="001A71C2"/>
    <w:rsid w:val="001A7896"/>
    <w:rsid w:val="001A7C45"/>
    <w:rsid w:val="001B01C2"/>
    <w:rsid w:val="001B14FE"/>
    <w:rsid w:val="001B5590"/>
    <w:rsid w:val="001C009E"/>
    <w:rsid w:val="001C290F"/>
    <w:rsid w:val="001C2AFE"/>
    <w:rsid w:val="001C2B4B"/>
    <w:rsid w:val="001C4819"/>
    <w:rsid w:val="001C5EAA"/>
    <w:rsid w:val="001D0C65"/>
    <w:rsid w:val="001D6A86"/>
    <w:rsid w:val="001E1B3E"/>
    <w:rsid w:val="001E36AC"/>
    <w:rsid w:val="001E6F3D"/>
    <w:rsid w:val="001E7100"/>
    <w:rsid w:val="001F02B1"/>
    <w:rsid w:val="001F3F58"/>
    <w:rsid w:val="001F44A5"/>
    <w:rsid w:val="0020073E"/>
    <w:rsid w:val="00201733"/>
    <w:rsid w:val="00201AA6"/>
    <w:rsid w:val="002020DF"/>
    <w:rsid w:val="002021BF"/>
    <w:rsid w:val="00203ABC"/>
    <w:rsid w:val="002111E0"/>
    <w:rsid w:val="00211304"/>
    <w:rsid w:val="00217253"/>
    <w:rsid w:val="00217BED"/>
    <w:rsid w:val="00220C25"/>
    <w:rsid w:val="002218A7"/>
    <w:rsid w:val="00221FC6"/>
    <w:rsid w:val="00222364"/>
    <w:rsid w:val="0022270D"/>
    <w:rsid w:val="00224898"/>
    <w:rsid w:val="00226640"/>
    <w:rsid w:val="00230298"/>
    <w:rsid w:val="002303CB"/>
    <w:rsid w:val="00236855"/>
    <w:rsid w:val="00237162"/>
    <w:rsid w:val="0023766D"/>
    <w:rsid w:val="002428D1"/>
    <w:rsid w:val="00244B30"/>
    <w:rsid w:val="00246839"/>
    <w:rsid w:val="0024785C"/>
    <w:rsid w:val="00251AA7"/>
    <w:rsid w:val="002544AB"/>
    <w:rsid w:val="00256CD7"/>
    <w:rsid w:val="00260C2B"/>
    <w:rsid w:val="00263CA7"/>
    <w:rsid w:val="00263F50"/>
    <w:rsid w:val="0027140C"/>
    <w:rsid w:val="00272816"/>
    <w:rsid w:val="00274661"/>
    <w:rsid w:val="00275839"/>
    <w:rsid w:val="00277DBF"/>
    <w:rsid w:val="002831B3"/>
    <w:rsid w:val="00284993"/>
    <w:rsid w:val="00287390"/>
    <w:rsid w:val="00291ABB"/>
    <w:rsid w:val="00294A7B"/>
    <w:rsid w:val="002A147A"/>
    <w:rsid w:val="002A5159"/>
    <w:rsid w:val="002B0255"/>
    <w:rsid w:val="002B2276"/>
    <w:rsid w:val="002B2994"/>
    <w:rsid w:val="002B40EA"/>
    <w:rsid w:val="002C2089"/>
    <w:rsid w:val="002C742B"/>
    <w:rsid w:val="002D029F"/>
    <w:rsid w:val="002D20FB"/>
    <w:rsid w:val="002D2191"/>
    <w:rsid w:val="002D4D6E"/>
    <w:rsid w:val="002E178F"/>
    <w:rsid w:val="002E1FB4"/>
    <w:rsid w:val="002E2144"/>
    <w:rsid w:val="002E4074"/>
    <w:rsid w:val="002F0EB4"/>
    <w:rsid w:val="002F235D"/>
    <w:rsid w:val="002F65BA"/>
    <w:rsid w:val="002F761A"/>
    <w:rsid w:val="00300BD4"/>
    <w:rsid w:val="0030101D"/>
    <w:rsid w:val="003011F2"/>
    <w:rsid w:val="00302042"/>
    <w:rsid w:val="00302A38"/>
    <w:rsid w:val="003043E1"/>
    <w:rsid w:val="0030448D"/>
    <w:rsid w:val="003108C8"/>
    <w:rsid w:val="00311F15"/>
    <w:rsid w:val="00313A12"/>
    <w:rsid w:val="00316840"/>
    <w:rsid w:val="00316A5C"/>
    <w:rsid w:val="00316BEB"/>
    <w:rsid w:val="00321362"/>
    <w:rsid w:val="00322681"/>
    <w:rsid w:val="0032328C"/>
    <w:rsid w:val="00324CAF"/>
    <w:rsid w:val="00325398"/>
    <w:rsid w:val="0033170D"/>
    <w:rsid w:val="00336540"/>
    <w:rsid w:val="00337000"/>
    <w:rsid w:val="00345724"/>
    <w:rsid w:val="00350056"/>
    <w:rsid w:val="00356301"/>
    <w:rsid w:val="0036403C"/>
    <w:rsid w:val="00364258"/>
    <w:rsid w:val="003702C6"/>
    <w:rsid w:val="00372BCE"/>
    <w:rsid w:val="00374C22"/>
    <w:rsid w:val="00387D60"/>
    <w:rsid w:val="00391C47"/>
    <w:rsid w:val="0039216B"/>
    <w:rsid w:val="00392622"/>
    <w:rsid w:val="003929F3"/>
    <w:rsid w:val="003A36B1"/>
    <w:rsid w:val="003A487C"/>
    <w:rsid w:val="003A724E"/>
    <w:rsid w:val="003B0176"/>
    <w:rsid w:val="003B0627"/>
    <w:rsid w:val="003B07B9"/>
    <w:rsid w:val="003B1D34"/>
    <w:rsid w:val="003B1F43"/>
    <w:rsid w:val="003B59CE"/>
    <w:rsid w:val="003C38EA"/>
    <w:rsid w:val="003C5CCF"/>
    <w:rsid w:val="003D387F"/>
    <w:rsid w:val="003D5FC1"/>
    <w:rsid w:val="003E2750"/>
    <w:rsid w:val="003E3BD2"/>
    <w:rsid w:val="003E4C1A"/>
    <w:rsid w:val="003F0AB2"/>
    <w:rsid w:val="003F10B4"/>
    <w:rsid w:val="003F6BDF"/>
    <w:rsid w:val="003F6E73"/>
    <w:rsid w:val="003F74DF"/>
    <w:rsid w:val="004006AA"/>
    <w:rsid w:val="00401D30"/>
    <w:rsid w:val="00402C3E"/>
    <w:rsid w:val="00405A91"/>
    <w:rsid w:val="00406DDE"/>
    <w:rsid w:val="00410DD3"/>
    <w:rsid w:val="00414575"/>
    <w:rsid w:val="00415B93"/>
    <w:rsid w:val="00417C55"/>
    <w:rsid w:val="0042096E"/>
    <w:rsid w:val="0042300B"/>
    <w:rsid w:val="00430D8E"/>
    <w:rsid w:val="004412A6"/>
    <w:rsid w:val="00443014"/>
    <w:rsid w:val="004441A9"/>
    <w:rsid w:val="00447413"/>
    <w:rsid w:val="00450E7E"/>
    <w:rsid w:val="004626F1"/>
    <w:rsid w:val="004709D8"/>
    <w:rsid w:val="00475B3E"/>
    <w:rsid w:val="00477EA9"/>
    <w:rsid w:val="0048011B"/>
    <w:rsid w:val="00481D59"/>
    <w:rsid w:val="004838CE"/>
    <w:rsid w:val="00483A30"/>
    <w:rsid w:val="00485F5B"/>
    <w:rsid w:val="0048692A"/>
    <w:rsid w:val="00486A7E"/>
    <w:rsid w:val="00490C51"/>
    <w:rsid w:val="00492B28"/>
    <w:rsid w:val="00493A2A"/>
    <w:rsid w:val="0049539F"/>
    <w:rsid w:val="00496743"/>
    <w:rsid w:val="004976C7"/>
    <w:rsid w:val="004A0376"/>
    <w:rsid w:val="004A4694"/>
    <w:rsid w:val="004A5B75"/>
    <w:rsid w:val="004B4647"/>
    <w:rsid w:val="004C0FF4"/>
    <w:rsid w:val="004C507F"/>
    <w:rsid w:val="004C53CF"/>
    <w:rsid w:val="004C5AA0"/>
    <w:rsid w:val="004C746F"/>
    <w:rsid w:val="004C78C0"/>
    <w:rsid w:val="004D50AC"/>
    <w:rsid w:val="004D7C8C"/>
    <w:rsid w:val="004E3157"/>
    <w:rsid w:val="004E385C"/>
    <w:rsid w:val="004E496E"/>
    <w:rsid w:val="004E584A"/>
    <w:rsid w:val="004E6B68"/>
    <w:rsid w:val="004E7FE7"/>
    <w:rsid w:val="004F2334"/>
    <w:rsid w:val="004F3EF9"/>
    <w:rsid w:val="004F5BB3"/>
    <w:rsid w:val="004F6FF0"/>
    <w:rsid w:val="004F700A"/>
    <w:rsid w:val="004F7370"/>
    <w:rsid w:val="004F79C0"/>
    <w:rsid w:val="00505AEB"/>
    <w:rsid w:val="00507659"/>
    <w:rsid w:val="005103FF"/>
    <w:rsid w:val="00510645"/>
    <w:rsid w:val="00511A38"/>
    <w:rsid w:val="0051277F"/>
    <w:rsid w:val="00512C24"/>
    <w:rsid w:val="00513FC7"/>
    <w:rsid w:val="0052276C"/>
    <w:rsid w:val="00522B00"/>
    <w:rsid w:val="00524A13"/>
    <w:rsid w:val="005254EB"/>
    <w:rsid w:val="00530FBF"/>
    <w:rsid w:val="00531693"/>
    <w:rsid w:val="005319FF"/>
    <w:rsid w:val="00531C70"/>
    <w:rsid w:val="0053244C"/>
    <w:rsid w:val="00532A04"/>
    <w:rsid w:val="00534962"/>
    <w:rsid w:val="005360B2"/>
    <w:rsid w:val="005362FA"/>
    <w:rsid w:val="00537B37"/>
    <w:rsid w:val="005438DB"/>
    <w:rsid w:val="00543ADB"/>
    <w:rsid w:val="005440CA"/>
    <w:rsid w:val="00544EE5"/>
    <w:rsid w:val="00545A5D"/>
    <w:rsid w:val="00546D7F"/>
    <w:rsid w:val="00547722"/>
    <w:rsid w:val="00547813"/>
    <w:rsid w:val="00550D3A"/>
    <w:rsid w:val="00551ECA"/>
    <w:rsid w:val="00552182"/>
    <w:rsid w:val="00553F25"/>
    <w:rsid w:val="00563A13"/>
    <w:rsid w:val="005642A9"/>
    <w:rsid w:val="00566859"/>
    <w:rsid w:val="00567589"/>
    <w:rsid w:val="00573011"/>
    <w:rsid w:val="0057746E"/>
    <w:rsid w:val="005779CE"/>
    <w:rsid w:val="00580582"/>
    <w:rsid w:val="0058113F"/>
    <w:rsid w:val="005820C1"/>
    <w:rsid w:val="00591B4E"/>
    <w:rsid w:val="00591C42"/>
    <w:rsid w:val="00591E5C"/>
    <w:rsid w:val="00591F89"/>
    <w:rsid w:val="00595D56"/>
    <w:rsid w:val="005B1E7A"/>
    <w:rsid w:val="005B4CAA"/>
    <w:rsid w:val="005B5CA8"/>
    <w:rsid w:val="005B6017"/>
    <w:rsid w:val="005B63A9"/>
    <w:rsid w:val="005B6EB5"/>
    <w:rsid w:val="005B7CBB"/>
    <w:rsid w:val="005C012C"/>
    <w:rsid w:val="005C1B04"/>
    <w:rsid w:val="005C49D2"/>
    <w:rsid w:val="005C58E2"/>
    <w:rsid w:val="005C63F1"/>
    <w:rsid w:val="005D0515"/>
    <w:rsid w:val="005E0879"/>
    <w:rsid w:val="005E54AD"/>
    <w:rsid w:val="005E6A17"/>
    <w:rsid w:val="005F058A"/>
    <w:rsid w:val="005F6C6C"/>
    <w:rsid w:val="00601D0F"/>
    <w:rsid w:val="00606FE7"/>
    <w:rsid w:val="00612E31"/>
    <w:rsid w:val="0061359F"/>
    <w:rsid w:val="00614343"/>
    <w:rsid w:val="00614467"/>
    <w:rsid w:val="00614841"/>
    <w:rsid w:val="00622FDC"/>
    <w:rsid w:val="00624D59"/>
    <w:rsid w:val="006255A0"/>
    <w:rsid w:val="006319B0"/>
    <w:rsid w:val="00634861"/>
    <w:rsid w:val="006374D3"/>
    <w:rsid w:val="006419D4"/>
    <w:rsid w:val="0064368D"/>
    <w:rsid w:val="00643C64"/>
    <w:rsid w:val="0064583F"/>
    <w:rsid w:val="00650690"/>
    <w:rsid w:val="00650E8E"/>
    <w:rsid w:val="00652FC2"/>
    <w:rsid w:val="00654542"/>
    <w:rsid w:val="00660127"/>
    <w:rsid w:val="00660351"/>
    <w:rsid w:val="00661550"/>
    <w:rsid w:val="00661E31"/>
    <w:rsid w:val="00665B77"/>
    <w:rsid w:val="00665CE3"/>
    <w:rsid w:val="00665D68"/>
    <w:rsid w:val="00670FBA"/>
    <w:rsid w:val="00671091"/>
    <w:rsid w:val="006721D2"/>
    <w:rsid w:val="006758D4"/>
    <w:rsid w:val="0067692B"/>
    <w:rsid w:val="00677FB8"/>
    <w:rsid w:val="006816D3"/>
    <w:rsid w:val="006831C7"/>
    <w:rsid w:val="00685240"/>
    <w:rsid w:val="006857B2"/>
    <w:rsid w:val="0068598E"/>
    <w:rsid w:val="0068618D"/>
    <w:rsid w:val="00686B24"/>
    <w:rsid w:val="006875F4"/>
    <w:rsid w:val="00693C15"/>
    <w:rsid w:val="00695544"/>
    <w:rsid w:val="0069631F"/>
    <w:rsid w:val="006A78B4"/>
    <w:rsid w:val="006B310F"/>
    <w:rsid w:val="006B39F9"/>
    <w:rsid w:val="006B6C6F"/>
    <w:rsid w:val="006B6F2C"/>
    <w:rsid w:val="006C4813"/>
    <w:rsid w:val="006C4816"/>
    <w:rsid w:val="006C4F63"/>
    <w:rsid w:val="006C56FF"/>
    <w:rsid w:val="006C7079"/>
    <w:rsid w:val="006D1DAF"/>
    <w:rsid w:val="006D5E79"/>
    <w:rsid w:val="006D7DDD"/>
    <w:rsid w:val="006E00F7"/>
    <w:rsid w:val="006E1156"/>
    <w:rsid w:val="006E2717"/>
    <w:rsid w:val="006E33C5"/>
    <w:rsid w:val="006E574F"/>
    <w:rsid w:val="006F1A30"/>
    <w:rsid w:val="006F43A4"/>
    <w:rsid w:val="006F5BFB"/>
    <w:rsid w:val="006F7DAF"/>
    <w:rsid w:val="00700720"/>
    <w:rsid w:val="0070089F"/>
    <w:rsid w:val="0070129C"/>
    <w:rsid w:val="007058F4"/>
    <w:rsid w:val="007119C3"/>
    <w:rsid w:val="007120AA"/>
    <w:rsid w:val="007153B3"/>
    <w:rsid w:val="007153BA"/>
    <w:rsid w:val="00733075"/>
    <w:rsid w:val="00734E22"/>
    <w:rsid w:val="00740046"/>
    <w:rsid w:val="00741A11"/>
    <w:rsid w:val="00745035"/>
    <w:rsid w:val="00746D80"/>
    <w:rsid w:val="0075227C"/>
    <w:rsid w:val="007539AA"/>
    <w:rsid w:val="007566B1"/>
    <w:rsid w:val="00760458"/>
    <w:rsid w:val="00762556"/>
    <w:rsid w:val="007626B3"/>
    <w:rsid w:val="00762AE0"/>
    <w:rsid w:val="00764B28"/>
    <w:rsid w:val="0076573F"/>
    <w:rsid w:val="00771A16"/>
    <w:rsid w:val="00772FAF"/>
    <w:rsid w:val="00773189"/>
    <w:rsid w:val="007773A7"/>
    <w:rsid w:val="00777C0D"/>
    <w:rsid w:val="00782343"/>
    <w:rsid w:val="00783A6E"/>
    <w:rsid w:val="00783FA5"/>
    <w:rsid w:val="00786787"/>
    <w:rsid w:val="00790CD6"/>
    <w:rsid w:val="007944A5"/>
    <w:rsid w:val="00794928"/>
    <w:rsid w:val="00794BC8"/>
    <w:rsid w:val="00797BC9"/>
    <w:rsid w:val="007A0E6A"/>
    <w:rsid w:val="007A10A8"/>
    <w:rsid w:val="007A6381"/>
    <w:rsid w:val="007A7AE0"/>
    <w:rsid w:val="007B0738"/>
    <w:rsid w:val="007B3A42"/>
    <w:rsid w:val="007B44B6"/>
    <w:rsid w:val="007B4AF2"/>
    <w:rsid w:val="007B639E"/>
    <w:rsid w:val="007B7C22"/>
    <w:rsid w:val="007C06DC"/>
    <w:rsid w:val="007C11DF"/>
    <w:rsid w:val="007C1D49"/>
    <w:rsid w:val="007C1EAB"/>
    <w:rsid w:val="007C6897"/>
    <w:rsid w:val="007C6C47"/>
    <w:rsid w:val="007D690D"/>
    <w:rsid w:val="007E08B5"/>
    <w:rsid w:val="007E1635"/>
    <w:rsid w:val="007E2BA6"/>
    <w:rsid w:val="007E4DF7"/>
    <w:rsid w:val="007F0E4D"/>
    <w:rsid w:val="007F3489"/>
    <w:rsid w:val="007F3D31"/>
    <w:rsid w:val="007F67E8"/>
    <w:rsid w:val="00800BE4"/>
    <w:rsid w:val="008044AD"/>
    <w:rsid w:val="008051C6"/>
    <w:rsid w:val="00805317"/>
    <w:rsid w:val="00806382"/>
    <w:rsid w:val="0081156A"/>
    <w:rsid w:val="0081516F"/>
    <w:rsid w:val="008201CC"/>
    <w:rsid w:val="00822F8E"/>
    <w:rsid w:val="008232CA"/>
    <w:rsid w:val="00823C40"/>
    <w:rsid w:val="00823F80"/>
    <w:rsid w:val="008253A9"/>
    <w:rsid w:val="00825A07"/>
    <w:rsid w:val="00827436"/>
    <w:rsid w:val="008358D3"/>
    <w:rsid w:val="008402B2"/>
    <w:rsid w:val="008408B2"/>
    <w:rsid w:val="00842A4F"/>
    <w:rsid w:val="008448B7"/>
    <w:rsid w:val="00855925"/>
    <w:rsid w:val="008567DE"/>
    <w:rsid w:val="00862060"/>
    <w:rsid w:val="00864F5A"/>
    <w:rsid w:val="00865778"/>
    <w:rsid w:val="00866DEC"/>
    <w:rsid w:val="008726C5"/>
    <w:rsid w:val="008776F7"/>
    <w:rsid w:val="00877880"/>
    <w:rsid w:val="008809DE"/>
    <w:rsid w:val="00881596"/>
    <w:rsid w:val="00882747"/>
    <w:rsid w:val="008835FD"/>
    <w:rsid w:val="00884645"/>
    <w:rsid w:val="00891BE1"/>
    <w:rsid w:val="00897911"/>
    <w:rsid w:val="008A094E"/>
    <w:rsid w:val="008A10BB"/>
    <w:rsid w:val="008A4B23"/>
    <w:rsid w:val="008A5FD7"/>
    <w:rsid w:val="008A7A9F"/>
    <w:rsid w:val="008B0294"/>
    <w:rsid w:val="008B2FBA"/>
    <w:rsid w:val="008B2FCB"/>
    <w:rsid w:val="008B3A5C"/>
    <w:rsid w:val="008B4241"/>
    <w:rsid w:val="008B5F32"/>
    <w:rsid w:val="008D155A"/>
    <w:rsid w:val="008D1F85"/>
    <w:rsid w:val="008E0374"/>
    <w:rsid w:val="008E0497"/>
    <w:rsid w:val="008E2CEA"/>
    <w:rsid w:val="008E418D"/>
    <w:rsid w:val="008E44DC"/>
    <w:rsid w:val="008E6A62"/>
    <w:rsid w:val="008E7BA0"/>
    <w:rsid w:val="008F0631"/>
    <w:rsid w:val="008F0B2E"/>
    <w:rsid w:val="008F0FFC"/>
    <w:rsid w:val="008F47A4"/>
    <w:rsid w:val="008F623C"/>
    <w:rsid w:val="00900B61"/>
    <w:rsid w:val="00903F37"/>
    <w:rsid w:val="009075AF"/>
    <w:rsid w:val="009078BF"/>
    <w:rsid w:val="009139BD"/>
    <w:rsid w:val="009216BE"/>
    <w:rsid w:val="0092776B"/>
    <w:rsid w:val="00930539"/>
    <w:rsid w:val="009317CF"/>
    <w:rsid w:val="0093292B"/>
    <w:rsid w:val="00933EAF"/>
    <w:rsid w:val="00940138"/>
    <w:rsid w:val="00940207"/>
    <w:rsid w:val="00940E80"/>
    <w:rsid w:val="009412CC"/>
    <w:rsid w:val="00941420"/>
    <w:rsid w:val="00941A22"/>
    <w:rsid w:val="00946FC0"/>
    <w:rsid w:val="009476CC"/>
    <w:rsid w:val="009505A5"/>
    <w:rsid w:val="0095155E"/>
    <w:rsid w:val="0095666E"/>
    <w:rsid w:val="00956C14"/>
    <w:rsid w:val="0095797B"/>
    <w:rsid w:val="00957F60"/>
    <w:rsid w:val="00962BB9"/>
    <w:rsid w:val="0096585E"/>
    <w:rsid w:val="00966ED3"/>
    <w:rsid w:val="009802B9"/>
    <w:rsid w:val="009843CA"/>
    <w:rsid w:val="00991B27"/>
    <w:rsid w:val="00991E8B"/>
    <w:rsid w:val="0099207B"/>
    <w:rsid w:val="00995BCD"/>
    <w:rsid w:val="00995FF9"/>
    <w:rsid w:val="009961BE"/>
    <w:rsid w:val="009A37E7"/>
    <w:rsid w:val="009B11A6"/>
    <w:rsid w:val="009B196F"/>
    <w:rsid w:val="009B526C"/>
    <w:rsid w:val="009B61B4"/>
    <w:rsid w:val="009C0987"/>
    <w:rsid w:val="009C5656"/>
    <w:rsid w:val="009C6886"/>
    <w:rsid w:val="009D273C"/>
    <w:rsid w:val="009D4ADA"/>
    <w:rsid w:val="009D535B"/>
    <w:rsid w:val="009D5B25"/>
    <w:rsid w:val="009E1004"/>
    <w:rsid w:val="009E68DA"/>
    <w:rsid w:val="009F1586"/>
    <w:rsid w:val="009F4D41"/>
    <w:rsid w:val="009F57F1"/>
    <w:rsid w:val="009F6237"/>
    <w:rsid w:val="00A02F8A"/>
    <w:rsid w:val="00A06F68"/>
    <w:rsid w:val="00A1112A"/>
    <w:rsid w:val="00A11B91"/>
    <w:rsid w:val="00A12099"/>
    <w:rsid w:val="00A12DD7"/>
    <w:rsid w:val="00A20126"/>
    <w:rsid w:val="00A20411"/>
    <w:rsid w:val="00A25008"/>
    <w:rsid w:val="00A30143"/>
    <w:rsid w:val="00A306CE"/>
    <w:rsid w:val="00A36B6A"/>
    <w:rsid w:val="00A377C7"/>
    <w:rsid w:val="00A3785A"/>
    <w:rsid w:val="00A40DFD"/>
    <w:rsid w:val="00A40F96"/>
    <w:rsid w:val="00A412F7"/>
    <w:rsid w:val="00A42C1F"/>
    <w:rsid w:val="00A43345"/>
    <w:rsid w:val="00A440C0"/>
    <w:rsid w:val="00A47324"/>
    <w:rsid w:val="00A47EA8"/>
    <w:rsid w:val="00A51A26"/>
    <w:rsid w:val="00A51EA6"/>
    <w:rsid w:val="00A57657"/>
    <w:rsid w:val="00A60939"/>
    <w:rsid w:val="00A63674"/>
    <w:rsid w:val="00A6367E"/>
    <w:rsid w:val="00A651C6"/>
    <w:rsid w:val="00A65556"/>
    <w:rsid w:val="00A66B36"/>
    <w:rsid w:val="00A67CEB"/>
    <w:rsid w:val="00A701E6"/>
    <w:rsid w:val="00A70400"/>
    <w:rsid w:val="00A71204"/>
    <w:rsid w:val="00A72F3E"/>
    <w:rsid w:val="00A73080"/>
    <w:rsid w:val="00A73A97"/>
    <w:rsid w:val="00A7429A"/>
    <w:rsid w:val="00A807FE"/>
    <w:rsid w:val="00A80D44"/>
    <w:rsid w:val="00A82068"/>
    <w:rsid w:val="00A82290"/>
    <w:rsid w:val="00A833C4"/>
    <w:rsid w:val="00A83F4D"/>
    <w:rsid w:val="00A8428D"/>
    <w:rsid w:val="00A85660"/>
    <w:rsid w:val="00A9142B"/>
    <w:rsid w:val="00A93FDF"/>
    <w:rsid w:val="00A96B4A"/>
    <w:rsid w:val="00AA30C2"/>
    <w:rsid w:val="00AA6600"/>
    <w:rsid w:val="00AB024F"/>
    <w:rsid w:val="00AB11FF"/>
    <w:rsid w:val="00AB42CC"/>
    <w:rsid w:val="00AC18E5"/>
    <w:rsid w:val="00AC23A0"/>
    <w:rsid w:val="00AC454E"/>
    <w:rsid w:val="00AC4B40"/>
    <w:rsid w:val="00AD1575"/>
    <w:rsid w:val="00AD28DD"/>
    <w:rsid w:val="00AD3AAC"/>
    <w:rsid w:val="00AD3CCB"/>
    <w:rsid w:val="00AD43BB"/>
    <w:rsid w:val="00AE01BA"/>
    <w:rsid w:val="00AE33D4"/>
    <w:rsid w:val="00AE5E26"/>
    <w:rsid w:val="00AF4578"/>
    <w:rsid w:val="00AF4C37"/>
    <w:rsid w:val="00AF54A3"/>
    <w:rsid w:val="00B01B03"/>
    <w:rsid w:val="00B02961"/>
    <w:rsid w:val="00B056F2"/>
    <w:rsid w:val="00B105B7"/>
    <w:rsid w:val="00B14F32"/>
    <w:rsid w:val="00B20C3D"/>
    <w:rsid w:val="00B23B84"/>
    <w:rsid w:val="00B26069"/>
    <w:rsid w:val="00B2644C"/>
    <w:rsid w:val="00B300FE"/>
    <w:rsid w:val="00B32567"/>
    <w:rsid w:val="00B3573E"/>
    <w:rsid w:val="00B36667"/>
    <w:rsid w:val="00B40302"/>
    <w:rsid w:val="00B41010"/>
    <w:rsid w:val="00B437CB"/>
    <w:rsid w:val="00B45F15"/>
    <w:rsid w:val="00B4707C"/>
    <w:rsid w:val="00B4760C"/>
    <w:rsid w:val="00B54F5A"/>
    <w:rsid w:val="00B567CE"/>
    <w:rsid w:val="00B608BB"/>
    <w:rsid w:val="00B614CD"/>
    <w:rsid w:val="00B644C0"/>
    <w:rsid w:val="00B64D93"/>
    <w:rsid w:val="00B6646D"/>
    <w:rsid w:val="00B66910"/>
    <w:rsid w:val="00B67F9E"/>
    <w:rsid w:val="00B70391"/>
    <w:rsid w:val="00B7676E"/>
    <w:rsid w:val="00B8013D"/>
    <w:rsid w:val="00B829B0"/>
    <w:rsid w:val="00B84FAE"/>
    <w:rsid w:val="00B90378"/>
    <w:rsid w:val="00B94E85"/>
    <w:rsid w:val="00B97127"/>
    <w:rsid w:val="00BA19F8"/>
    <w:rsid w:val="00BA2933"/>
    <w:rsid w:val="00BA3BC4"/>
    <w:rsid w:val="00BA4780"/>
    <w:rsid w:val="00BA6752"/>
    <w:rsid w:val="00BB050B"/>
    <w:rsid w:val="00BB40A5"/>
    <w:rsid w:val="00BC23AD"/>
    <w:rsid w:val="00BC341B"/>
    <w:rsid w:val="00BC373F"/>
    <w:rsid w:val="00BD0621"/>
    <w:rsid w:val="00BD151A"/>
    <w:rsid w:val="00BD1BA3"/>
    <w:rsid w:val="00BD3CFD"/>
    <w:rsid w:val="00BD4072"/>
    <w:rsid w:val="00BE29B6"/>
    <w:rsid w:val="00BE42A8"/>
    <w:rsid w:val="00BE756A"/>
    <w:rsid w:val="00BF45E8"/>
    <w:rsid w:val="00BF4944"/>
    <w:rsid w:val="00BF5512"/>
    <w:rsid w:val="00BF7DE3"/>
    <w:rsid w:val="00C01386"/>
    <w:rsid w:val="00C0237A"/>
    <w:rsid w:val="00C02EE2"/>
    <w:rsid w:val="00C059F0"/>
    <w:rsid w:val="00C06B62"/>
    <w:rsid w:val="00C16C53"/>
    <w:rsid w:val="00C20CF9"/>
    <w:rsid w:val="00C24A81"/>
    <w:rsid w:val="00C27DFE"/>
    <w:rsid w:val="00C304BF"/>
    <w:rsid w:val="00C34805"/>
    <w:rsid w:val="00C44263"/>
    <w:rsid w:val="00C47F04"/>
    <w:rsid w:val="00C502E9"/>
    <w:rsid w:val="00C5143E"/>
    <w:rsid w:val="00C51D8B"/>
    <w:rsid w:val="00C5640F"/>
    <w:rsid w:val="00C57867"/>
    <w:rsid w:val="00C6740B"/>
    <w:rsid w:val="00C70AEE"/>
    <w:rsid w:val="00C72ED2"/>
    <w:rsid w:val="00C73688"/>
    <w:rsid w:val="00C769F1"/>
    <w:rsid w:val="00C76A0B"/>
    <w:rsid w:val="00C76BB1"/>
    <w:rsid w:val="00C77C60"/>
    <w:rsid w:val="00C805D2"/>
    <w:rsid w:val="00C8144A"/>
    <w:rsid w:val="00C82E00"/>
    <w:rsid w:val="00C837B4"/>
    <w:rsid w:val="00C8408C"/>
    <w:rsid w:val="00C90577"/>
    <w:rsid w:val="00C91BFD"/>
    <w:rsid w:val="00C95B08"/>
    <w:rsid w:val="00C97A46"/>
    <w:rsid w:val="00CA0DE6"/>
    <w:rsid w:val="00CA3611"/>
    <w:rsid w:val="00CA4870"/>
    <w:rsid w:val="00CA507A"/>
    <w:rsid w:val="00CA7D1A"/>
    <w:rsid w:val="00CB0FB7"/>
    <w:rsid w:val="00CB2B15"/>
    <w:rsid w:val="00CB3769"/>
    <w:rsid w:val="00CC1761"/>
    <w:rsid w:val="00CC3AD5"/>
    <w:rsid w:val="00CD02AB"/>
    <w:rsid w:val="00CD3012"/>
    <w:rsid w:val="00CD313C"/>
    <w:rsid w:val="00CD60C1"/>
    <w:rsid w:val="00CD7546"/>
    <w:rsid w:val="00CE3388"/>
    <w:rsid w:val="00CE3DD6"/>
    <w:rsid w:val="00CE7150"/>
    <w:rsid w:val="00CF0200"/>
    <w:rsid w:val="00CF0D1E"/>
    <w:rsid w:val="00CF2753"/>
    <w:rsid w:val="00CF5E2C"/>
    <w:rsid w:val="00D000B7"/>
    <w:rsid w:val="00D00AF5"/>
    <w:rsid w:val="00D00C20"/>
    <w:rsid w:val="00D03187"/>
    <w:rsid w:val="00D04B04"/>
    <w:rsid w:val="00D05EF7"/>
    <w:rsid w:val="00D0617A"/>
    <w:rsid w:val="00D117FF"/>
    <w:rsid w:val="00D146E9"/>
    <w:rsid w:val="00D159AD"/>
    <w:rsid w:val="00D15DB5"/>
    <w:rsid w:val="00D162CC"/>
    <w:rsid w:val="00D16D68"/>
    <w:rsid w:val="00D175BC"/>
    <w:rsid w:val="00D229FC"/>
    <w:rsid w:val="00D22AA0"/>
    <w:rsid w:val="00D238F5"/>
    <w:rsid w:val="00D268A9"/>
    <w:rsid w:val="00D311F4"/>
    <w:rsid w:val="00D31261"/>
    <w:rsid w:val="00D33EBE"/>
    <w:rsid w:val="00D42AC9"/>
    <w:rsid w:val="00D44BCA"/>
    <w:rsid w:val="00D46491"/>
    <w:rsid w:val="00D46709"/>
    <w:rsid w:val="00D5100F"/>
    <w:rsid w:val="00D56278"/>
    <w:rsid w:val="00D62537"/>
    <w:rsid w:val="00D62619"/>
    <w:rsid w:val="00D648C8"/>
    <w:rsid w:val="00D72919"/>
    <w:rsid w:val="00D76C2E"/>
    <w:rsid w:val="00D8338E"/>
    <w:rsid w:val="00D862C2"/>
    <w:rsid w:val="00D86B4B"/>
    <w:rsid w:val="00D8713E"/>
    <w:rsid w:val="00D9045F"/>
    <w:rsid w:val="00D91796"/>
    <w:rsid w:val="00D93FD5"/>
    <w:rsid w:val="00D97C10"/>
    <w:rsid w:val="00DA1F0C"/>
    <w:rsid w:val="00DA255F"/>
    <w:rsid w:val="00DA5D20"/>
    <w:rsid w:val="00DA7BF8"/>
    <w:rsid w:val="00DB0383"/>
    <w:rsid w:val="00DB03B3"/>
    <w:rsid w:val="00DB1B16"/>
    <w:rsid w:val="00DB2FB8"/>
    <w:rsid w:val="00DB3C8D"/>
    <w:rsid w:val="00DB53C5"/>
    <w:rsid w:val="00DB7C8A"/>
    <w:rsid w:val="00DB7CAA"/>
    <w:rsid w:val="00DC4DD4"/>
    <w:rsid w:val="00DD0940"/>
    <w:rsid w:val="00DD1180"/>
    <w:rsid w:val="00DD24FA"/>
    <w:rsid w:val="00DE1D04"/>
    <w:rsid w:val="00DE4AA5"/>
    <w:rsid w:val="00DE63FD"/>
    <w:rsid w:val="00DE78C4"/>
    <w:rsid w:val="00DF190F"/>
    <w:rsid w:val="00DF35D3"/>
    <w:rsid w:val="00DF51D2"/>
    <w:rsid w:val="00E02732"/>
    <w:rsid w:val="00E100C1"/>
    <w:rsid w:val="00E15A06"/>
    <w:rsid w:val="00E1782F"/>
    <w:rsid w:val="00E20C23"/>
    <w:rsid w:val="00E22846"/>
    <w:rsid w:val="00E23BC7"/>
    <w:rsid w:val="00E25188"/>
    <w:rsid w:val="00E32F9C"/>
    <w:rsid w:val="00E352DF"/>
    <w:rsid w:val="00E376F4"/>
    <w:rsid w:val="00E4076F"/>
    <w:rsid w:val="00E41F4E"/>
    <w:rsid w:val="00E42F91"/>
    <w:rsid w:val="00E43656"/>
    <w:rsid w:val="00E443C5"/>
    <w:rsid w:val="00E45EE9"/>
    <w:rsid w:val="00E50F26"/>
    <w:rsid w:val="00E51197"/>
    <w:rsid w:val="00E51FD5"/>
    <w:rsid w:val="00E53A4C"/>
    <w:rsid w:val="00E5666B"/>
    <w:rsid w:val="00E63D28"/>
    <w:rsid w:val="00E663A5"/>
    <w:rsid w:val="00E667C6"/>
    <w:rsid w:val="00E6777C"/>
    <w:rsid w:val="00E73D66"/>
    <w:rsid w:val="00E73EE5"/>
    <w:rsid w:val="00E77D52"/>
    <w:rsid w:val="00E84F01"/>
    <w:rsid w:val="00EA0817"/>
    <w:rsid w:val="00EA4F6F"/>
    <w:rsid w:val="00EA7FF0"/>
    <w:rsid w:val="00EB0C95"/>
    <w:rsid w:val="00EB41D5"/>
    <w:rsid w:val="00EB5ADA"/>
    <w:rsid w:val="00EB70B0"/>
    <w:rsid w:val="00EB723E"/>
    <w:rsid w:val="00EC3AA1"/>
    <w:rsid w:val="00EC65D6"/>
    <w:rsid w:val="00ED1F32"/>
    <w:rsid w:val="00ED49B4"/>
    <w:rsid w:val="00ED4FAC"/>
    <w:rsid w:val="00ED5FC9"/>
    <w:rsid w:val="00ED7CF1"/>
    <w:rsid w:val="00EE1264"/>
    <w:rsid w:val="00EF42CA"/>
    <w:rsid w:val="00EF5A87"/>
    <w:rsid w:val="00EF6D0E"/>
    <w:rsid w:val="00EF7D5B"/>
    <w:rsid w:val="00F03485"/>
    <w:rsid w:val="00F10216"/>
    <w:rsid w:val="00F135DF"/>
    <w:rsid w:val="00F24145"/>
    <w:rsid w:val="00F25DA5"/>
    <w:rsid w:val="00F32199"/>
    <w:rsid w:val="00F35B15"/>
    <w:rsid w:val="00F35E82"/>
    <w:rsid w:val="00F36948"/>
    <w:rsid w:val="00F37138"/>
    <w:rsid w:val="00F40ACD"/>
    <w:rsid w:val="00F416DE"/>
    <w:rsid w:val="00F41F62"/>
    <w:rsid w:val="00F46FDA"/>
    <w:rsid w:val="00F47C26"/>
    <w:rsid w:val="00F5113A"/>
    <w:rsid w:val="00F5124C"/>
    <w:rsid w:val="00F5387E"/>
    <w:rsid w:val="00F55A8F"/>
    <w:rsid w:val="00F6288B"/>
    <w:rsid w:val="00F62E19"/>
    <w:rsid w:val="00F635BF"/>
    <w:rsid w:val="00F63636"/>
    <w:rsid w:val="00F64213"/>
    <w:rsid w:val="00F64D84"/>
    <w:rsid w:val="00F73229"/>
    <w:rsid w:val="00F76440"/>
    <w:rsid w:val="00F8003B"/>
    <w:rsid w:val="00F80F66"/>
    <w:rsid w:val="00F81536"/>
    <w:rsid w:val="00F82639"/>
    <w:rsid w:val="00F82A63"/>
    <w:rsid w:val="00F831E7"/>
    <w:rsid w:val="00F8763A"/>
    <w:rsid w:val="00F9390A"/>
    <w:rsid w:val="00F949AE"/>
    <w:rsid w:val="00FA540B"/>
    <w:rsid w:val="00FA778B"/>
    <w:rsid w:val="00FB1902"/>
    <w:rsid w:val="00FB669E"/>
    <w:rsid w:val="00FC1AFD"/>
    <w:rsid w:val="00FC271D"/>
    <w:rsid w:val="00FC3410"/>
    <w:rsid w:val="00FD054E"/>
    <w:rsid w:val="00FD07F0"/>
    <w:rsid w:val="00FD4250"/>
    <w:rsid w:val="00FD7320"/>
    <w:rsid w:val="00FE30F7"/>
    <w:rsid w:val="00FE48DD"/>
    <w:rsid w:val="00FE6398"/>
    <w:rsid w:val="00FE7590"/>
    <w:rsid w:val="00FF1455"/>
    <w:rsid w:val="00FF1D7A"/>
    <w:rsid w:val="00FF1EC4"/>
    <w:rsid w:val="00FF21EE"/>
    <w:rsid w:val="00FF228E"/>
    <w:rsid w:val="00FF25F6"/>
    <w:rsid w:val="00FF3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colormru v:ext="edit" colors="#09f,gray"/>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bg-BG" w:eastAsia="bg-BG" w:bidi="ar-SA"/>
      </w:rPr>
    </w:rPrDefault>
    <w:pPrDefault/>
  </w:docDefaults>
  <w:latentStyles w:defLockedState="0" w:defUIPriority="9" w:defSemiHidden="0" w:defUnhideWhenUsed="0" w:defQFormat="0" w:count="267">
    <w:lsdException w:name="Normal" w:uiPriority="0" w:qFormat="1"/>
    <w:lsdException w:name="heading 1" w:uiPriority="4" w:qFormat="1"/>
    <w:lsdException w:name="heading 2" w:uiPriority="4" w:qFormat="1"/>
    <w:lsdException w:name="heading 3" w:uiPriority="4" w:qFormat="1"/>
    <w:lsdException w:name="heading 4" w:uiPriority="4" w:qFormat="1"/>
    <w:lsdException w:name="heading 5" w:uiPriority="10" w:qFormat="1"/>
    <w:lsdException w:name="heading 6" w:uiPriority="10" w:qFormat="1"/>
    <w:lsdException w:name="heading 7" w:uiPriority="10" w:qFormat="1"/>
    <w:lsdException w:name="heading 8" w:uiPriority="10" w:qFormat="1"/>
    <w:lsdException w:name="heading 9" w:uiPriority="10" w:qFormat="1"/>
    <w:lsdException w:name="toc 1" w:uiPriority="39"/>
    <w:lsdException w:name="toc 2" w:uiPriority="39"/>
    <w:lsdException w:name="toc 3" w:uiPriority="39"/>
    <w:lsdException w:name="Normal Indent" w:uiPriority="0"/>
    <w:lsdException w:name="index heading" w:locked="1"/>
    <w:lsdException w:name="caption" w:semiHidden="1" w:unhideWhenUsed="1" w:qFormat="1"/>
    <w:lsdException w:name="toa heading" w:locked="1"/>
    <w:lsdException w:name="List Bullet 5" w:uiPriority="0"/>
    <w:lsdException w:name="Title" w:qFormat="1"/>
    <w:lsdException w:name="Default Paragraph Font" w:uiPriority="1"/>
    <w:lsdException w:name="Body Text Indent" w:uiPriority="0"/>
    <w:lsdException w:name="Subtitle" w:qFormat="1"/>
    <w:lsdException w:name="Note Heading" w:locked="1"/>
    <w:lsdException w:name="Hyperlink" w:uiPriority="99"/>
    <w:lsdException w:name="Strong" w:uiPriority="22" w:qFormat="1"/>
    <w:lsdException w:name="Emphasis" w:uiPriority="20" w:qFormat="1"/>
    <w:lsdException w:name="HTML Top of Form" w:uiPriority="0"/>
    <w:lsdException w:name="HTML Bottom of Form" w:uiPriority="0"/>
    <w:lsdException w:name="Normal (Web)" w:uiPriority="99"/>
    <w:lsdException w:name="HTML Code" w:uiPriority="99"/>
    <w:lsdException w:name="Normal Table" w:uiPriority="0"/>
    <w:lsdException w:name="No List" w:uiPriority="99"/>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locked="1" w:uiPriority="0"/>
    <w:lsdException w:name="Table Classic 2" w:locked="1" w:uiPriority="0"/>
    <w:lsdException w:name="Table Classic 3" w:locked="1" w:uiPriority="0"/>
    <w:lsdException w:name="Table Classic 4" w:locked="1"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Table Grid" w:uiPriority="0"/>
    <w:lsdException w:name="Table Theme" w:uiPriority="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E6A17"/>
    <w:pPr>
      <w:spacing w:after="200" w:line="276" w:lineRule="auto"/>
    </w:pPr>
    <w:rPr>
      <w:rFonts w:ascii="Cambria" w:eastAsia="Calibri" w:hAnsi="Cambria"/>
      <w:sz w:val="22"/>
      <w:szCs w:val="22"/>
      <w:lang w:val="en-US" w:eastAsia="en-US"/>
    </w:rPr>
  </w:style>
  <w:style w:type="paragraph" w:styleId="Heading1">
    <w:name w:val="heading 1"/>
    <w:next w:val="introChapter"/>
    <w:link w:val="Heading1Char"/>
    <w:uiPriority w:val="4"/>
    <w:qFormat/>
    <w:rsid w:val="00E376F4"/>
    <w:pPr>
      <w:pageBreakBefore/>
      <w:numPr>
        <w:numId w:val="3"/>
      </w:numPr>
      <w:tabs>
        <w:tab w:val="clear" w:pos="12240"/>
        <w:tab w:val="num" w:pos="436"/>
      </w:tabs>
      <w:spacing w:after="120"/>
      <w:ind w:left="72" w:hanging="360"/>
      <w:jc w:val="right"/>
      <w:outlineLvl w:val="0"/>
    </w:pPr>
    <w:rPr>
      <w:rFonts w:ascii="Cambria" w:hAnsi="Cambria"/>
      <w:b/>
      <w:snapToGrid w:val="0"/>
      <w:kern w:val="28"/>
      <w:sz w:val="48"/>
      <w:lang w:val="en-US" w:eastAsia="fr-FR"/>
    </w:rPr>
  </w:style>
  <w:style w:type="paragraph" w:styleId="Heading2">
    <w:name w:val="heading 2"/>
    <w:next w:val="sp"/>
    <w:link w:val="Heading2Char"/>
    <w:uiPriority w:val="4"/>
    <w:qFormat/>
    <w:rsid w:val="00C27DFE"/>
    <w:pPr>
      <w:keepNext/>
      <w:numPr>
        <w:ilvl w:val="1"/>
        <w:numId w:val="3"/>
      </w:numPr>
      <w:tabs>
        <w:tab w:val="left" w:pos="113"/>
      </w:tabs>
      <w:spacing w:before="360"/>
      <w:outlineLvl w:val="1"/>
    </w:pPr>
    <w:rPr>
      <w:rFonts w:ascii="Cambria" w:hAnsi="Cambria"/>
      <w:b/>
      <w:snapToGrid w:val="0"/>
      <w:sz w:val="32"/>
      <w:lang w:val="en-US" w:eastAsia="fr-FR"/>
    </w:rPr>
  </w:style>
  <w:style w:type="paragraph" w:styleId="Heading3">
    <w:name w:val="heading 3"/>
    <w:next w:val="sp"/>
    <w:link w:val="Heading3Char"/>
    <w:uiPriority w:val="4"/>
    <w:qFormat/>
    <w:rsid w:val="006A78B4"/>
    <w:pPr>
      <w:keepNext/>
      <w:widowControl w:val="0"/>
      <w:numPr>
        <w:ilvl w:val="2"/>
        <w:numId w:val="3"/>
      </w:numPr>
      <w:tabs>
        <w:tab w:val="left" w:pos="900"/>
      </w:tabs>
      <w:spacing w:before="360" w:after="120"/>
      <w:outlineLvl w:val="2"/>
    </w:pPr>
    <w:rPr>
      <w:rFonts w:ascii="Cambria" w:hAnsi="Cambria"/>
      <w:b/>
      <w:snapToGrid w:val="0"/>
      <w:sz w:val="24"/>
      <w:lang w:val="en-US" w:eastAsia="fr-FR"/>
    </w:rPr>
  </w:style>
  <w:style w:type="paragraph" w:styleId="Heading4">
    <w:name w:val="heading 4"/>
    <w:next w:val="sp"/>
    <w:uiPriority w:val="4"/>
    <w:qFormat/>
    <w:rsid w:val="00024E1E"/>
    <w:pPr>
      <w:keepNext/>
      <w:widowControl w:val="0"/>
      <w:numPr>
        <w:ilvl w:val="3"/>
        <w:numId w:val="3"/>
      </w:numPr>
      <w:spacing w:before="240" w:after="120"/>
      <w:outlineLvl w:val="3"/>
    </w:pPr>
    <w:rPr>
      <w:rFonts w:ascii="Cambria" w:hAnsi="Cambria"/>
      <w:b/>
      <w:bCs/>
      <w:sz w:val="22"/>
      <w:lang w:val="en-US" w:eastAsia="fr-FR"/>
    </w:rPr>
  </w:style>
  <w:style w:type="paragraph" w:styleId="Heading5">
    <w:name w:val="heading 5"/>
    <w:next w:val="Normal"/>
    <w:uiPriority w:val="10"/>
    <w:qFormat/>
    <w:locked/>
    <w:rsid w:val="009F57F1"/>
    <w:pPr>
      <w:spacing w:before="240" w:after="60"/>
      <w:outlineLvl w:val="4"/>
    </w:pPr>
    <w:rPr>
      <w:sz w:val="22"/>
      <w:lang w:val="fr-FR" w:eastAsia="fr-FR"/>
    </w:rPr>
  </w:style>
  <w:style w:type="paragraph" w:styleId="Heading6">
    <w:name w:val="heading 6"/>
    <w:basedOn w:val="Normal"/>
    <w:next w:val="Normal"/>
    <w:uiPriority w:val="10"/>
    <w:qFormat/>
    <w:locked/>
    <w:rsid w:val="009F57F1"/>
    <w:pPr>
      <w:spacing w:before="240" w:after="60"/>
      <w:outlineLvl w:val="5"/>
    </w:pPr>
    <w:rPr>
      <w:i/>
    </w:rPr>
  </w:style>
  <w:style w:type="paragraph" w:styleId="Heading7">
    <w:name w:val="heading 7"/>
    <w:basedOn w:val="Normal"/>
    <w:next w:val="Normal"/>
    <w:uiPriority w:val="10"/>
    <w:qFormat/>
    <w:locked/>
    <w:rsid w:val="009F57F1"/>
    <w:pPr>
      <w:spacing w:before="240" w:after="60"/>
      <w:outlineLvl w:val="6"/>
    </w:pPr>
    <w:rPr>
      <w:rFonts w:ascii="Arial" w:hAnsi="Arial"/>
    </w:rPr>
  </w:style>
  <w:style w:type="paragraph" w:styleId="Heading8">
    <w:name w:val="heading 8"/>
    <w:basedOn w:val="Normal"/>
    <w:next w:val="Normal"/>
    <w:uiPriority w:val="10"/>
    <w:qFormat/>
    <w:locked/>
    <w:rsid w:val="009F57F1"/>
    <w:pPr>
      <w:spacing w:before="240" w:after="60"/>
      <w:outlineLvl w:val="7"/>
    </w:pPr>
    <w:rPr>
      <w:rFonts w:ascii="Arial" w:hAnsi="Arial"/>
      <w:i/>
    </w:rPr>
  </w:style>
  <w:style w:type="paragraph" w:styleId="Heading9">
    <w:name w:val="heading 9"/>
    <w:next w:val="sp"/>
    <w:uiPriority w:val="10"/>
    <w:qFormat/>
    <w:locked/>
    <w:rsid w:val="009F57F1"/>
    <w:pPr>
      <w:spacing w:before="240" w:after="60"/>
      <w:outlineLvl w:val="8"/>
    </w:pPr>
    <w:rPr>
      <w:rFonts w:ascii="Arial" w:hAnsi="Arial"/>
      <w:b/>
      <w:i/>
      <w:sz w:val="18"/>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Chapter">
    <w:name w:val="introChapter"/>
    <w:basedOn w:val="pp"/>
    <w:next w:val="spchapter"/>
    <w:uiPriority w:val="7"/>
    <w:rsid w:val="009F57F1"/>
    <w:pPr>
      <w:pBdr>
        <w:bottom w:val="single" w:sz="6" w:space="1" w:color="auto"/>
      </w:pBdr>
      <w:ind w:left="0" w:hanging="284"/>
    </w:pPr>
    <w:rPr>
      <w:b w:val="0"/>
      <w:color w:val="auto"/>
      <w:sz w:val="18"/>
    </w:rPr>
  </w:style>
  <w:style w:type="paragraph" w:customStyle="1" w:styleId="pp">
    <w:name w:val="pp"/>
    <w:next w:val="sppreface"/>
    <w:uiPriority w:val="7"/>
    <w:locked/>
    <w:rsid w:val="009F57F1"/>
    <w:pPr>
      <w:pBdr>
        <w:bottom w:val="single" w:sz="6" w:space="1" w:color="CC0000"/>
      </w:pBdr>
      <w:spacing w:before="480" w:after="120"/>
      <w:ind w:left="-284"/>
    </w:pPr>
    <w:rPr>
      <w:rFonts w:ascii="Gill Sans MT" w:hAnsi="Gill Sans MT"/>
      <w:b/>
      <w:caps/>
      <w:color w:val="CC0000"/>
      <w:spacing w:val="40"/>
      <w:position w:val="-6"/>
      <w:sz w:val="16"/>
      <w:lang w:val="en-US" w:eastAsia="fr-FR"/>
    </w:rPr>
  </w:style>
  <w:style w:type="paragraph" w:customStyle="1" w:styleId="sppreface">
    <w:name w:val="sppreface"/>
    <w:basedOn w:val="sp"/>
    <w:uiPriority w:val="7"/>
    <w:rsid w:val="009F57F1"/>
    <w:pPr>
      <w:ind w:left="-284"/>
    </w:pPr>
  </w:style>
  <w:style w:type="paragraph" w:customStyle="1" w:styleId="sp">
    <w:name w:val="sp"/>
    <w:link w:val="spCar"/>
    <w:uiPriority w:val="7"/>
    <w:qFormat/>
    <w:rsid w:val="009F57F1"/>
    <w:pPr>
      <w:spacing w:before="60" w:after="120"/>
      <w:ind w:left="420"/>
    </w:pPr>
    <w:rPr>
      <w:rFonts w:ascii="Verdana" w:hAnsi="Verdana"/>
      <w:snapToGrid w:val="0"/>
      <w:color w:val="000000"/>
      <w:lang w:val="en-US" w:eastAsia="fr-FR"/>
    </w:rPr>
  </w:style>
  <w:style w:type="paragraph" w:customStyle="1" w:styleId="spchapter">
    <w:name w:val="spchapter"/>
    <w:basedOn w:val="sp"/>
    <w:next w:val="Heading2"/>
    <w:uiPriority w:val="7"/>
    <w:rsid w:val="009F57F1"/>
    <w:pPr>
      <w:ind w:left="-284"/>
    </w:pPr>
  </w:style>
  <w:style w:type="paragraph" w:customStyle="1" w:styleId="b2">
    <w:name w:val="b2"/>
    <w:uiPriority w:val="9"/>
    <w:rsid w:val="009F57F1"/>
    <w:pPr>
      <w:numPr>
        <w:numId w:val="6"/>
      </w:numPr>
      <w:tabs>
        <w:tab w:val="clear" w:pos="1656"/>
        <w:tab w:val="num" w:pos="1134"/>
      </w:tabs>
      <w:spacing w:after="80"/>
      <w:ind w:left="1163" w:hanging="283"/>
    </w:pPr>
    <w:rPr>
      <w:rFonts w:ascii="Verdana" w:hAnsi="Verdana"/>
      <w:snapToGrid w:val="0"/>
      <w:color w:val="000000"/>
      <w:lang w:val="en-US" w:eastAsia="fr-FR"/>
    </w:rPr>
  </w:style>
  <w:style w:type="character" w:styleId="PageNumber">
    <w:name w:val="page number"/>
    <w:basedOn w:val="DefaultParagraphFont"/>
    <w:uiPriority w:val="9"/>
    <w:rsid w:val="009F57F1"/>
    <w:rPr>
      <w:rFonts w:ascii="Verdana" w:hAnsi="Verdana"/>
      <w:sz w:val="18"/>
    </w:rPr>
  </w:style>
  <w:style w:type="paragraph" w:customStyle="1" w:styleId="b1">
    <w:name w:val="b1"/>
    <w:uiPriority w:val="9"/>
    <w:rsid w:val="009F57F1"/>
    <w:pPr>
      <w:widowControl w:val="0"/>
      <w:numPr>
        <w:numId w:val="4"/>
      </w:numPr>
      <w:spacing w:after="80"/>
    </w:pPr>
    <w:rPr>
      <w:rFonts w:ascii="Verdana" w:hAnsi="Verdana"/>
      <w:snapToGrid w:val="0"/>
      <w:color w:val="000000"/>
      <w:lang w:val="en-US" w:eastAsia="fr-FR"/>
    </w:rPr>
  </w:style>
  <w:style w:type="paragraph" w:customStyle="1" w:styleId="code">
    <w:name w:val="code"/>
    <w:uiPriority w:val="8"/>
    <w:rsid w:val="009F57F1"/>
    <w:pPr>
      <w:spacing w:after="60"/>
      <w:ind w:left="765"/>
    </w:pPr>
    <w:rPr>
      <w:rFonts w:ascii="Courier New" w:hAnsi="Courier New"/>
      <w:snapToGrid w:val="0"/>
      <w:lang w:val="en-US" w:eastAsia="fr-FR"/>
    </w:rPr>
  </w:style>
  <w:style w:type="paragraph" w:customStyle="1" w:styleId="t1">
    <w:name w:val="t1"/>
    <w:link w:val="t1Car"/>
    <w:uiPriority w:val="9"/>
    <w:rsid w:val="009F57F1"/>
    <w:pPr>
      <w:widowControl w:val="0"/>
      <w:tabs>
        <w:tab w:val="left" w:pos="2892"/>
      </w:tabs>
      <w:spacing w:before="40" w:after="40"/>
    </w:pPr>
    <w:rPr>
      <w:rFonts w:ascii="Verdana" w:hAnsi="Verdana"/>
      <w:lang w:val="en-US" w:eastAsia="fr-FR"/>
    </w:rPr>
  </w:style>
  <w:style w:type="paragraph" w:styleId="Footer">
    <w:name w:val="footer"/>
    <w:basedOn w:val="Normal"/>
    <w:uiPriority w:val="9"/>
    <w:rsid w:val="009F57F1"/>
    <w:pPr>
      <w:tabs>
        <w:tab w:val="center" w:pos="4536"/>
        <w:tab w:val="right" w:pos="9072"/>
      </w:tabs>
    </w:pPr>
  </w:style>
  <w:style w:type="paragraph" w:styleId="TOC1">
    <w:name w:val="toc 1"/>
    <w:uiPriority w:val="39"/>
    <w:rsid w:val="009F57F1"/>
    <w:pPr>
      <w:pBdr>
        <w:bottom w:val="single" w:sz="4" w:space="1" w:color="auto"/>
      </w:pBdr>
      <w:tabs>
        <w:tab w:val="left" w:pos="284"/>
        <w:tab w:val="right" w:pos="9356"/>
      </w:tabs>
      <w:spacing w:before="120"/>
      <w:ind w:left="-284"/>
      <w:outlineLvl w:val="0"/>
    </w:pPr>
    <w:rPr>
      <w:rFonts w:ascii="Arial" w:hAnsi="Arial"/>
      <w:b/>
      <w:noProof/>
      <w:sz w:val="22"/>
      <w:szCs w:val="24"/>
      <w:lang w:val="fr-FR" w:eastAsia="fr-FR"/>
    </w:rPr>
  </w:style>
  <w:style w:type="paragraph" w:styleId="TOC2">
    <w:name w:val="toc 2"/>
    <w:uiPriority w:val="39"/>
    <w:rsid w:val="009F57F1"/>
    <w:pPr>
      <w:tabs>
        <w:tab w:val="left" w:pos="284"/>
        <w:tab w:val="left" w:pos="993"/>
        <w:tab w:val="right" w:pos="9356"/>
      </w:tabs>
      <w:spacing w:before="120" w:after="120"/>
      <w:ind w:left="288"/>
      <w:contextualSpacing/>
      <w:outlineLvl w:val="1"/>
    </w:pPr>
    <w:rPr>
      <w:rFonts w:ascii="Arial" w:hAnsi="Arial"/>
      <w:b/>
      <w:noProof/>
      <w:szCs w:val="24"/>
      <w:lang w:val="fr-FR" w:eastAsia="fr-FR"/>
    </w:rPr>
  </w:style>
  <w:style w:type="paragraph" w:styleId="TOC3">
    <w:name w:val="toc 3"/>
    <w:uiPriority w:val="39"/>
    <w:rsid w:val="009F57F1"/>
    <w:pPr>
      <w:tabs>
        <w:tab w:val="left" w:pos="284"/>
        <w:tab w:val="left" w:pos="992"/>
        <w:tab w:val="left" w:pos="1560"/>
        <w:tab w:val="right" w:pos="9356"/>
      </w:tabs>
      <w:ind w:left="994"/>
      <w:contextualSpacing/>
      <w:outlineLvl w:val="2"/>
    </w:pPr>
    <w:rPr>
      <w:rFonts w:ascii="Arial" w:hAnsi="Arial"/>
      <w:noProof/>
      <w:sz w:val="18"/>
      <w:szCs w:val="24"/>
      <w:lang w:val="fr-FR" w:eastAsia="fr-FR"/>
    </w:rPr>
  </w:style>
  <w:style w:type="paragraph" w:customStyle="1" w:styleId="DocumentationTitle">
    <w:name w:val="DocumentationTitle"/>
    <w:uiPriority w:val="9"/>
    <w:rsid w:val="009F57F1"/>
    <w:pPr>
      <w:widowControl w:val="0"/>
      <w:jc w:val="right"/>
    </w:pPr>
    <w:rPr>
      <w:rFonts w:ascii="Eras Medium ITC" w:hAnsi="Eras Medium ITC"/>
      <w:color w:val="FFFFFF"/>
      <w:sz w:val="48"/>
      <w:lang w:val="en-US" w:eastAsia="fr-FR"/>
    </w:rPr>
  </w:style>
  <w:style w:type="paragraph" w:customStyle="1" w:styleId="Stylet1Head2">
    <w:name w:val="Style t1Head +2"/>
    <w:basedOn w:val="Normal"/>
    <w:uiPriority w:val="9"/>
    <w:rsid w:val="009F57F1"/>
    <w:pPr>
      <w:widowControl w:val="0"/>
      <w:tabs>
        <w:tab w:val="left" w:pos="2892"/>
      </w:tabs>
      <w:spacing w:before="60" w:after="40"/>
    </w:pPr>
    <w:rPr>
      <w:b/>
      <w:bCs/>
      <w:sz w:val="18"/>
    </w:rPr>
  </w:style>
  <w:style w:type="paragraph" w:customStyle="1" w:styleId="tochead">
    <w:name w:val="tochead"/>
    <w:uiPriority w:val="9"/>
    <w:rsid w:val="009F57F1"/>
    <w:pPr>
      <w:tabs>
        <w:tab w:val="left" w:pos="227"/>
        <w:tab w:val="left" w:pos="562"/>
      </w:tabs>
      <w:spacing w:after="720"/>
      <w:jc w:val="right"/>
    </w:pPr>
    <w:rPr>
      <w:rFonts w:ascii="Eras Light ITC" w:hAnsi="Eras Light ITC"/>
      <w:b/>
      <w:bCs/>
      <w:color w:val="999999"/>
      <w:sz w:val="48"/>
      <w:lang w:val="en-US" w:eastAsia="fr-FR"/>
    </w:rPr>
  </w:style>
  <w:style w:type="paragraph" w:customStyle="1" w:styleId="tb1">
    <w:name w:val="tb1"/>
    <w:uiPriority w:val="9"/>
    <w:rsid w:val="009F57F1"/>
    <w:pPr>
      <w:numPr>
        <w:numId w:val="8"/>
      </w:numPr>
      <w:tabs>
        <w:tab w:val="clear" w:pos="417"/>
        <w:tab w:val="left" w:pos="357"/>
      </w:tabs>
      <w:spacing w:before="20" w:after="40"/>
      <w:ind w:left="340" w:hanging="227"/>
    </w:pPr>
    <w:rPr>
      <w:rFonts w:ascii="Verdana" w:hAnsi="Verdana"/>
      <w:lang w:val="en-US" w:eastAsia="fr-FR"/>
    </w:rPr>
  </w:style>
  <w:style w:type="paragraph" w:customStyle="1" w:styleId="spu">
    <w:name w:val="spu"/>
    <w:basedOn w:val="sp"/>
    <w:next w:val="sp"/>
    <w:uiPriority w:val="7"/>
    <w:rsid w:val="009F57F1"/>
    <w:pPr>
      <w:keepNext/>
      <w:widowControl w:val="0"/>
      <w:pBdr>
        <w:bottom w:val="single" w:sz="4" w:space="3" w:color="auto"/>
      </w:pBdr>
      <w:spacing w:before="120"/>
      <w:ind w:right="113"/>
    </w:pPr>
    <w:rPr>
      <w:rFonts w:ascii="Gill Sans MT" w:hAnsi="Gill Sans MT"/>
      <w:b/>
      <w:sz w:val="22"/>
    </w:rPr>
  </w:style>
  <w:style w:type="paragraph" w:customStyle="1" w:styleId="Steps">
    <w:name w:val="Steps"/>
    <w:uiPriority w:val="9"/>
    <w:rsid w:val="009F57F1"/>
    <w:pPr>
      <w:widowControl w:val="0"/>
      <w:numPr>
        <w:numId w:val="1"/>
      </w:numPr>
      <w:tabs>
        <w:tab w:val="clear" w:pos="1287"/>
        <w:tab w:val="left" w:pos="851"/>
      </w:tabs>
      <w:spacing w:after="120"/>
      <w:ind w:left="851" w:hanging="284"/>
    </w:pPr>
    <w:rPr>
      <w:rFonts w:ascii="Verdana" w:hAnsi="Verdana"/>
      <w:lang w:val="en-US" w:eastAsia="fr-FR"/>
    </w:rPr>
  </w:style>
  <w:style w:type="paragraph" w:customStyle="1" w:styleId="FooterStyle">
    <w:name w:val="FooterStyle"/>
    <w:uiPriority w:val="9"/>
    <w:rsid w:val="009F57F1"/>
    <w:pPr>
      <w:spacing w:before="120" w:after="40"/>
    </w:pPr>
    <w:rPr>
      <w:rFonts w:ascii="Verdana" w:hAnsi="Verdana"/>
      <w:sz w:val="18"/>
      <w:lang w:val="en-US" w:eastAsia="fr-FR"/>
    </w:rPr>
  </w:style>
  <w:style w:type="paragraph" w:customStyle="1" w:styleId="copyright">
    <w:name w:val="copyright"/>
    <w:uiPriority w:val="8"/>
    <w:rsid w:val="009F57F1"/>
    <w:pPr>
      <w:jc w:val="right"/>
    </w:pPr>
    <w:rPr>
      <w:rFonts w:ascii="Verdana" w:hAnsi="Verdana" w:cs="Arial"/>
      <w:sz w:val="16"/>
      <w:lang w:val="en-US" w:eastAsia="fr-FR"/>
    </w:rPr>
  </w:style>
  <w:style w:type="paragraph" w:customStyle="1" w:styleId="FigurLegend">
    <w:name w:val="FigurLegend"/>
    <w:uiPriority w:val="8"/>
    <w:rsid w:val="009F57F1"/>
    <w:pPr>
      <w:numPr>
        <w:numId w:val="10"/>
      </w:numPr>
      <w:tabs>
        <w:tab w:val="left" w:pos="567"/>
        <w:tab w:val="left" w:pos="794"/>
        <w:tab w:val="left" w:pos="1077"/>
      </w:tabs>
      <w:spacing w:before="60" w:after="120"/>
      <w:jc w:val="center"/>
    </w:pPr>
    <w:rPr>
      <w:rFonts w:ascii="Verdana" w:hAnsi="Verdana"/>
      <w:b/>
      <w:sz w:val="18"/>
      <w:lang w:val="en-US" w:eastAsia="fr-FR"/>
    </w:rPr>
  </w:style>
  <w:style w:type="paragraph" w:customStyle="1" w:styleId="noteDoc">
    <w:name w:val="noteDoc"/>
    <w:next w:val="sp"/>
    <w:uiPriority w:val="9"/>
    <w:rsid w:val="009F57F1"/>
    <w:pPr>
      <w:widowControl w:val="0"/>
      <w:spacing w:before="120" w:after="120"/>
      <w:ind w:left="1100" w:hanging="680"/>
    </w:pPr>
    <w:rPr>
      <w:rFonts w:ascii="Verdana" w:hAnsi="Verdana"/>
      <w:bCs/>
      <w:lang w:val="en-US" w:eastAsia="fr-FR"/>
    </w:rPr>
  </w:style>
  <w:style w:type="paragraph" w:customStyle="1" w:styleId="DocRef">
    <w:name w:val="DocRef"/>
    <w:uiPriority w:val="9"/>
    <w:rsid w:val="009F57F1"/>
    <w:pPr>
      <w:widowControl w:val="0"/>
    </w:pPr>
    <w:rPr>
      <w:rFonts w:ascii="Verdana" w:hAnsi="Verdana"/>
      <w:sz w:val="12"/>
      <w:lang w:val="en-US" w:eastAsia="fr-FR"/>
    </w:rPr>
  </w:style>
  <w:style w:type="character" w:customStyle="1" w:styleId="componentbodytext1">
    <w:name w:val="componentbodytext1"/>
    <w:basedOn w:val="DefaultParagraphFont"/>
    <w:uiPriority w:val="9"/>
    <w:rsid w:val="009F57F1"/>
    <w:rPr>
      <w:rFonts w:ascii="Arial" w:hAnsi="Arial" w:cs="Arial" w:hint="default"/>
      <w:sz w:val="20"/>
      <w:szCs w:val="20"/>
    </w:rPr>
  </w:style>
  <w:style w:type="paragraph" w:customStyle="1" w:styleId="b1Details">
    <w:name w:val="b1Details"/>
    <w:uiPriority w:val="9"/>
    <w:rsid w:val="009F57F1"/>
    <w:pPr>
      <w:spacing w:after="80"/>
      <w:ind w:left="851"/>
    </w:pPr>
    <w:rPr>
      <w:rFonts w:ascii="Verdana" w:hAnsi="Verdana"/>
      <w:lang w:val="en-US" w:eastAsia="fr-FR"/>
    </w:rPr>
  </w:style>
  <w:style w:type="paragraph" w:customStyle="1" w:styleId="b2Details">
    <w:name w:val="b2Details"/>
    <w:uiPriority w:val="9"/>
    <w:rsid w:val="009F57F1"/>
    <w:pPr>
      <w:ind w:left="1134"/>
    </w:pPr>
    <w:rPr>
      <w:rFonts w:ascii="Verdana" w:hAnsi="Verdana"/>
      <w:lang w:val="en-US" w:eastAsia="fr-FR"/>
    </w:rPr>
  </w:style>
  <w:style w:type="paragraph" w:customStyle="1" w:styleId="StepsDetails">
    <w:name w:val="StepsDetails"/>
    <w:uiPriority w:val="9"/>
    <w:rsid w:val="009F57F1"/>
    <w:pPr>
      <w:spacing w:after="120"/>
      <w:ind w:left="851"/>
    </w:pPr>
    <w:rPr>
      <w:rFonts w:ascii="Verdana" w:hAnsi="Verdana"/>
      <w:lang w:val="en-US" w:eastAsia="fr-FR"/>
    </w:rPr>
  </w:style>
  <w:style w:type="paragraph" w:customStyle="1" w:styleId="PageNum">
    <w:name w:val="PageNum"/>
    <w:uiPriority w:val="9"/>
    <w:rsid w:val="009F57F1"/>
    <w:pPr>
      <w:widowControl w:val="0"/>
      <w:spacing w:before="120"/>
      <w:jc w:val="right"/>
    </w:pPr>
    <w:rPr>
      <w:rFonts w:ascii="Arial" w:hAnsi="Arial"/>
      <w:b/>
      <w:bCs/>
      <w:lang w:val="en-US" w:eastAsia="fr-FR"/>
    </w:rPr>
  </w:style>
  <w:style w:type="paragraph" w:customStyle="1" w:styleId="FirstPageHead">
    <w:name w:val="FirstPageHead"/>
    <w:uiPriority w:val="9"/>
    <w:rsid w:val="009F57F1"/>
    <w:pPr>
      <w:widowControl w:val="0"/>
      <w:jc w:val="right"/>
    </w:pPr>
    <w:rPr>
      <w:rFonts w:ascii="Square721 Ex BT" w:hAnsi="Square721 Ex BT"/>
      <w:b/>
      <w:bCs/>
      <w:color w:val="999999"/>
      <w:sz w:val="40"/>
      <w:lang w:val="en-US" w:eastAsia="fr-FR"/>
    </w:rPr>
  </w:style>
  <w:style w:type="paragraph" w:customStyle="1" w:styleId="NumVersion">
    <w:name w:val="NumVersion"/>
    <w:uiPriority w:val="9"/>
    <w:rsid w:val="009F57F1"/>
    <w:pPr>
      <w:widowControl w:val="0"/>
      <w:spacing w:before="240" w:line="288" w:lineRule="auto"/>
      <w:ind w:left="567"/>
    </w:pPr>
    <w:rPr>
      <w:rFonts w:ascii="Gill Sans MT" w:hAnsi="Gill Sans MT"/>
      <w:b/>
      <w:caps/>
      <w:sz w:val="24"/>
      <w:lang w:val="en-US" w:eastAsia="en-US"/>
    </w:rPr>
  </w:style>
  <w:style w:type="paragraph" w:customStyle="1" w:styleId="Platform">
    <w:name w:val="Platform"/>
    <w:uiPriority w:val="9"/>
    <w:rsid w:val="009F57F1"/>
    <w:pPr>
      <w:widowControl w:val="0"/>
    </w:pPr>
    <w:rPr>
      <w:rFonts w:ascii="Gill Sans MT" w:hAnsi="Gill Sans MT"/>
      <w:b/>
      <w:caps/>
      <w:sz w:val="24"/>
      <w:lang w:val="en-US" w:eastAsia="en-US"/>
    </w:rPr>
  </w:style>
  <w:style w:type="paragraph" w:customStyle="1" w:styleId="ProdNameTitle">
    <w:name w:val="ProdNameTitle"/>
    <w:uiPriority w:val="9"/>
    <w:rsid w:val="009F57F1"/>
    <w:pPr>
      <w:ind w:left="567"/>
    </w:pPr>
    <w:rPr>
      <w:rFonts w:ascii="Eras Medium ITC" w:hAnsi="Eras Medium ITC"/>
      <w:iCs/>
      <w:color w:val="CC0000"/>
      <w:sz w:val="48"/>
      <w:lang w:val="en-US" w:eastAsia="fr-FR"/>
    </w:rPr>
  </w:style>
  <w:style w:type="paragraph" w:customStyle="1" w:styleId="tb2">
    <w:name w:val="tb2"/>
    <w:uiPriority w:val="9"/>
    <w:rsid w:val="009F57F1"/>
    <w:pPr>
      <w:widowControl w:val="0"/>
      <w:numPr>
        <w:numId w:val="9"/>
      </w:numPr>
      <w:tabs>
        <w:tab w:val="clear" w:pos="868"/>
        <w:tab w:val="left" w:pos="576"/>
      </w:tabs>
      <w:spacing w:before="40" w:after="80"/>
      <w:ind w:left="567" w:hanging="170"/>
    </w:pPr>
    <w:rPr>
      <w:rFonts w:ascii="Verdana" w:hAnsi="Verdana"/>
      <w:lang w:val="en-US" w:eastAsia="fr-FR"/>
    </w:rPr>
  </w:style>
  <w:style w:type="paragraph" w:styleId="Header">
    <w:name w:val="header"/>
    <w:basedOn w:val="Normal"/>
    <w:uiPriority w:val="9"/>
    <w:rsid w:val="009F57F1"/>
    <w:pPr>
      <w:tabs>
        <w:tab w:val="center" w:pos="4536"/>
        <w:tab w:val="right" w:pos="9072"/>
      </w:tabs>
    </w:pPr>
  </w:style>
  <w:style w:type="paragraph" w:customStyle="1" w:styleId="b2wText">
    <w:name w:val="b2wText"/>
    <w:next w:val="b2Details"/>
    <w:uiPriority w:val="9"/>
    <w:locked/>
    <w:rsid w:val="009F57F1"/>
    <w:pPr>
      <w:widowControl w:val="0"/>
      <w:numPr>
        <w:numId w:val="7"/>
      </w:numPr>
      <w:tabs>
        <w:tab w:val="clear" w:pos="1818"/>
        <w:tab w:val="left" w:pos="1134"/>
      </w:tabs>
      <w:spacing w:before="120" w:after="40"/>
      <w:ind w:left="1134" w:hanging="283"/>
    </w:pPr>
    <w:rPr>
      <w:rFonts w:ascii="Verdana" w:hAnsi="Verdana"/>
      <w:bCs/>
      <w:lang w:val="en-US" w:eastAsia="en-US"/>
    </w:rPr>
  </w:style>
  <w:style w:type="character" w:styleId="CommentReference">
    <w:name w:val="annotation reference"/>
    <w:basedOn w:val="DefaultParagraphFont"/>
    <w:uiPriority w:val="9"/>
    <w:semiHidden/>
    <w:rsid w:val="009F57F1"/>
    <w:rPr>
      <w:sz w:val="16"/>
      <w:szCs w:val="16"/>
    </w:rPr>
  </w:style>
  <w:style w:type="character" w:styleId="Hyperlink">
    <w:name w:val="Hyperlink"/>
    <w:basedOn w:val="DefaultParagraphFont"/>
    <w:uiPriority w:val="99"/>
    <w:rsid w:val="009F57F1"/>
    <w:rPr>
      <w:color w:val="0000FF"/>
      <w:u w:val="single"/>
    </w:rPr>
  </w:style>
  <w:style w:type="paragraph" w:styleId="CommentText">
    <w:name w:val="annotation text"/>
    <w:basedOn w:val="Normal"/>
    <w:link w:val="CommentTextChar"/>
    <w:uiPriority w:val="9"/>
    <w:semiHidden/>
    <w:rsid w:val="009F57F1"/>
  </w:style>
  <w:style w:type="character" w:styleId="FollowedHyperlink">
    <w:name w:val="FollowedHyperlink"/>
    <w:basedOn w:val="DefaultParagraphFont"/>
    <w:uiPriority w:val="9"/>
    <w:rsid w:val="009F57F1"/>
    <w:rPr>
      <w:color w:val="800080"/>
      <w:u w:val="single"/>
    </w:rPr>
  </w:style>
  <w:style w:type="paragraph" w:customStyle="1" w:styleId="desct">
    <w:name w:val="desct"/>
    <w:next w:val="sp"/>
    <w:uiPriority w:val="9"/>
    <w:rsid w:val="009F57F1"/>
    <w:pPr>
      <w:keepNext/>
      <w:widowControl w:val="0"/>
      <w:pBdr>
        <w:top w:val="single" w:sz="4" w:space="1" w:color="auto"/>
      </w:pBdr>
      <w:spacing w:before="240" w:after="120"/>
      <w:ind w:left="420"/>
    </w:pPr>
    <w:rPr>
      <w:rFonts w:ascii="Gill Sans MT" w:hAnsi="Gill Sans MT"/>
      <w:b/>
      <w:sz w:val="22"/>
      <w:lang w:val="en-US" w:eastAsia="en-US"/>
    </w:rPr>
  </w:style>
  <w:style w:type="paragraph" w:customStyle="1" w:styleId="t1Head">
    <w:name w:val="t1Head"/>
    <w:basedOn w:val="t1"/>
    <w:uiPriority w:val="9"/>
    <w:rsid w:val="009F57F1"/>
    <w:pPr>
      <w:spacing w:before="60"/>
    </w:pPr>
    <w:rPr>
      <w:b/>
    </w:rPr>
  </w:style>
  <w:style w:type="paragraph" w:customStyle="1" w:styleId="StepswText">
    <w:name w:val="StepswText"/>
    <w:uiPriority w:val="9"/>
    <w:locked/>
    <w:rsid w:val="009F57F1"/>
    <w:pPr>
      <w:widowControl w:val="0"/>
      <w:numPr>
        <w:numId w:val="2"/>
      </w:numPr>
      <w:tabs>
        <w:tab w:val="clear" w:pos="1282"/>
        <w:tab w:val="left" w:pos="851"/>
      </w:tabs>
      <w:spacing w:after="40"/>
      <w:ind w:left="851" w:hanging="284"/>
    </w:pPr>
    <w:rPr>
      <w:rFonts w:ascii="Verdana" w:hAnsi="Verdana"/>
      <w:lang w:val="en-US" w:eastAsia="en-US"/>
    </w:rPr>
  </w:style>
  <w:style w:type="paragraph" w:customStyle="1" w:styleId="b1wText">
    <w:name w:val="b1wText"/>
    <w:next w:val="b1Details"/>
    <w:uiPriority w:val="9"/>
    <w:locked/>
    <w:rsid w:val="009F57F1"/>
    <w:pPr>
      <w:numPr>
        <w:numId w:val="5"/>
      </w:numPr>
      <w:tabs>
        <w:tab w:val="clear" w:pos="1282"/>
        <w:tab w:val="left" w:pos="851"/>
      </w:tabs>
      <w:spacing w:before="120" w:after="40"/>
      <w:ind w:left="851" w:hanging="284"/>
    </w:pPr>
    <w:rPr>
      <w:rFonts w:ascii="Verdana" w:hAnsi="Verdana"/>
      <w:lang w:val="en-US" w:eastAsia="en-US"/>
    </w:rPr>
  </w:style>
  <w:style w:type="paragraph" w:styleId="TOC4">
    <w:name w:val="toc 4"/>
    <w:basedOn w:val="Normal"/>
    <w:next w:val="Normal"/>
    <w:autoRedefine/>
    <w:uiPriority w:val="9"/>
    <w:semiHidden/>
    <w:rsid w:val="009F57F1"/>
    <w:pPr>
      <w:ind w:left="720"/>
    </w:pPr>
    <w:rPr>
      <w:rFonts w:ascii="Times New Roman" w:hAnsi="Times New Roman"/>
      <w:sz w:val="24"/>
      <w:szCs w:val="24"/>
      <w:lang w:val="fr-FR"/>
    </w:rPr>
  </w:style>
  <w:style w:type="paragraph" w:styleId="TOC5">
    <w:name w:val="toc 5"/>
    <w:basedOn w:val="Normal"/>
    <w:next w:val="Normal"/>
    <w:autoRedefine/>
    <w:uiPriority w:val="9"/>
    <w:semiHidden/>
    <w:locked/>
    <w:rsid w:val="009F57F1"/>
    <w:pPr>
      <w:ind w:left="960"/>
    </w:pPr>
    <w:rPr>
      <w:rFonts w:ascii="Times New Roman" w:hAnsi="Times New Roman"/>
      <w:sz w:val="24"/>
      <w:szCs w:val="24"/>
      <w:lang w:val="fr-FR"/>
    </w:rPr>
  </w:style>
  <w:style w:type="paragraph" w:styleId="TOC6">
    <w:name w:val="toc 6"/>
    <w:basedOn w:val="Normal"/>
    <w:next w:val="Normal"/>
    <w:autoRedefine/>
    <w:uiPriority w:val="9"/>
    <w:semiHidden/>
    <w:locked/>
    <w:rsid w:val="009F57F1"/>
    <w:pPr>
      <w:ind w:left="1200"/>
    </w:pPr>
    <w:rPr>
      <w:rFonts w:ascii="Times New Roman" w:hAnsi="Times New Roman"/>
      <w:sz w:val="24"/>
      <w:szCs w:val="24"/>
      <w:lang w:val="fr-FR"/>
    </w:rPr>
  </w:style>
  <w:style w:type="paragraph" w:styleId="TOC7">
    <w:name w:val="toc 7"/>
    <w:basedOn w:val="Normal"/>
    <w:next w:val="Normal"/>
    <w:autoRedefine/>
    <w:uiPriority w:val="9"/>
    <w:semiHidden/>
    <w:locked/>
    <w:rsid w:val="009F57F1"/>
    <w:pPr>
      <w:ind w:left="1440"/>
    </w:pPr>
    <w:rPr>
      <w:rFonts w:ascii="Times New Roman" w:hAnsi="Times New Roman"/>
      <w:sz w:val="24"/>
      <w:szCs w:val="24"/>
      <w:lang w:val="fr-FR"/>
    </w:rPr>
  </w:style>
  <w:style w:type="paragraph" w:styleId="TOC8">
    <w:name w:val="toc 8"/>
    <w:basedOn w:val="Normal"/>
    <w:next w:val="Normal"/>
    <w:autoRedefine/>
    <w:uiPriority w:val="9"/>
    <w:semiHidden/>
    <w:locked/>
    <w:rsid w:val="009F57F1"/>
    <w:pPr>
      <w:ind w:left="1680"/>
    </w:pPr>
    <w:rPr>
      <w:rFonts w:ascii="Times New Roman" w:hAnsi="Times New Roman"/>
      <w:sz w:val="24"/>
      <w:szCs w:val="24"/>
      <w:lang w:val="fr-FR"/>
    </w:rPr>
  </w:style>
  <w:style w:type="paragraph" w:styleId="TOC9">
    <w:name w:val="toc 9"/>
    <w:basedOn w:val="Normal"/>
    <w:next w:val="Normal"/>
    <w:autoRedefine/>
    <w:uiPriority w:val="9"/>
    <w:semiHidden/>
    <w:locked/>
    <w:rsid w:val="009F57F1"/>
    <w:pPr>
      <w:ind w:left="1920"/>
    </w:pPr>
    <w:rPr>
      <w:rFonts w:ascii="Times New Roman" w:hAnsi="Times New Roman"/>
      <w:sz w:val="24"/>
      <w:szCs w:val="24"/>
      <w:lang w:val="fr-FR"/>
    </w:rPr>
  </w:style>
  <w:style w:type="paragraph" w:styleId="BalloonText">
    <w:name w:val="Balloon Text"/>
    <w:basedOn w:val="Normal"/>
    <w:uiPriority w:val="9"/>
    <w:semiHidden/>
    <w:rsid w:val="009F57F1"/>
    <w:rPr>
      <w:rFonts w:ascii="Tahoma" w:hAnsi="Tahoma" w:cs="Tahoma"/>
      <w:sz w:val="16"/>
      <w:szCs w:val="16"/>
    </w:rPr>
  </w:style>
  <w:style w:type="paragraph" w:customStyle="1" w:styleId="b1preface">
    <w:name w:val="b1preface"/>
    <w:basedOn w:val="b1"/>
    <w:uiPriority w:val="9"/>
    <w:rsid w:val="009F57F1"/>
    <w:pPr>
      <w:tabs>
        <w:tab w:val="num" w:pos="284"/>
      </w:tabs>
      <w:ind w:left="426" w:hanging="426"/>
    </w:pPr>
  </w:style>
  <w:style w:type="table" w:customStyle="1" w:styleId="AxwayDocTable">
    <w:name w:val="Axway Doc Table"/>
    <w:basedOn w:val="TableNormal"/>
    <w:rsid w:val="009F57F1"/>
    <w:rPr>
      <w:rFonts w:ascii="Verdana" w:hAnsi="Verdana"/>
      <w:sz w:val="18"/>
      <w:lang w:val="en-US" w:eastAsia="en-US"/>
    </w:rPr>
    <w:tblPr>
      <w:tblStyleRowBandSize w:val="1"/>
      <w:tblInd w:w="397"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blStylePr w:type="firstRow">
      <w:pPr>
        <w:wordWrap/>
        <w:spacing w:beforeLines="0" w:beforeAutospacing="0" w:afterLines="0" w:afterAutospacing="0"/>
      </w:pPr>
      <w:rPr>
        <w:rFonts w:ascii="Cambria" w:hAnsi="Cambria"/>
        <w:b/>
        <w:sz w:val="18"/>
      </w:rPr>
      <w:tblPr/>
      <w:tcPr>
        <w:tcBorders>
          <w:top w:val="single" w:sz="4" w:space="0" w:color="CC0000"/>
          <w:left w:val="single" w:sz="4" w:space="0" w:color="auto"/>
          <w:bottom w:val="single" w:sz="4" w:space="0" w:color="auto"/>
          <w:right w:val="single" w:sz="4" w:space="0" w:color="auto"/>
          <w:insideH w:val="single" w:sz="4" w:space="0" w:color="auto"/>
          <w:insideV w:val="single" w:sz="4" w:space="0" w:color="C0C0C0"/>
          <w:tl2br w:val="nil"/>
          <w:tr2bl w:val="nil"/>
        </w:tcBorders>
        <w:shd w:val="clear" w:color="auto" w:fill="E0E0E0"/>
      </w:tcPr>
    </w:tblStylePr>
    <w:tblStylePr w:type="band1Horz">
      <w:pPr>
        <w:wordWrap/>
        <w:spacing w:beforeLines="0" w:beforeAutospacing="0" w:afterLines="0" w:afterAutospacing="0"/>
      </w:pPr>
      <w:rPr>
        <w:rFonts w:ascii="Cambria" w:hAnsi="Cambria"/>
        <w:sz w:val="18"/>
      </w:rPr>
    </w:tblStylePr>
    <w:tblStylePr w:type="band2Horz">
      <w:pPr>
        <w:wordWrap/>
        <w:spacing w:beforeLines="0" w:beforeAutospacing="0" w:afterLines="0" w:afterAutospacing="0"/>
      </w:pPr>
      <w:rPr>
        <w:rFonts w:ascii="Cambria" w:hAnsi="Cambria"/>
        <w:sz w:val="18"/>
      </w:rPr>
    </w:tblStylePr>
  </w:style>
  <w:style w:type="character" w:customStyle="1" w:styleId="t1Car">
    <w:name w:val="t1 Car"/>
    <w:basedOn w:val="DefaultParagraphFont"/>
    <w:link w:val="t1"/>
    <w:uiPriority w:val="9"/>
    <w:rsid w:val="009F57F1"/>
    <w:rPr>
      <w:rFonts w:ascii="Verdana" w:hAnsi="Verdana"/>
      <w:lang w:val="en-US" w:eastAsia="fr-FR" w:bidi="ar-SA"/>
    </w:rPr>
  </w:style>
  <w:style w:type="table" w:styleId="TableGrid">
    <w:name w:val="Table Grid"/>
    <w:basedOn w:val="TableNormal"/>
    <w:rsid w:val="009F57F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F57F1"/>
    <w:rPr>
      <w:i/>
      <w:iCs/>
    </w:rPr>
  </w:style>
  <w:style w:type="paragraph" w:customStyle="1" w:styleId="StyleStepsAvant3pt">
    <w:name w:val="Style Steps + Avant : 3 pt"/>
    <w:basedOn w:val="Steps"/>
    <w:uiPriority w:val="9"/>
    <w:locked/>
    <w:rsid w:val="009F57F1"/>
    <w:pPr>
      <w:spacing w:before="60"/>
    </w:pPr>
  </w:style>
  <w:style w:type="character" w:customStyle="1" w:styleId="spCar">
    <w:name w:val="sp Car"/>
    <w:basedOn w:val="DefaultParagraphFont"/>
    <w:link w:val="sp"/>
    <w:uiPriority w:val="7"/>
    <w:rsid w:val="009F57F1"/>
    <w:rPr>
      <w:rFonts w:ascii="Verdana" w:hAnsi="Verdana"/>
      <w:snapToGrid w:val="0"/>
      <w:color w:val="000000"/>
      <w:lang w:val="en-US" w:eastAsia="fr-FR" w:bidi="ar-SA"/>
    </w:rPr>
  </w:style>
  <w:style w:type="paragraph" w:customStyle="1" w:styleId="StyleStepsAvant3pt1">
    <w:name w:val="Style Steps + Avant : 3 pt1"/>
    <w:basedOn w:val="Steps"/>
    <w:uiPriority w:val="9"/>
    <w:locked/>
    <w:rsid w:val="009F57F1"/>
    <w:pPr>
      <w:spacing w:before="60"/>
    </w:pPr>
  </w:style>
  <w:style w:type="paragraph" w:styleId="NoSpacing">
    <w:name w:val="No Spacing"/>
    <w:uiPriority w:val="1"/>
    <w:qFormat/>
    <w:rsid w:val="008408B2"/>
    <w:rPr>
      <w:rFonts w:ascii="Cambria" w:hAnsi="Cambria"/>
      <w:sz w:val="22"/>
      <w:lang w:val="en-US" w:eastAsia="fr-FR"/>
    </w:rPr>
  </w:style>
  <w:style w:type="paragraph" w:styleId="TOCHeading">
    <w:name w:val="TOC Heading"/>
    <w:basedOn w:val="Heading1"/>
    <w:next w:val="Normal"/>
    <w:uiPriority w:val="39"/>
    <w:qFormat/>
    <w:rsid w:val="009F57F1"/>
    <w:pPr>
      <w:keepNext/>
      <w:keepLines/>
      <w:pageBreakBefore w:val="0"/>
      <w:numPr>
        <w:numId w:val="0"/>
      </w:numPr>
      <w:spacing w:before="480" w:after="0" w:line="276" w:lineRule="auto"/>
      <w:jc w:val="left"/>
      <w:outlineLvl w:val="9"/>
    </w:pPr>
    <w:rPr>
      <w:bCs/>
      <w:snapToGrid/>
      <w:color w:val="365F91"/>
      <w:kern w:val="0"/>
      <w:sz w:val="28"/>
      <w:szCs w:val="28"/>
      <w:lang w:eastAsia="en-US"/>
    </w:rPr>
  </w:style>
  <w:style w:type="paragraph" w:customStyle="1" w:styleId="StyletocheadBold">
    <w:name w:val="Style tochead + Bold"/>
    <w:basedOn w:val="tochead"/>
    <w:next w:val="pp"/>
    <w:rsid w:val="009F57F1"/>
  </w:style>
  <w:style w:type="paragraph" w:customStyle="1" w:styleId="Code0">
    <w:name w:val="Code"/>
    <w:basedOn w:val="Normal"/>
    <w:next w:val="Normal"/>
    <w:link w:val="CodeChar"/>
    <w:qFormat/>
    <w:rsid w:val="00DB3C8D"/>
    <w:pPr>
      <w:spacing w:line="240" w:lineRule="auto"/>
      <w:ind w:left="144"/>
      <w:contextualSpacing/>
    </w:pPr>
    <w:rPr>
      <w:rFonts w:ascii="Courier New" w:hAnsi="Courier New"/>
      <w:i/>
      <w:sz w:val="18"/>
      <w:szCs w:val="24"/>
      <w:lang w:bidi="en-US"/>
    </w:rPr>
  </w:style>
  <w:style w:type="character" w:customStyle="1" w:styleId="CodeChar">
    <w:name w:val="Code Char"/>
    <w:basedOn w:val="DefaultParagraphFont"/>
    <w:link w:val="Code0"/>
    <w:rsid w:val="00DB3C8D"/>
    <w:rPr>
      <w:rFonts w:ascii="Courier New" w:hAnsi="Courier New"/>
      <w:i/>
      <w:sz w:val="18"/>
      <w:szCs w:val="24"/>
      <w:lang w:bidi="en-US"/>
    </w:rPr>
  </w:style>
  <w:style w:type="character" w:styleId="HTMLCode">
    <w:name w:val="HTML Code"/>
    <w:basedOn w:val="DefaultParagraphFont"/>
    <w:uiPriority w:val="99"/>
    <w:unhideWhenUsed/>
    <w:rsid w:val="007944A5"/>
    <w:rPr>
      <w:rFonts w:ascii="Courier New" w:eastAsia="Times New Roman" w:hAnsi="Courier New" w:cs="Courier New"/>
      <w:sz w:val="20"/>
      <w:szCs w:val="20"/>
    </w:rPr>
  </w:style>
  <w:style w:type="paragraph" w:styleId="ListParagraph">
    <w:name w:val="List Paragraph"/>
    <w:basedOn w:val="Normal"/>
    <w:uiPriority w:val="34"/>
    <w:qFormat/>
    <w:rsid w:val="001B5590"/>
    <w:pPr>
      <w:ind w:left="720"/>
    </w:pPr>
  </w:style>
  <w:style w:type="character" w:customStyle="1" w:styleId="Heading2Char">
    <w:name w:val="Heading 2 Char"/>
    <w:basedOn w:val="DefaultParagraphFont"/>
    <w:link w:val="Heading2"/>
    <w:uiPriority w:val="4"/>
    <w:rsid w:val="00C27DFE"/>
    <w:rPr>
      <w:rFonts w:ascii="Cambria" w:hAnsi="Cambria"/>
      <w:b/>
      <w:snapToGrid w:val="0"/>
      <w:sz w:val="32"/>
      <w:lang w:val="en-US" w:eastAsia="fr-FR"/>
    </w:rPr>
  </w:style>
  <w:style w:type="paragraph" w:styleId="BodyTextIndent">
    <w:name w:val="Body Text Indent"/>
    <w:basedOn w:val="Normal"/>
    <w:rsid w:val="0053244C"/>
    <w:pPr>
      <w:ind w:left="360"/>
      <w:jc w:val="both"/>
    </w:pPr>
    <w:rPr>
      <w:rFonts w:ascii="Arial" w:hAnsi="Arial"/>
      <w:lang w:eastAsia="ja-JP"/>
    </w:rPr>
  </w:style>
  <w:style w:type="paragraph" w:styleId="ListBullet5">
    <w:name w:val="List Bullet 5"/>
    <w:basedOn w:val="Normal"/>
    <w:autoRedefine/>
    <w:rsid w:val="00F9390A"/>
    <w:pPr>
      <w:numPr>
        <w:numId w:val="11"/>
      </w:numPr>
    </w:pPr>
    <w:rPr>
      <w:rFonts w:ascii="Times New Roman" w:hAnsi="Times New Roman"/>
    </w:rPr>
  </w:style>
  <w:style w:type="paragraph" w:customStyle="1" w:styleId="Explanation">
    <w:name w:val="Explanation"/>
    <w:basedOn w:val="Normal"/>
    <w:rsid w:val="00F9390A"/>
    <w:pPr>
      <w:autoSpaceDE w:val="0"/>
      <w:autoSpaceDN w:val="0"/>
      <w:adjustRightInd w:val="0"/>
    </w:pPr>
    <w:rPr>
      <w:rFonts w:ascii="Arial Narrow" w:hAnsi="Arial Narrow"/>
    </w:rPr>
  </w:style>
  <w:style w:type="character" w:styleId="Strong">
    <w:name w:val="Strong"/>
    <w:uiPriority w:val="22"/>
    <w:qFormat/>
    <w:rsid w:val="002F761A"/>
    <w:rPr>
      <w:b/>
      <w:bCs/>
    </w:rPr>
  </w:style>
  <w:style w:type="paragraph" w:styleId="NormalWeb">
    <w:name w:val="Normal (Web)"/>
    <w:basedOn w:val="Normal"/>
    <w:uiPriority w:val="99"/>
    <w:unhideWhenUsed/>
    <w:rsid w:val="00FD4250"/>
    <w:pPr>
      <w:spacing w:before="100" w:beforeAutospacing="1" w:after="100" w:afterAutospacing="1"/>
    </w:pPr>
    <w:rPr>
      <w:rFonts w:ascii="Times New Roman" w:hAnsi="Times New Roman"/>
      <w:sz w:val="24"/>
      <w:szCs w:val="24"/>
    </w:rPr>
  </w:style>
  <w:style w:type="character" w:customStyle="1" w:styleId="tbc">
    <w:name w:val="tbc"/>
    <w:basedOn w:val="DefaultParagraphFont"/>
    <w:rsid w:val="00FD4250"/>
  </w:style>
  <w:style w:type="character" w:customStyle="1" w:styleId="Heading3Char">
    <w:name w:val="Heading 3 Char"/>
    <w:basedOn w:val="DefaultParagraphFont"/>
    <w:link w:val="Heading3"/>
    <w:uiPriority w:val="4"/>
    <w:rsid w:val="006A78B4"/>
    <w:rPr>
      <w:rFonts w:ascii="Cambria" w:hAnsi="Cambria"/>
      <w:b/>
      <w:snapToGrid w:val="0"/>
      <w:sz w:val="24"/>
      <w:lang w:val="en-US" w:eastAsia="fr-FR"/>
    </w:rPr>
  </w:style>
  <w:style w:type="character" w:customStyle="1" w:styleId="CommentTextChar">
    <w:name w:val="Comment Text Char"/>
    <w:basedOn w:val="DefaultParagraphFont"/>
    <w:link w:val="CommentText"/>
    <w:uiPriority w:val="9"/>
    <w:semiHidden/>
    <w:rsid w:val="000376C6"/>
    <w:rPr>
      <w:rFonts w:ascii="Cambria" w:eastAsia="Calibri" w:hAnsi="Cambria"/>
      <w:sz w:val="22"/>
      <w:szCs w:val="22"/>
      <w:lang w:val="en-US" w:eastAsia="en-US"/>
    </w:rPr>
  </w:style>
  <w:style w:type="character" w:customStyle="1" w:styleId="Heading1Char">
    <w:name w:val="Heading 1 Char"/>
    <w:basedOn w:val="DefaultParagraphFont"/>
    <w:link w:val="Heading1"/>
    <w:uiPriority w:val="4"/>
    <w:rsid w:val="00EB723E"/>
    <w:rPr>
      <w:rFonts w:ascii="Cambria" w:hAnsi="Cambria"/>
      <w:b/>
      <w:snapToGrid w:val="0"/>
      <w:kern w:val="28"/>
      <w:sz w:val="48"/>
      <w:lang w:val="en-US" w:eastAsia="fr-FR"/>
    </w:rPr>
  </w:style>
  <w:style w:type="character" w:customStyle="1" w:styleId="cmttext">
    <w:name w:val="cmt_text"/>
    <w:basedOn w:val="DefaultParagraphFont"/>
    <w:rsid w:val="002B22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bg-BG" w:eastAsia="bg-BG" w:bidi="ar-SA"/>
      </w:rPr>
    </w:rPrDefault>
    <w:pPrDefault/>
  </w:docDefaults>
  <w:latentStyles w:defLockedState="0" w:defUIPriority="9" w:defSemiHidden="0" w:defUnhideWhenUsed="0" w:defQFormat="0" w:count="267">
    <w:lsdException w:name="Normal" w:uiPriority="0" w:qFormat="1"/>
    <w:lsdException w:name="heading 1" w:uiPriority="4" w:qFormat="1"/>
    <w:lsdException w:name="heading 2" w:uiPriority="4" w:qFormat="1"/>
    <w:lsdException w:name="heading 3" w:uiPriority="4" w:qFormat="1"/>
    <w:lsdException w:name="heading 4" w:uiPriority="4" w:qFormat="1"/>
    <w:lsdException w:name="heading 5" w:uiPriority="10" w:qFormat="1"/>
    <w:lsdException w:name="heading 6" w:uiPriority="10" w:qFormat="1"/>
    <w:lsdException w:name="heading 7" w:uiPriority="10" w:qFormat="1"/>
    <w:lsdException w:name="heading 8" w:uiPriority="10" w:qFormat="1"/>
    <w:lsdException w:name="heading 9" w:uiPriority="10" w:qFormat="1"/>
    <w:lsdException w:name="toc 1" w:uiPriority="39"/>
    <w:lsdException w:name="toc 2" w:uiPriority="39"/>
    <w:lsdException w:name="toc 3" w:uiPriority="39"/>
    <w:lsdException w:name="Normal Indent" w:uiPriority="0"/>
    <w:lsdException w:name="index heading" w:locked="1"/>
    <w:lsdException w:name="caption" w:semiHidden="1" w:unhideWhenUsed="1" w:qFormat="1"/>
    <w:lsdException w:name="toa heading" w:locked="1"/>
    <w:lsdException w:name="List Bullet 5" w:uiPriority="0"/>
    <w:lsdException w:name="Title" w:qFormat="1"/>
    <w:lsdException w:name="Default Paragraph Font" w:uiPriority="1"/>
    <w:lsdException w:name="Body Text Indent" w:uiPriority="0"/>
    <w:lsdException w:name="Subtitle" w:qFormat="1"/>
    <w:lsdException w:name="Note Heading" w:locked="1"/>
    <w:lsdException w:name="Hyperlink" w:uiPriority="99"/>
    <w:lsdException w:name="Strong" w:uiPriority="22" w:qFormat="1"/>
    <w:lsdException w:name="Emphasis" w:uiPriority="20" w:qFormat="1"/>
    <w:lsdException w:name="HTML Top of Form" w:uiPriority="0"/>
    <w:lsdException w:name="HTML Bottom of Form" w:uiPriority="0"/>
    <w:lsdException w:name="Normal (Web)" w:uiPriority="99"/>
    <w:lsdException w:name="HTML Code" w:uiPriority="99"/>
    <w:lsdException w:name="Normal Table" w:uiPriority="0"/>
    <w:lsdException w:name="No List" w:uiPriority="99"/>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locked="1" w:uiPriority="0"/>
    <w:lsdException w:name="Table Classic 2" w:locked="1" w:uiPriority="0"/>
    <w:lsdException w:name="Table Classic 3" w:locked="1" w:uiPriority="0"/>
    <w:lsdException w:name="Table Classic 4" w:locked="1"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Table Grid" w:uiPriority="0"/>
    <w:lsdException w:name="Table Theme" w:uiPriority="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8E6A62"/>
    <w:pPr>
      <w:spacing w:after="200" w:line="276" w:lineRule="auto"/>
    </w:pPr>
    <w:rPr>
      <w:rFonts w:ascii="Cambria" w:eastAsia="Calibri" w:hAnsi="Cambria"/>
      <w:sz w:val="22"/>
      <w:szCs w:val="22"/>
      <w:lang w:val="en-US" w:eastAsia="en-US"/>
    </w:rPr>
  </w:style>
  <w:style w:type="paragraph" w:styleId="Heading1">
    <w:name w:val="heading 1"/>
    <w:next w:val="introChapter"/>
    <w:link w:val="Heading1Char"/>
    <w:uiPriority w:val="4"/>
    <w:qFormat/>
    <w:rsid w:val="00E376F4"/>
    <w:pPr>
      <w:pageBreakBefore/>
      <w:numPr>
        <w:numId w:val="3"/>
      </w:numPr>
      <w:tabs>
        <w:tab w:val="clear" w:pos="12240"/>
        <w:tab w:val="num" w:pos="436"/>
      </w:tabs>
      <w:spacing w:after="120"/>
      <w:ind w:left="72" w:hanging="360"/>
      <w:jc w:val="right"/>
      <w:outlineLvl w:val="0"/>
    </w:pPr>
    <w:rPr>
      <w:rFonts w:ascii="Cambria" w:hAnsi="Cambria"/>
      <w:b/>
      <w:snapToGrid w:val="0"/>
      <w:kern w:val="28"/>
      <w:sz w:val="48"/>
      <w:lang w:val="en-US" w:eastAsia="fr-FR"/>
    </w:rPr>
  </w:style>
  <w:style w:type="paragraph" w:styleId="Heading2">
    <w:name w:val="heading 2"/>
    <w:next w:val="sp"/>
    <w:link w:val="Heading2Char"/>
    <w:uiPriority w:val="4"/>
    <w:qFormat/>
    <w:rsid w:val="00C27DFE"/>
    <w:pPr>
      <w:keepNext/>
      <w:numPr>
        <w:ilvl w:val="1"/>
        <w:numId w:val="3"/>
      </w:numPr>
      <w:tabs>
        <w:tab w:val="left" w:pos="113"/>
      </w:tabs>
      <w:spacing w:before="360"/>
      <w:outlineLvl w:val="1"/>
    </w:pPr>
    <w:rPr>
      <w:rFonts w:ascii="Cambria" w:hAnsi="Cambria"/>
      <w:b/>
      <w:snapToGrid w:val="0"/>
      <w:sz w:val="32"/>
      <w:lang w:val="en-US" w:eastAsia="fr-FR"/>
    </w:rPr>
  </w:style>
  <w:style w:type="paragraph" w:styleId="Heading3">
    <w:name w:val="heading 3"/>
    <w:next w:val="sp"/>
    <w:link w:val="Heading3Char"/>
    <w:uiPriority w:val="4"/>
    <w:qFormat/>
    <w:rsid w:val="006A78B4"/>
    <w:pPr>
      <w:keepNext/>
      <w:widowControl w:val="0"/>
      <w:numPr>
        <w:ilvl w:val="2"/>
        <w:numId w:val="3"/>
      </w:numPr>
      <w:tabs>
        <w:tab w:val="left" w:pos="900"/>
      </w:tabs>
      <w:spacing w:before="360" w:after="120"/>
      <w:outlineLvl w:val="2"/>
    </w:pPr>
    <w:rPr>
      <w:rFonts w:ascii="Cambria" w:hAnsi="Cambria"/>
      <w:b/>
      <w:snapToGrid w:val="0"/>
      <w:sz w:val="24"/>
      <w:lang w:val="en-US" w:eastAsia="fr-FR"/>
    </w:rPr>
  </w:style>
  <w:style w:type="paragraph" w:styleId="Heading4">
    <w:name w:val="heading 4"/>
    <w:next w:val="sp"/>
    <w:uiPriority w:val="4"/>
    <w:qFormat/>
    <w:rsid w:val="00024E1E"/>
    <w:pPr>
      <w:keepNext/>
      <w:widowControl w:val="0"/>
      <w:numPr>
        <w:ilvl w:val="3"/>
        <w:numId w:val="3"/>
      </w:numPr>
      <w:spacing w:before="240" w:after="120"/>
      <w:outlineLvl w:val="3"/>
    </w:pPr>
    <w:rPr>
      <w:rFonts w:ascii="Cambria" w:hAnsi="Cambria"/>
      <w:b/>
      <w:bCs/>
      <w:sz w:val="22"/>
      <w:lang w:val="en-US" w:eastAsia="fr-FR"/>
    </w:rPr>
  </w:style>
  <w:style w:type="paragraph" w:styleId="Heading5">
    <w:name w:val="heading 5"/>
    <w:next w:val="Normal"/>
    <w:uiPriority w:val="10"/>
    <w:qFormat/>
    <w:locked/>
    <w:rsid w:val="009F57F1"/>
    <w:pPr>
      <w:spacing w:before="240" w:after="60"/>
      <w:outlineLvl w:val="4"/>
    </w:pPr>
    <w:rPr>
      <w:sz w:val="22"/>
      <w:lang w:val="fr-FR" w:eastAsia="fr-FR"/>
    </w:rPr>
  </w:style>
  <w:style w:type="paragraph" w:styleId="Heading6">
    <w:name w:val="heading 6"/>
    <w:basedOn w:val="Normal"/>
    <w:next w:val="Normal"/>
    <w:uiPriority w:val="10"/>
    <w:qFormat/>
    <w:locked/>
    <w:rsid w:val="009F57F1"/>
    <w:pPr>
      <w:spacing w:before="240" w:after="60"/>
      <w:outlineLvl w:val="5"/>
    </w:pPr>
    <w:rPr>
      <w:i/>
    </w:rPr>
  </w:style>
  <w:style w:type="paragraph" w:styleId="Heading7">
    <w:name w:val="heading 7"/>
    <w:basedOn w:val="Normal"/>
    <w:next w:val="Normal"/>
    <w:uiPriority w:val="10"/>
    <w:qFormat/>
    <w:locked/>
    <w:rsid w:val="009F57F1"/>
    <w:pPr>
      <w:spacing w:before="240" w:after="60"/>
      <w:outlineLvl w:val="6"/>
    </w:pPr>
    <w:rPr>
      <w:rFonts w:ascii="Arial" w:hAnsi="Arial"/>
    </w:rPr>
  </w:style>
  <w:style w:type="paragraph" w:styleId="Heading8">
    <w:name w:val="heading 8"/>
    <w:basedOn w:val="Normal"/>
    <w:next w:val="Normal"/>
    <w:uiPriority w:val="10"/>
    <w:qFormat/>
    <w:locked/>
    <w:rsid w:val="009F57F1"/>
    <w:pPr>
      <w:spacing w:before="240" w:after="60"/>
      <w:outlineLvl w:val="7"/>
    </w:pPr>
    <w:rPr>
      <w:rFonts w:ascii="Arial" w:hAnsi="Arial"/>
      <w:i/>
    </w:rPr>
  </w:style>
  <w:style w:type="paragraph" w:styleId="Heading9">
    <w:name w:val="heading 9"/>
    <w:next w:val="sp"/>
    <w:uiPriority w:val="10"/>
    <w:qFormat/>
    <w:locked/>
    <w:rsid w:val="009F57F1"/>
    <w:pPr>
      <w:spacing w:before="240" w:after="60"/>
      <w:outlineLvl w:val="8"/>
    </w:pPr>
    <w:rPr>
      <w:rFonts w:ascii="Arial" w:hAnsi="Arial"/>
      <w:b/>
      <w:i/>
      <w:sz w:val="18"/>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Chapter">
    <w:name w:val="introChapter"/>
    <w:basedOn w:val="pp"/>
    <w:next w:val="spchapter"/>
    <w:uiPriority w:val="7"/>
    <w:rsid w:val="009F57F1"/>
    <w:pPr>
      <w:pBdr>
        <w:bottom w:val="single" w:sz="6" w:space="1" w:color="auto"/>
      </w:pBdr>
      <w:ind w:left="0" w:hanging="284"/>
    </w:pPr>
    <w:rPr>
      <w:b w:val="0"/>
      <w:color w:val="auto"/>
      <w:sz w:val="18"/>
    </w:rPr>
  </w:style>
  <w:style w:type="paragraph" w:customStyle="1" w:styleId="pp">
    <w:name w:val="pp"/>
    <w:next w:val="sppreface"/>
    <w:uiPriority w:val="7"/>
    <w:locked/>
    <w:rsid w:val="009F57F1"/>
    <w:pPr>
      <w:pBdr>
        <w:bottom w:val="single" w:sz="6" w:space="1" w:color="CC0000"/>
      </w:pBdr>
      <w:spacing w:before="480" w:after="120"/>
      <w:ind w:left="-284"/>
    </w:pPr>
    <w:rPr>
      <w:rFonts w:ascii="Gill Sans MT" w:hAnsi="Gill Sans MT"/>
      <w:b/>
      <w:caps/>
      <w:color w:val="CC0000"/>
      <w:spacing w:val="40"/>
      <w:position w:val="-6"/>
      <w:sz w:val="16"/>
      <w:lang w:val="en-US" w:eastAsia="fr-FR"/>
    </w:rPr>
  </w:style>
  <w:style w:type="paragraph" w:customStyle="1" w:styleId="sppreface">
    <w:name w:val="sppreface"/>
    <w:basedOn w:val="sp"/>
    <w:uiPriority w:val="7"/>
    <w:rsid w:val="009F57F1"/>
    <w:pPr>
      <w:ind w:left="-284"/>
    </w:pPr>
  </w:style>
  <w:style w:type="paragraph" w:customStyle="1" w:styleId="sp">
    <w:name w:val="sp"/>
    <w:link w:val="spCar"/>
    <w:uiPriority w:val="7"/>
    <w:qFormat/>
    <w:rsid w:val="009F57F1"/>
    <w:pPr>
      <w:spacing w:before="60" w:after="120"/>
      <w:ind w:left="420"/>
    </w:pPr>
    <w:rPr>
      <w:rFonts w:ascii="Verdana" w:hAnsi="Verdana"/>
      <w:snapToGrid w:val="0"/>
      <w:color w:val="000000"/>
      <w:lang w:val="en-US" w:eastAsia="fr-FR"/>
    </w:rPr>
  </w:style>
  <w:style w:type="paragraph" w:customStyle="1" w:styleId="spchapter">
    <w:name w:val="spchapter"/>
    <w:basedOn w:val="sp"/>
    <w:next w:val="Heading2"/>
    <w:uiPriority w:val="7"/>
    <w:rsid w:val="009F57F1"/>
    <w:pPr>
      <w:ind w:left="-284"/>
    </w:pPr>
  </w:style>
  <w:style w:type="paragraph" w:customStyle="1" w:styleId="b2">
    <w:name w:val="b2"/>
    <w:uiPriority w:val="9"/>
    <w:rsid w:val="009F57F1"/>
    <w:pPr>
      <w:numPr>
        <w:numId w:val="6"/>
      </w:numPr>
      <w:tabs>
        <w:tab w:val="clear" w:pos="1656"/>
        <w:tab w:val="num" w:pos="1134"/>
      </w:tabs>
      <w:spacing w:after="80"/>
      <w:ind w:left="1163" w:hanging="283"/>
    </w:pPr>
    <w:rPr>
      <w:rFonts w:ascii="Verdana" w:hAnsi="Verdana"/>
      <w:snapToGrid w:val="0"/>
      <w:color w:val="000000"/>
      <w:lang w:val="en-US" w:eastAsia="fr-FR"/>
    </w:rPr>
  </w:style>
  <w:style w:type="character" w:styleId="PageNumber">
    <w:name w:val="page number"/>
    <w:basedOn w:val="DefaultParagraphFont"/>
    <w:uiPriority w:val="9"/>
    <w:rsid w:val="009F57F1"/>
    <w:rPr>
      <w:rFonts w:ascii="Verdana" w:hAnsi="Verdana"/>
      <w:sz w:val="18"/>
    </w:rPr>
  </w:style>
  <w:style w:type="paragraph" w:customStyle="1" w:styleId="b1">
    <w:name w:val="b1"/>
    <w:uiPriority w:val="9"/>
    <w:rsid w:val="009F57F1"/>
    <w:pPr>
      <w:widowControl w:val="0"/>
      <w:numPr>
        <w:numId w:val="4"/>
      </w:numPr>
      <w:spacing w:after="80"/>
    </w:pPr>
    <w:rPr>
      <w:rFonts w:ascii="Verdana" w:hAnsi="Verdana"/>
      <w:snapToGrid w:val="0"/>
      <w:color w:val="000000"/>
      <w:lang w:val="en-US" w:eastAsia="fr-FR"/>
    </w:rPr>
  </w:style>
  <w:style w:type="paragraph" w:customStyle="1" w:styleId="code">
    <w:name w:val="code"/>
    <w:uiPriority w:val="8"/>
    <w:rsid w:val="009F57F1"/>
    <w:pPr>
      <w:spacing w:after="60"/>
      <w:ind w:left="765"/>
    </w:pPr>
    <w:rPr>
      <w:rFonts w:ascii="Courier New" w:hAnsi="Courier New"/>
      <w:snapToGrid w:val="0"/>
      <w:lang w:val="en-US" w:eastAsia="fr-FR"/>
    </w:rPr>
  </w:style>
  <w:style w:type="paragraph" w:customStyle="1" w:styleId="t1">
    <w:name w:val="t1"/>
    <w:link w:val="t1Car"/>
    <w:uiPriority w:val="9"/>
    <w:rsid w:val="009F57F1"/>
    <w:pPr>
      <w:widowControl w:val="0"/>
      <w:tabs>
        <w:tab w:val="left" w:pos="2892"/>
      </w:tabs>
      <w:spacing w:before="40" w:after="40"/>
    </w:pPr>
    <w:rPr>
      <w:rFonts w:ascii="Verdana" w:hAnsi="Verdana"/>
      <w:lang w:val="en-US" w:eastAsia="fr-FR"/>
    </w:rPr>
  </w:style>
  <w:style w:type="paragraph" w:styleId="Footer">
    <w:name w:val="footer"/>
    <w:basedOn w:val="Normal"/>
    <w:uiPriority w:val="9"/>
    <w:rsid w:val="009F57F1"/>
    <w:pPr>
      <w:tabs>
        <w:tab w:val="center" w:pos="4536"/>
        <w:tab w:val="right" w:pos="9072"/>
      </w:tabs>
    </w:pPr>
  </w:style>
  <w:style w:type="paragraph" w:styleId="TOC1">
    <w:name w:val="toc 1"/>
    <w:uiPriority w:val="39"/>
    <w:rsid w:val="009F57F1"/>
    <w:pPr>
      <w:pBdr>
        <w:bottom w:val="single" w:sz="4" w:space="1" w:color="auto"/>
      </w:pBdr>
      <w:tabs>
        <w:tab w:val="left" w:pos="284"/>
        <w:tab w:val="right" w:pos="9356"/>
      </w:tabs>
      <w:spacing w:before="120"/>
      <w:ind w:left="-284"/>
      <w:outlineLvl w:val="0"/>
    </w:pPr>
    <w:rPr>
      <w:rFonts w:ascii="Arial" w:hAnsi="Arial"/>
      <w:b/>
      <w:noProof/>
      <w:sz w:val="22"/>
      <w:szCs w:val="24"/>
      <w:lang w:val="fr-FR" w:eastAsia="fr-FR"/>
    </w:rPr>
  </w:style>
  <w:style w:type="paragraph" w:styleId="TOC2">
    <w:name w:val="toc 2"/>
    <w:uiPriority w:val="39"/>
    <w:rsid w:val="009F57F1"/>
    <w:pPr>
      <w:tabs>
        <w:tab w:val="left" w:pos="284"/>
        <w:tab w:val="left" w:pos="993"/>
        <w:tab w:val="right" w:pos="9356"/>
      </w:tabs>
      <w:spacing w:before="120" w:after="120"/>
      <w:ind w:left="288"/>
      <w:contextualSpacing/>
      <w:outlineLvl w:val="1"/>
    </w:pPr>
    <w:rPr>
      <w:rFonts w:ascii="Arial" w:hAnsi="Arial"/>
      <w:b/>
      <w:noProof/>
      <w:szCs w:val="24"/>
      <w:lang w:val="fr-FR" w:eastAsia="fr-FR"/>
    </w:rPr>
  </w:style>
  <w:style w:type="paragraph" w:styleId="TOC3">
    <w:name w:val="toc 3"/>
    <w:uiPriority w:val="39"/>
    <w:rsid w:val="009F57F1"/>
    <w:pPr>
      <w:tabs>
        <w:tab w:val="left" w:pos="284"/>
        <w:tab w:val="left" w:pos="992"/>
        <w:tab w:val="left" w:pos="1560"/>
        <w:tab w:val="right" w:pos="9356"/>
      </w:tabs>
      <w:ind w:left="994"/>
      <w:contextualSpacing/>
      <w:outlineLvl w:val="2"/>
    </w:pPr>
    <w:rPr>
      <w:rFonts w:ascii="Arial" w:hAnsi="Arial"/>
      <w:noProof/>
      <w:sz w:val="18"/>
      <w:szCs w:val="24"/>
      <w:lang w:val="fr-FR" w:eastAsia="fr-FR"/>
    </w:rPr>
  </w:style>
  <w:style w:type="paragraph" w:customStyle="1" w:styleId="DocumentationTitle">
    <w:name w:val="DocumentationTitle"/>
    <w:uiPriority w:val="9"/>
    <w:rsid w:val="009F57F1"/>
    <w:pPr>
      <w:widowControl w:val="0"/>
      <w:jc w:val="right"/>
    </w:pPr>
    <w:rPr>
      <w:rFonts w:ascii="Eras Medium ITC" w:hAnsi="Eras Medium ITC"/>
      <w:color w:val="FFFFFF"/>
      <w:sz w:val="48"/>
      <w:lang w:val="en-US" w:eastAsia="fr-FR"/>
    </w:rPr>
  </w:style>
  <w:style w:type="paragraph" w:customStyle="1" w:styleId="Stylet1Head2">
    <w:name w:val="Style t1Head +2"/>
    <w:basedOn w:val="Normal"/>
    <w:uiPriority w:val="9"/>
    <w:rsid w:val="009F57F1"/>
    <w:pPr>
      <w:widowControl w:val="0"/>
      <w:tabs>
        <w:tab w:val="left" w:pos="2892"/>
      </w:tabs>
      <w:spacing w:before="60" w:after="40"/>
    </w:pPr>
    <w:rPr>
      <w:b/>
      <w:bCs/>
      <w:sz w:val="18"/>
    </w:rPr>
  </w:style>
  <w:style w:type="paragraph" w:customStyle="1" w:styleId="tochead">
    <w:name w:val="tochead"/>
    <w:uiPriority w:val="9"/>
    <w:rsid w:val="009F57F1"/>
    <w:pPr>
      <w:tabs>
        <w:tab w:val="left" w:pos="227"/>
        <w:tab w:val="left" w:pos="562"/>
      </w:tabs>
      <w:spacing w:after="720"/>
      <w:jc w:val="right"/>
    </w:pPr>
    <w:rPr>
      <w:rFonts w:ascii="Eras Light ITC" w:hAnsi="Eras Light ITC"/>
      <w:b/>
      <w:bCs/>
      <w:color w:val="999999"/>
      <w:sz w:val="48"/>
      <w:lang w:val="en-US" w:eastAsia="fr-FR"/>
    </w:rPr>
  </w:style>
  <w:style w:type="paragraph" w:customStyle="1" w:styleId="tb1">
    <w:name w:val="tb1"/>
    <w:uiPriority w:val="9"/>
    <w:rsid w:val="009F57F1"/>
    <w:pPr>
      <w:numPr>
        <w:numId w:val="8"/>
      </w:numPr>
      <w:tabs>
        <w:tab w:val="clear" w:pos="417"/>
        <w:tab w:val="left" w:pos="357"/>
      </w:tabs>
      <w:spacing w:before="20" w:after="40"/>
      <w:ind w:left="340" w:hanging="227"/>
    </w:pPr>
    <w:rPr>
      <w:rFonts w:ascii="Verdana" w:hAnsi="Verdana"/>
      <w:lang w:val="en-US" w:eastAsia="fr-FR"/>
    </w:rPr>
  </w:style>
  <w:style w:type="paragraph" w:customStyle="1" w:styleId="spu">
    <w:name w:val="spu"/>
    <w:basedOn w:val="sp"/>
    <w:next w:val="sp"/>
    <w:uiPriority w:val="7"/>
    <w:rsid w:val="009F57F1"/>
    <w:pPr>
      <w:keepNext/>
      <w:widowControl w:val="0"/>
      <w:pBdr>
        <w:bottom w:val="single" w:sz="4" w:space="3" w:color="auto"/>
      </w:pBdr>
      <w:spacing w:before="120"/>
      <w:ind w:right="113"/>
    </w:pPr>
    <w:rPr>
      <w:rFonts w:ascii="Gill Sans MT" w:hAnsi="Gill Sans MT"/>
      <w:b/>
      <w:sz w:val="22"/>
    </w:rPr>
  </w:style>
  <w:style w:type="paragraph" w:customStyle="1" w:styleId="Steps">
    <w:name w:val="Steps"/>
    <w:uiPriority w:val="9"/>
    <w:rsid w:val="009F57F1"/>
    <w:pPr>
      <w:widowControl w:val="0"/>
      <w:numPr>
        <w:numId w:val="1"/>
      </w:numPr>
      <w:tabs>
        <w:tab w:val="clear" w:pos="1287"/>
        <w:tab w:val="left" w:pos="851"/>
      </w:tabs>
      <w:spacing w:after="120"/>
      <w:ind w:left="851" w:hanging="284"/>
    </w:pPr>
    <w:rPr>
      <w:rFonts w:ascii="Verdana" w:hAnsi="Verdana"/>
      <w:lang w:val="en-US" w:eastAsia="fr-FR"/>
    </w:rPr>
  </w:style>
  <w:style w:type="paragraph" w:customStyle="1" w:styleId="FooterStyle">
    <w:name w:val="FooterStyle"/>
    <w:uiPriority w:val="9"/>
    <w:rsid w:val="009F57F1"/>
    <w:pPr>
      <w:spacing w:before="120" w:after="40"/>
    </w:pPr>
    <w:rPr>
      <w:rFonts w:ascii="Verdana" w:hAnsi="Verdana"/>
      <w:sz w:val="18"/>
      <w:lang w:val="en-US" w:eastAsia="fr-FR"/>
    </w:rPr>
  </w:style>
  <w:style w:type="paragraph" w:customStyle="1" w:styleId="copyright">
    <w:name w:val="copyright"/>
    <w:uiPriority w:val="8"/>
    <w:rsid w:val="009F57F1"/>
    <w:pPr>
      <w:jc w:val="right"/>
    </w:pPr>
    <w:rPr>
      <w:rFonts w:ascii="Verdana" w:hAnsi="Verdana" w:cs="Arial"/>
      <w:sz w:val="16"/>
      <w:lang w:val="en-US" w:eastAsia="fr-FR"/>
    </w:rPr>
  </w:style>
  <w:style w:type="paragraph" w:customStyle="1" w:styleId="FigurLegend">
    <w:name w:val="FigurLegend"/>
    <w:uiPriority w:val="8"/>
    <w:rsid w:val="009F57F1"/>
    <w:pPr>
      <w:numPr>
        <w:numId w:val="10"/>
      </w:numPr>
      <w:tabs>
        <w:tab w:val="left" w:pos="567"/>
        <w:tab w:val="left" w:pos="794"/>
        <w:tab w:val="left" w:pos="1077"/>
      </w:tabs>
      <w:spacing w:before="60" w:after="120"/>
      <w:jc w:val="center"/>
    </w:pPr>
    <w:rPr>
      <w:rFonts w:ascii="Verdana" w:hAnsi="Verdana"/>
      <w:b/>
      <w:sz w:val="18"/>
      <w:lang w:val="en-US" w:eastAsia="fr-FR"/>
    </w:rPr>
  </w:style>
  <w:style w:type="paragraph" w:customStyle="1" w:styleId="noteDoc">
    <w:name w:val="noteDoc"/>
    <w:next w:val="sp"/>
    <w:uiPriority w:val="9"/>
    <w:rsid w:val="009F57F1"/>
    <w:pPr>
      <w:widowControl w:val="0"/>
      <w:spacing w:before="120" w:after="120"/>
      <w:ind w:left="1100" w:hanging="680"/>
    </w:pPr>
    <w:rPr>
      <w:rFonts w:ascii="Verdana" w:hAnsi="Verdana"/>
      <w:bCs/>
      <w:lang w:val="en-US" w:eastAsia="fr-FR"/>
    </w:rPr>
  </w:style>
  <w:style w:type="paragraph" w:customStyle="1" w:styleId="DocRef">
    <w:name w:val="DocRef"/>
    <w:uiPriority w:val="9"/>
    <w:rsid w:val="009F57F1"/>
    <w:pPr>
      <w:widowControl w:val="0"/>
    </w:pPr>
    <w:rPr>
      <w:rFonts w:ascii="Verdana" w:hAnsi="Verdana"/>
      <w:sz w:val="12"/>
      <w:lang w:val="en-US" w:eastAsia="fr-FR"/>
    </w:rPr>
  </w:style>
  <w:style w:type="character" w:customStyle="1" w:styleId="componentbodytext1">
    <w:name w:val="componentbodytext1"/>
    <w:basedOn w:val="DefaultParagraphFont"/>
    <w:uiPriority w:val="9"/>
    <w:rsid w:val="009F57F1"/>
    <w:rPr>
      <w:rFonts w:ascii="Arial" w:hAnsi="Arial" w:cs="Arial" w:hint="default"/>
      <w:sz w:val="20"/>
      <w:szCs w:val="20"/>
    </w:rPr>
  </w:style>
  <w:style w:type="paragraph" w:customStyle="1" w:styleId="b1Details">
    <w:name w:val="b1Details"/>
    <w:uiPriority w:val="9"/>
    <w:rsid w:val="009F57F1"/>
    <w:pPr>
      <w:spacing w:after="80"/>
      <w:ind w:left="851"/>
    </w:pPr>
    <w:rPr>
      <w:rFonts w:ascii="Verdana" w:hAnsi="Verdana"/>
      <w:lang w:val="en-US" w:eastAsia="fr-FR"/>
    </w:rPr>
  </w:style>
  <w:style w:type="paragraph" w:customStyle="1" w:styleId="b2Details">
    <w:name w:val="b2Details"/>
    <w:uiPriority w:val="9"/>
    <w:rsid w:val="009F57F1"/>
    <w:pPr>
      <w:ind w:left="1134"/>
    </w:pPr>
    <w:rPr>
      <w:rFonts w:ascii="Verdana" w:hAnsi="Verdana"/>
      <w:lang w:val="en-US" w:eastAsia="fr-FR"/>
    </w:rPr>
  </w:style>
  <w:style w:type="paragraph" w:customStyle="1" w:styleId="StepsDetails">
    <w:name w:val="StepsDetails"/>
    <w:uiPriority w:val="9"/>
    <w:rsid w:val="009F57F1"/>
    <w:pPr>
      <w:spacing w:after="120"/>
      <w:ind w:left="851"/>
    </w:pPr>
    <w:rPr>
      <w:rFonts w:ascii="Verdana" w:hAnsi="Verdana"/>
      <w:lang w:val="en-US" w:eastAsia="fr-FR"/>
    </w:rPr>
  </w:style>
  <w:style w:type="paragraph" w:customStyle="1" w:styleId="PageNum">
    <w:name w:val="PageNum"/>
    <w:uiPriority w:val="9"/>
    <w:rsid w:val="009F57F1"/>
    <w:pPr>
      <w:widowControl w:val="0"/>
      <w:spacing w:before="120"/>
      <w:jc w:val="right"/>
    </w:pPr>
    <w:rPr>
      <w:rFonts w:ascii="Arial" w:hAnsi="Arial"/>
      <w:b/>
      <w:bCs/>
      <w:lang w:val="en-US" w:eastAsia="fr-FR"/>
    </w:rPr>
  </w:style>
  <w:style w:type="paragraph" w:customStyle="1" w:styleId="FirstPageHead">
    <w:name w:val="FirstPageHead"/>
    <w:uiPriority w:val="9"/>
    <w:rsid w:val="009F57F1"/>
    <w:pPr>
      <w:widowControl w:val="0"/>
      <w:jc w:val="right"/>
    </w:pPr>
    <w:rPr>
      <w:rFonts w:ascii="Square721 Ex BT" w:hAnsi="Square721 Ex BT"/>
      <w:b/>
      <w:bCs/>
      <w:color w:val="999999"/>
      <w:sz w:val="40"/>
      <w:lang w:val="en-US" w:eastAsia="fr-FR"/>
    </w:rPr>
  </w:style>
  <w:style w:type="paragraph" w:customStyle="1" w:styleId="NumVersion">
    <w:name w:val="NumVersion"/>
    <w:uiPriority w:val="9"/>
    <w:rsid w:val="009F57F1"/>
    <w:pPr>
      <w:widowControl w:val="0"/>
      <w:spacing w:before="240" w:line="288" w:lineRule="auto"/>
      <w:ind w:left="567"/>
    </w:pPr>
    <w:rPr>
      <w:rFonts w:ascii="Gill Sans MT" w:hAnsi="Gill Sans MT"/>
      <w:b/>
      <w:caps/>
      <w:sz w:val="24"/>
      <w:lang w:val="en-US" w:eastAsia="en-US"/>
    </w:rPr>
  </w:style>
  <w:style w:type="paragraph" w:customStyle="1" w:styleId="Platform">
    <w:name w:val="Platform"/>
    <w:uiPriority w:val="9"/>
    <w:rsid w:val="009F57F1"/>
    <w:pPr>
      <w:widowControl w:val="0"/>
    </w:pPr>
    <w:rPr>
      <w:rFonts w:ascii="Gill Sans MT" w:hAnsi="Gill Sans MT"/>
      <w:b/>
      <w:caps/>
      <w:sz w:val="24"/>
      <w:lang w:val="en-US" w:eastAsia="en-US"/>
    </w:rPr>
  </w:style>
  <w:style w:type="paragraph" w:customStyle="1" w:styleId="ProdNameTitle">
    <w:name w:val="ProdNameTitle"/>
    <w:uiPriority w:val="9"/>
    <w:rsid w:val="009F57F1"/>
    <w:pPr>
      <w:ind w:left="567"/>
    </w:pPr>
    <w:rPr>
      <w:rFonts w:ascii="Eras Medium ITC" w:hAnsi="Eras Medium ITC"/>
      <w:iCs/>
      <w:color w:val="CC0000"/>
      <w:sz w:val="48"/>
      <w:lang w:val="en-US" w:eastAsia="fr-FR"/>
    </w:rPr>
  </w:style>
  <w:style w:type="paragraph" w:customStyle="1" w:styleId="tb2">
    <w:name w:val="tb2"/>
    <w:uiPriority w:val="9"/>
    <w:rsid w:val="009F57F1"/>
    <w:pPr>
      <w:widowControl w:val="0"/>
      <w:numPr>
        <w:numId w:val="9"/>
      </w:numPr>
      <w:tabs>
        <w:tab w:val="clear" w:pos="868"/>
        <w:tab w:val="left" w:pos="576"/>
      </w:tabs>
      <w:spacing w:before="40" w:after="80"/>
      <w:ind w:left="567" w:hanging="170"/>
    </w:pPr>
    <w:rPr>
      <w:rFonts w:ascii="Verdana" w:hAnsi="Verdana"/>
      <w:lang w:val="en-US" w:eastAsia="fr-FR"/>
    </w:rPr>
  </w:style>
  <w:style w:type="paragraph" w:styleId="Header">
    <w:name w:val="header"/>
    <w:basedOn w:val="Normal"/>
    <w:uiPriority w:val="9"/>
    <w:rsid w:val="009F57F1"/>
    <w:pPr>
      <w:tabs>
        <w:tab w:val="center" w:pos="4536"/>
        <w:tab w:val="right" w:pos="9072"/>
      </w:tabs>
    </w:pPr>
  </w:style>
  <w:style w:type="paragraph" w:customStyle="1" w:styleId="b2wText">
    <w:name w:val="b2wText"/>
    <w:next w:val="b2Details"/>
    <w:uiPriority w:val="9"/>
    <w:locked/>
    <w:rsid w:val="009F57F1"/>
    <w:pPr>
      <w:widowControl w:val="0"/>
      <w:numPr>
        <w:numId w:val="7"/>
      </w:numPr>
      <w:tabs>
        <w:tab w:val="clear" w:pos="1818"/>
        <w:tab w:val="left" w:pos="1134"/>
      </w:tabs>
      <w:spacing w:before="120" w:after="40"/>
      <w:ind w:left="1134" w:hanging="283"/>
    </w:pPr>
    <w:rPr>
      <w:rFonts w:ascii="Verdana" w:hAnsi="Verdana"/>
      <w:bCs/>
      <w:lang w:val="en-US" w:eastAsia="en-US"/>
    </w:rPr>
  </w:style>
  <w:style w:type="character" w:styleId="CommentReference">
    <w:name w:val="annotation reference"/>
    <w:basedOn w:val="DefaultParagraphFont"/>
    <w:uiPriority w:val="9"/>
    <w:semiHidden/>
    <w:rsid w:val="009F57F1"/>
    <w:rPr>
      <w:sz w:val="16"/>
      <w:szCs w:val="16"/>
    </w:rPr>
  </w:style>
  <w:style w:type="character" w:styleId="Hyperlink">
    <w:name w:val="Hyperlink"/>
    <w:basedOn w:val="DefaultParagraphFont"/>
    <w:uiPriority w:val="99"/>
    <w:rsid w:val="009F57F1"/>
    <w:rPr>
      <w:color w:val="0000FF"/>
      <w:u w:val="single"/>
    </w:rPr>
  </w:style>
  <w:style w:type="paragraph" w:styleId="CommentText">
    <w:name w:val="annotation text"/>
    <w:basedOn w:val="Normal"/>
    <w:link w:val="CommentTextChar"/>
    <w:uiPriority w:val="9"/>
    <w:semiHidden/>
    <w:rsid w:val="009F57F1"/>
  </w:style>
  <w:style w:type="character" w:styleId="FollowedHyperlink">
    <w:name w:val="FollowedHyperlink"/>
    <w:basedOn w:val="DefaultParagraphFont"/>
    <w:uiPriority w:val="9"/>
    <w:rsid w:val="009F57F1"/>
    <w:rPr>
      <w:color w:val="800080"/>
      <w:u w:val="single"/>
    </w:rPr>
  </w:style>
  <w:style w:type="paragraph" w:customStyle="1" w:styleId="desct">
    <w:name w:val="desct"/>
    <w:next w:val="sp"/>
    <w:uiPriority w:val="9"/>
    <w:rsid w:val="009F57F1"/>
    <w:pPr>
      <w:keepNext/>
      <w:widowControl w:val="0"/>
      <w:pBdr>
        <w:top w:val="single" w:sz="4" w:space="1" w:color="auto"/>
      </w:pBdr>
      <w:spacing w:before="240" w:after="120"/>
      <w:ind w:left="420"/>
    </w:pPr>
    <w:rPr>
      <w:rFonts w:ascii="Gill Sans MT" w:hAnsi="Gill Sans MT"/>
      <w:b/>
      <w:sz w:val="22"/>
      <w:lang w:val="en-US" w:eastAsia="en-US"/>
    </w:rPr>
  </w:style>
  <w:style w:type="paragraph" w:customStyle="1" w:styleId="t1Head">
    <w:name w:val="t1Head"/>
    <w:basedOn w:val="t1"/>
    <w:uiPriority w:val="9"/>
    <w:rsid w:val="009F57F1"/>
    <w:pPr>
      <w:spacing w:before="60"/>
    </w:pPr>
    <w:rPr>
      <w:b/>
    </w:rPr>
  </w:style>
  <w:style w:type="paragraph" w:customStyle="1" w:styleId="StepswText">
    <w:name w:val="StepswText"/>
    <w:uiPriority w:val="9"/>
    <w:locked/>
    <w:rsid w:val="009F57F1"/>
    <w:pPr>
      <w:widowControl w:val="0"/>
      <w:numPr>
        <w:numId w:val="2"/>
      </w:numPr>
      <w:tabs>
        <w:tab w:val="clear" w:pos="1282"/>
        <w:tab w:val="left" w:pos="851"/>
      </w:tabs>
      <w:spacing w:after="40"/>
      <w:ind w:left="851" w:hanging="284"/>
    </w:pPr>
    <w:rPr>
      <w:rFonts w:ascii="Verdana" w:hAnsi="Verdana"/>
      <w:lang w:val="en-US" w:eastAsia="en-US"/>
    </w:rPr>
  </w:style>
  <w:style w:type="paragraph" w:customStyle="1" w:styleId="b1wText">
    <w:name w:val="b1wText"/>
    <w:next w:val="b1Details"/>
    <w:uiPriority w:val="9"/>
    <w:locked/>
    <w:rsid w:val="009F57F1"/>
    <w:pPr>
      <w:numPr>
        <w:numId w:val="5"/>
      </w:numPr>
      <w:tabs>
        <w:tab w:val="clear" w:pos="1282"/>
        <w:tab w:val="left" w:pos="851"/>
      </w:tabs>
      <w:spacing w:before="120" w:after="40"/>
      <w:ind w:left="851" w:hanging="284"/>
    </w:pPr>
    <w:rPr>
      <w:rFonts w:ascii="Verdana" w:hAnsi="Verdana"/>
      <w:lang w:val="en-US" w:eastAsia="en-US"/>
    </w:rPr>
  </w:style>
  <w:style w:type="paragraph" w:styleId="TOC4">
    <w:name w:val="toc 4"/>
    <w:basedOn w:val="Normal"/>
    <w:next w:val="Normal"/>
    <w:autoRedefine/>
    <w:uiPriority w:val="9"/>
    <w:semiHidden/>
    <w:rsid w:val="009F57F1"/>
    <w:pPr>
      <w:ind w:left="720"/>
    </w:pPr>
    <w:rPr>
      <w:rFonts w:ascii="Times New Roman" w:hAnsi="Times New Roman"/>
      <w:sz w:val="24"/>
      <w:szCs w:val="24"/>
      <w:lang w:val="fr-FR"/>
    </w:rPr>
  </w:style>
  <w:style w:type="paragraph" w:styleId="TOC5">
    <w:name w:val="toc 5"/>
    <w:basedOn w:val="Normal"/>
    <w:next w:val="Normal"/>
    <w:autoRedefine/>
    <w:uiPriority w:val="9"/>
    <w:semiHidden/>
    <w:locked/>
    <w:rsid w:val="009F57F1"/>
    <w:pPr>
      <w:ind w:left="960"/>
    </w:pPr>
    <w:rPr>
      <w:rFonts w:ascii="Times New Roman" w:hAnsi="Times New Roman"/>
      <w:sz w:val="24"/>
      <w:szCs w:val="24"/>
      <w:lang w:val="fr-FR"/>
    </w:rPr>
  </w:style>
  <w:style w:type="paragraph" w:styleId="TOC6">
    <w:name w:val="toc 6"/>
    <w:basedOn w:val="Normal"/>
    <w:next w:val="Normal"/>
    <w:autoRedefine/>
    <w:uiPriority w:val="9"/>
    <w:semiHidden/>
    <w:locked/>
    <w:rsid w:val="009F57F1"/>
    <w:pPr>
      <w:ind w:left="1200"/>
    </w:pPr>
    <w:rPr>
      <w:rFonts w:ascii="Times New Roman" w:hAnsi="Times New Roman"/>
      <w:sz w:val="24"/>
      <w:szCs w:val="24"/>
      <w:lang w:val="fr-FR"/>
    </w:rPr>
  </w:style>
  <w:style w:type="paragraph" w:styleId="TOC7">
    <w:name w:val="toc 7"/>
    <w:basedOn w:val="Normal"/>
    <w:next w:val="Normal"/>
    <w:autoRedefine/>
    <w:uiPriority w:val="9"/>
    <w:semiHidden/>
    <w:locked/>
    <w:rsid w:val="009F57F1"/>
    <w:pPr>
      <w:ind w:left="1440"/>
    </w:pPr>
    <w:rPr>
      <w:rFonts w:ascii="Times New Roman" w:hAnsi="Times New Roman"/>
      <w:sz w:val="24"/>
      <w:szCs w:val="24"/>
      <w:lang w:val="fr-FR"/>
    </w:rPr>
  </w:style>
  <w:style w:type="paragraph" w:styleId="TOC8">
    <w:name w:val="toc 8"/>
    <w:basedOn w:val="Normal"/>
    <w:next w:val="Normal"/>
    <w:autoRedefine/>
    <w:uiPriority w:val="9"/>
    <w:semiHidden/>
    <w:locked/>
    <w:rsid w:val="009F57F1"/>
    <w:pPr>
      <w:ind w:left="1680"/>
    </w:pPr>
    <w:rPr>
      <w:rFonts w:ascii="Times New Roman" w:hAnsi="Times New Roman"/>
      <w:sz w:val="24"/>
      <w:szCs w:val="24"/>
      <w:lang w:val="fr-FR"/>
    </w:rPr>
  </w:style>
  <w:style w:type="paragraph" w:styleId="TOC9">
    <w:name w:val="toc 9"/>
    <w:basedOn w:val="Normal"/>
    <w:next w:val="Normal"/>
    <w:autoRedefine/>
    <w:uiPriority w:val="9"/>
    <w:semiHidden/>
    <w:locked/>
    <w:rsid w:val="009F57F1"/>
    <w:pPr>
      <w:ind w:left="1920"/>
    </w:pPr>
    <w:rPr>
      <w:rFonts w:ascii="Times New Roman" w:hAnsi="Times New Roman"/>
      <w:sz w:val="24"/>
      <w:szCs w:val="24"/>
      <w:lang w:val="fr-FR"/>
    </w:rPr>
  </w:style>
  <w:style w:type="paragraph" w:styleId="BalloonText">
    <w:name w:val="Balloon Text"/>
    <w:basedOn w:val="Normal"/>
    <w:uiPriority w:val="9"/>
    <w:semiHidden/>
    <w:rsid w:val="009F57F1"/>
    <w:rPr>
      <w:rFonts w:ascii="Tahoma" w:hAnsi="Tahoma" w:cs="Tahoma"/>
      <w:sz w:val="16"/>
      <w:szCs w:val="16"/>
    </w:rPr>
  </w:style>
  <w:style w:type="paragraph" w:customStyle="1" w:styleId="b1preface">
    <w:name w:val="b1preface"/>
    <w:basedOn w:val="b1"/>
    <w:uiPriority w:val="9"/>
    <w:rsid w:val="009F57F1"/>
    <w:pPr>
      <w:tabs>
        <w:tab w:val="num" w:pos="284"/>
      </w:tabs>
      <w:ind w:left="426" w:hanging="426"/>
    </w:pPr>
  </w:style>
  <w:style w:type="table" w:customStyle="1" w:styleId="AxwayDocTable">
    <w:name w:val="Axway Doc Table"/>
    <w:basedOn w:val="TableNormal"/>
    <w:rsid w:val="009F57F1"/>
    <w:rPr>
      <w:rFonts w:ascii="Verdana" w:hAnsi="Verdana"/>
      <w:sz w:val="18"/>
      <w:lang w:val="en-US" w:eastAsia="en-US"/>
    </w:rPr>
    <w:tblPr>
      <w:tblStyleRowBandSize w:val="1"/>
      <w:tblInd w:w="397"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blStylePr w:type="firstRow">
      <w:pPr>
        <w:wordWrap/>
        <w:spacing w:beforeLines="0" w:beforeAutospacing="0" w:afterLines="0" w:afterAutospacing="0"/>
      </w:pPr>
      <w:rPr>
        <w:rFonts w:ascii="Cambria" w:hAnsi="Cambria"/>
        <w:b/>
        <w:sz w:val="18"/>
      </w:rPr>
      <w:tblPr/>
      <w:tcPr>
        <w:tcBorders>
          <w:top w:val="single" w:sz="4" w:space="0" w:color="CC0000"/>
          <w:left w:val="single" w:sz="4" w:space="0" w:color="auto"/>
          <w:bottom w:val="single" w:sz="4" w:space="0" w:color="auto"/>
          <w:right w:val="single" w:sz="4" w:space="0" w:color="auto"/>
          <w:insideH w:val="single" w:sz="4" w:space="0" w:color="auto"/>
          <w:insideV w:val="single" w:sz="4" w:space="0" w:color="C0C0C0"/>
          <w:tl2br w:val="nil"/>
          <w:tr2bl w:val="nil"/>
        </w:tcBorders>
        <w:shd w:val="clear" w:color="auto" w:fill="E0E0E0"/>
      </w:tcPr>
    </w:tblStylePr>
    <w:tblStylePr w:type="band1Horz">
      <w:pPr>
        <w:wordWrap/>
        <w:spacing w:beforeLines="0" w:beforeAutospacing="0" w:afterLines="0" w:afterAutospacing="0"/>
      </w:pPr>
      <w:rPr>
        <w:rFonts w:ascii="Cambria" w:hAnsi="Cambria"/>
        <w:sz w:val="18"/>
      </w:rPr>
    </w:tblStylePr>
    <w:tblStylePr w:type="band2Horz">
      <w:pPr>
        <w:wordWrap/>
        <w:spacing w:beforeLines="0" w:beforeAutospacing="0" w:afterLines="0" w:afterAutospacing="0"/>
      </w:pPr>
      <w:rPr>
        <w:rFonts w:ascii="Cambria" w:hAnsi="Cambria"/>
        <w:sz w:val="18"/>
      </w:rPr>
    </w:tblStylePr>
  </w:style>
  <w:style w:type="character" w:customStyle="1" w:styleId="t1Car">
    <w:name w:val="t1 Car"/>
    <w:basedOn w:val="DefaultParagraphFont"/>
    <w:link w:val="t1"/>
    <w:uiPriority w:val="9"/>
    <w:rsid w:val="009F57F1"/>
    <w:rPr>
      <w:rFonts w:ascii="Verdana" w:hAnsi="Verdana"/>
      <w:lang w:val="en-US" w:eastAsia="fr-FR" w:bidi="ar-SA"/>
    </w:rPr>
  </w:style>
  <w:style w:type="table" w:styleId="TableGrid">
    <w:name w:val="Table Grid"/>
    <w:basedOn w:val="TableNormal"/>
    <w:rsid w:val="009F57F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F57F1"/>
    <w:rPr>
      <w:i/>
      <w:iCs/>
    </w:rPr>
  </w:style>
  <w:style w:type="paragraph" w:customStyle="1" w:styleId="StyleStepsAvant3pt">
    <w:name w:val="Style Steps + Avant : 3 pt"/>
    <w:basedOn w:val="Steps"/>
    <w:uiPriority w:val="9"/>
    <w:locked/>
    <w:rsid w:val="009F57F1"/>
    <w:pPr>
      <w:spacing w:before="60"/>
    </w:pPr>
  </w:style>
  <w:style w:type="character" w:customStyle="1" w:styleId="spCar">
    <w:name w:val="sp Car"/>
    <w:basedOn w:val="DefaultParagraphFont"/>
    <w:link w:val="sp"/>
    <w:uiPriority w:val="7"/>
    <w:rsid w:val="009F57F1"/>
    <w:rPr>
      <w:rFonts w:ascii="Verdana" w:hAnsi="Verdana"/>
      <w:snapToGrid w:val="0"/>
      <w:color w:val="000000"/>
      <w:lang w:val="en-US" w:eastAsia="fr-FR" w:bidi="ar-SA"/>
    </w:rPr>
  </w:style>
  <w:style w:type="paragraph" w:customStyle="1" w:styleId="StyleStepsAvant3pt1">
    <w:name w:val="Style Steps + Avant : 3 pt1"/>
    <w:basedOn w:val="Steps"/>
    <w:uiPriority w:val="9"/>
    <w:locked/>
    <w:rsid w:val="009F57F1"/>
    <w:pPr>
      <w:spacing w:before="60"/>
    </w:pPr>
  </w:style>
  <w:style w:type="paragraph" w:styleId="NoSpacing">
    <w:name w:val="No Spacing"/>
    <w:uiPriority w:val="1"/>
    <w:qFormat/>
    <w:rsid w:val="008408B2"/>
    <w:rPr>
      <w:rFonts w:ascii="Cambria" w:hAnsi="Cambria"/>
      <w:sz w:val="22"/>
      <w:lang w:val="en-US" w:eastAsia="fr-FR"/>
    </w:rPr>
  </w:style>
  <w:style w:type="paragraph" w:styleId="TOCHeading">
    <w:name w:val="TOC Heading"/>
    <w:basedOn w:val="Heading1"/>
    <w:next w:val="Normal"/>
    <w:uiPriority w:val="39"/>
    <w:qFormat/>
    <w:rsid w:val="009F57F1"/>
    <w:pPr>
      <w:keepNext/>
      <w:keepLines/>
      <w:pageBreakBefore w:val="0"/>
      <w:numPr>
        <w:numId w:val="0"/>
      </w:numPr>
      <w:spacing w:before="480" w:after="0" w:line="276" w:lineRule="auto"/>
      <w:jc w:val="left"/>
      <w:outlineLvl w:val="9"/>
    </w:pPr>
    <w:rPr>
      <w:bCs/>
      <w:snapToGrid/>
      <w:color w:val="365F91"/>
      <w:kern w:val="0"/>
      <w:sz w:val="28"/>
      <w:szCs w:val="28"/>
      <w:lang w:eastAsia="en-US"/>
    </w:rPr>
  </w:style>
  <w:style w:type="paragraph" w:customStyle="1" w:styleId="StyletocheadBold">
    <w:name w:val="Style tochead + Bold"/>
    <w:basedOn w:val="tochead"/>
    <w:next w:val="pp"/>
    <w:rsid w:val="009F57F1"/>
  </w:style>
  <w:style w:type="paragraph" w:customStyle="1" w:styleId="Code0">
    <w:name w:val="Code"/>
    <w:basedOn w:val="Normal"/>
    <w:next w:val="Normal"/>
    <w:link w:val="CodeChar"/>
    <w:qFormat/>
    <w:rsid w:val="00DB3C8D"/>
    <w:pPr>
      <w:spacing w:line="240" w:lineRule="auto"/>
      <w:ind w:left="144"/>
      <w:contextualSpacing/>
    </w:pPr>
    <w:rPr>
      <w:rFonts w:ascii="Courier New" w:hAnsi="Courier New"/>
      <w:i/>
      <w:sz w:val="18"/>
      <w:szCs w:val="24"/>
      <w:lang w:bidi="en-US"/>
    </w:rPr>
  </w:style>
  <w:style w:type="character" w:customStyle="1" w:styleId="CodeChar">
    <w:name w:val="Code Char"/>
    <w:basedOn w:val="DefaultParagraphFont"/>
    <w:link w:val="Code0"/>
    <w:rsid w:val="00DB3C8D"/>
    <w:rPr>
      <w:rFonts w:ascii="Courier New" w:hAnsi="Courier New"/>
      <w:i/>
      <w:sz w:val="18"/>
      <w:szCs w:val="24"/>
      <w:lang w:bidi="en-US"/>
    </w:rPr>
  </w:style>
  <w:style w:type="character" w:styleId="HTMLCode">
    <w:name w:val="HTML Code"/>
    <w:basedOn w:val="DefaultParagraphFont"/>
    <w:uiPriority w:val="99"/>
    <w:unhideWhenUsed/>
    <w:rsid w:val="007944A5"/>
    <w:rPr>
      <w:rFonts w:ascii="Courier New" w:eastAsia="Times New Roman" w:hAnsi="Courier New" w:cs="Courier New"/>
      <w:sz w:val="20"/>
      <w:szCs w:val="20"/>
    </w:rPr>
  </w:style>
  <w:style w:type="paragraph" w:styleId="ListParagraph">
    <w:name w:val="List Paragraph"/>
    <w:basedOn w:val="Normal"/>
    <w:uiPriority w:val="34"/>
    <w:qFormat/>
    <w:rsid w:val="001B5590"/>
    <w:pPr>
      <w:ind w:left="720"/>
    </w:pPr>
  </w:style>
  <w:style w:type="character" w:customStyle="1" w:styleId="Heading2Char">
    <w:name w:val="Heading 2 Char"/>
    <w:basedOn w:val="DefaultParagraphFont"/>
    <w:link w:val="Heading2"/>
    <w:uiPriority w:val="4"/>
    <w:rsid w:val="00C27DFE"/>
    <w:rPr>
      <w:rFonts w:ascii="Cambria" w:hAnsi="Cambria"/>
      <w:b/>
      <w:snapToGrid w:val="0"/>
      <w:sz w:val="32"/>
      <w:lang w:val="en-US" w:eastAsia="fr-FR"/>
    </w:rPr>
  </w:style>
  <w:style w:type="paragraph" w:styleId="BodyTextIndent">
    <w:name w:val="Body Text Indent"/>
    <w:basedOn w:val="Normal"/>
    <w:rsid w:val="0053244C"/>
    <w:pPr>
      <w:ind w:left="360"/>
      <w:jc w:val="both"/>
    </w:pPr>
    <w:rPr>
      <w:rFonts w:ascii="Arial" w:hAnsi="Arial"/>
      <w:lang w:eastAsia="ja-JP"/>
    </w:rPr>
  </w:style>
  <w:style w:type="paragraph" w:styleId="ListBullet5">
    <w:name w:val="List Bullet 5"/>
    <w:basedOn w:val="Normal"/>
    <w:autoRedefine/>
    <w:rsid w:val="00F9390A"/>
    <w:pPr>
      <w:numPr>
        <w:numId w:val="11"/>
      </w:numPr>
    </w:pPr>
    <w:rPr>
      <w:rFonts w:ascii="Times New Roman" w:hAnsi="Times New Roman"/>
    </w:rPr>
  </w:style>
  <w:style w:type="paragraph" w:customStyle="1" w:styleId="Explanation">
    <w:name w:val="Explanation"/>
    <w:basedOn w:val="Normal"/>
    <w:rsid w:val="00F9390A"/>
    <w:pPr>
      <w:autoSpaceDE w:val="0"/>
      <w:autoSpaceDN w:val="0"/>
      <w:adjustRightInd w:val="0"/>
    </w:pPr>
    <w:rPr>
      <w:rFonts w:ascii="Arial Narrow" w:hAnsi="Arial Narrow"/>
    </w:rPr>
  </w:style>
  <w:style w:type="character" w:styleId="Strong">
    <w:name w:val="Strong"/>
    <w:uiPriority w:val="22"/>
    <w:qFormat/>
    <w:rsid w:val="002F761A"/>
    <w:rPr>
      <w:b/>
      <w:bCs/>
    </w:rPr>
  </w:style>
  <w:style w:type="paragraph" w:styleId="NormalWeb">
    <w:name w:val="Normal (Web)"/>
    <w:basedOn w:val="Normal"/>
    <w:uiPriority w:val="99"/>
    <w:unhideWhenUsed/>
    <w:rsid w:val="00FD4250"/>
    <w:pPr>
      <w:spacing w:before="100" w:beforeAutospacing="1" w:after="100" w:afterAutospacing="1"/>
    </w:pPr>
    <w:rPr>
      <w:rFonts w:ascii="Times New Roman" w:hAnsi="Times New Roman"/>
      <w:sz w:val="24"/>
      <w:szCs w:val="24"/>
    </w:rPr>
  </w:style>
  <w:style w:type="character" w:customStyle="1" w:styleId="tbc">
    <w:name w:val="tbc"/>
    <w:basedOn w:val="DefaultParagraphFont"/>
    <w:rsid w:val="00FD4250"/>
  </w:style>
  <w:style w:type="character" w:customStyle="1" w:styleId="Heading3Char">
    <w:name w:val="Heading 3 Char"/>
    <w:basedOn w:val="DefaultParagraphFont"/>
    <w:link w:val="Heading3"/>
    <w:uiPriority w:val="4"/>
    <w:rsid w:val="006A78B4"/>
    <w:rPr>
      <w:rFonts w:ascii="Cambria" w:hAnsi="Cambria"/>
      <w:b/>
      <w:snapToGrid w:val="0"/>
      <w:sz w:val="24"/>
      <w:lang w:val="en-US" w:eastAsia="fr-FR"/>
    </w:rPr>
  </w:style>
  <w:style w:type="character" w:customStyle="1" w:styleId="CommentTextChar">
    <w:name w:val="Comment Text Char"/>
    <w:basedOn w:val="DefaultParagraphFont"/>
    <w:link w:val="CommentText"/>
    <w:uiPriority w:val="9"/>
    <w:semiHidden/>
    <w:rsid w:val="000376C6"/>
    <w:rPr>
      <w:rFonts w:ascii="Cambria" w:eastAsia="Calibri" w:hAnsi="Cambria"/>
      <w:sz w:val="22"/>
      <w:szCs w:val="22"/>
      <w:lang w:val="en-US" w:eastAsia="en-US"/>
    </w:rPr>
  </w:style>
  <w:style w:type="character" w:customStyle="1" w:styleId="Heading1Char">
    <w:name w:val="Heading 1 Char"/>
    <w:basedOn w:val="DefaultParagraphFont"/>
    <w:link w:val="Heading1"/>
    <w:uiPriority w:val="4"/>
    <w:rsid w:val="00EB723E"/>
    <w:rPr>
      <w:rFonts w:ascii="Cambria" w:hAnsi="Cambria"/>
      <w:b/>
      <w:snapToGrid w:val="0"/>
      <w:kern w:val="28"/>
      <w:sz w:val="48"/>
      <w:lang w:val="en-US" w:eastAsia="fr-FR"/>
    </w:rPr>
  </w:style>
  <w:style w:type="character" w:customStyle="1" w:styleId="cmttext">
    <w:name w:val="cmt_text"/>
    <w:basedOn w:val="DefaultParagraphFont"/>
    <w:rsid w:val="002B2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748031">
      <w:bodyDiv w:val="1"/>
      <w:marLeft w:val="167"/>
      <w:marRight w:val="167"/>
      <w:marTop w:val="167"/>
      <w:marBottom w:val="167"/>
      <w:divBdr>
        <w:top w:val="none" w:sz="0" w:space="0" w:color="auto"/>
        <w:left w:val="none" w:sz="0" w:space="0" w:color="auto"/>
        <w:bottom w:val="none" w:sz="0" w:space="0" w:color="auto"/>
        <w:right w:val="none" w:sz="0" w:space="0" w:color="auto"/>
      </w:divBdr>
      <w:divsChild>
        <w:div w:id="232663494">
          <w:marLeft w:val="0"/>
          <w:marRight w:val="0"/>
          <w:marTop w:val="0"/>
          <w:marBottom w:val="0"/>
          <w:divBdr>
            <w:top w:val="none" w:sz="0" w:space="0" w:color="auto"/>
            <w:left w:val="none" w:sz="0" w:space="0" w:color="auto"/>
            <w:bottom w:val="none" w:sz="0" w:space="0" w:color="auto"/>
            <w:right w:val="none" w:sz="0" w:space="0" w:color="auto"/>
          </w:divBdr>
          <w:divsChild>
            <w:div w:id="3920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7597">
      <w:bodyDiv w:val="1"/>
      <w:marLeft w:val="167"/>
      <w:marRight w:val="167"/>
      <w:marTop w:val="167"/>
      <w:marBottom w:val="167"/>
      <w:divBdr>
        <w:top w:val="none" w:sz="0" w:space="0" w:color="auto"/>
        <w:left w:val="none" w:sz="0" w:space="0" w:color="auto"/>
        <w:bottom w:val="none" w:sz="0" w:space="0" w:color="auto"/>
        <w:right w:val="none" w:sz="0" w:space="0" w:color="auto"/>
      </w:divBdr>
      <w:divsChild>
        <w:div w:id="248542133">
          <w:marLeft w:val="0"/>
          <w:marRight w:val="0"/>
          <w:marTop w:val="0"/>
          <w:marBottom w:val="0"/>
          <w:divBdr>
            <w:top w:val="none" w:sz="0" w:space="0" w:color="auto"/>
            <w:left w:val="none" w:sz="0" w:space="0" w:color="auto"/>
            <w:bottom w:val="none" w:sz="0" w:space="0" w:color="auto"/>
            <w:right w:val="none" w:sz="0" w:space="0" w:color="auto"/>
          </w:divBdr>
          <w:divsChild>
            <w:div w:id="111020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7216">
      <w:bodyDiv w:val="1"/>
      <w:marLeft w:val="0"/>
      <w:marRight w:val="0"/>
      <w:marTop w:val="0"/>
      <w:marBottom w:val="0"/>
      <w:divBdr>
        <w:top w:val="none" w:sz="0" w:space="0" w:color="auto"/>
        <w:left w:val="none" w:sz="0" w:space="0" w:color="auto"/>
        <w:bottom w:val="none" w:sz="0" w:space="0" w:color="auto"/>
        <w:right w:val="none" w:sz="0" w:space="0" w:color="auto"/>
      </w:divBdr>
    </w:div>
    <w:div w:id="658507371">
      <w:bodyDiv w:val="1"/>
      <w:marLeft w:val="0"/>
      <w:marRight w:val="0"/>
      <w:marTop w:val="0"/>
      <w:marBottom w:val="0"/>
      <w:divBdr>
        <w:top w:val="none" w:sz="0" w:space="0" w:color="auto"/>
        <w:left w:val="none" w:sz="0" w:space="0" w:color="auto"/>
        <w:bottom w:val="none" w:sz="0" w:space="0" w:color="auto"/>
        <w:right w:val="none" w:sz="0" w:space="0" w:color="auto"/>
      </w:divBdr>
      <w:divsChild>
        <w:div w:id="334381151">
          <w:marLeft w:val="0"/>
          <w:marRight w:val="0"/>
          <w:marTop w:val="0"/>
          <w:marBottom w:val="0"/>
          <w:divBdr>
            <w:top w:val="none" w:sz="0" w:space="0" w:color="auto"/>
            <w:left w:val="none" w:sz="0" w:space="0" w:color="auto"/>
            <w:bottom w:val="none" w:sz="0" w:space="0" w:color="auto"/>
            <w:right w:val="none" w:sz="0" w:space="0" w:color="auto"/>
          </w:divBdr>
          <w:divsChild>
            <w:div w:id="1613708393">
              <w:marLeft w:val="0"/>
              <w:marRight w:val="0"/>
              <w:marTop w:val="0"/>
              <w:marBottom w:val="0"/>
              <w:divBdr>
                <w:top w:val="none" w:sz="0" w:space="0" w:color="auto"/>
                <w:left w:val="none" w:sz="0" w:space="0" w:color="auto"/>
                <w:bottom w:val="none" w:sz="0" w:space="0" w:color="auto"/>
                <w:right w:val="none" w:sz="0" w:space="0" w:color="auto"/>
              </w:divBdr>
              <w:divsChild>
                <w:div w:id="1609384800">
                  <w:marLeft w:val="0"/>
                  <w:marRight w:val="0"/>
                  <w:marTop w:val="0"/>
                  <w:marBottom w:val="0"/>
                  <w:divBdr>
                    <w:top w:val="none" w:sz="0" w:space="0" w:color="auto"/>
                    <w:left w:val="none" w:sz="0" w:space="0" w:color="auto"/>
                    <w:bottom w:val="none" w:sz="0" w:space="0" w:color="auto"/>
                    <w:right w:val="none" w:sz="0" w:space="0" w:color="auto"/>
                  </w:divBdr>
                  <w:divsChild>
                    <w:div w:id="243533864">
                      <w:marLeft w:val="0"/>
                      <w:marRight w:val="0"/>
                      <w:marTop w:val="0"/>
                      <w:marBottom w:val="0"/>
                      <w:divBdr>
                        <w:top w:val="none" w:sz="0" w:space="0" w:color="auto"/>
                        <w:left w:val="none" w:sz="0" w:space="0" w:color="auto"/>
                        <w:bottom w:val="none" w:sz="0" w:space="0" w:color="auto"/>
                        <w:right w:val="none" w:sz="0" w:space="0" w:color="auto"/>
                      </w:divBdr>
                      <w:divsChild>
                        <w:div w:id="1795364506">
                          <w:marLeft w:val="0"/>
                          <w:marRight w:val="0"/>
                          <w:marTop w:val="0"/>
                          <w:marBottom w:val="600"/>
                          <w:divBdr>
                            <w:top w:val="none" w:sz="0" w:space="0" w:color="auto"/>
                            <w:left w:val="none" w:sz="0" w:space="0" w:color="auto"/>
                            <w:bottom w:val="none" w:sz="0" w:space="0" w:color="auto"/>
                            <w:right w:val="none" w:sz="0" w:space="0" w:color="auto"/>
                          </w:divBdr>
                          <w:divsChild>
                            <w:div w:id="263853894">
                              <w:marLeft w:val="0"/>
                              <w:marRight w:val="0"/>
                              <w:marTop w:val="0"/>
                              <w:marBottom w:val="600"/>
                              <w:divBdr>
                                <w:top w:val="none" w:sz="0" w:space="0" w:color="auto"/>
                                <w:left w:val="none" w:sz="0" w:space="0" w:color="auto"/>
                                <w:bottom w:val="none" w:sz="0" w:space="0" w:color="auto"/>
                                <w:right w:val="none" w:sz="0" w:space="0" w:color="auto"/>
                              </w:divBdr>
                              <w:divsChild>
                                <w:div w:id="938292325">
                                  <w:marLeft w:val="0"/>
                                  <w:marRight w:val="0"/>
                                  <w:marTop w:val="0"/>
                                  <w:marBottom w:val="0"/>
                                  <w:divBdr>
                                    <w:top w:val="single" w:sz="6" w:space="9" w:color="DADADA"/>
                                    <w:left w:val="single" w:sz="6" w:space="12" w:color="DADADA"/>
                                    <w:bottom w:val="single" w:sz="6" w:space="9" w:color="DADADA"/>
                                    <w:right w:val="single" w:sz="6" w:space="12" w:color="DADADA"/>
                                  </w:divBdr>
                                  <w:divsChild>
                                    <w:div w:id="1812744912">
                                      <w:marLeft w:val="0"/>
                                      <w:marRight w:val="0"/>
                                      <w:marTop w:val="0"/>
                                      <w:marBottom w:val="0"/>
                                      <w:divBdr>
                                        <w:top w:val="none" w:sz="0" w:space="0" w:color="auto"/>
                                        <w:left w:val="none" w:sz="0" w:space="0" w:color="auto"/>
                                        <w:bottom w:val="none" w:sz="0" w:space="0" w:color="auto"/>
                                        <w:right w:val="none" w:sz="0" w:space="0" w:color="auto"/>
                                      </w:divBdr>
                                      <w:divsChild>
                                        <w:div w:id="15200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559544">
      <w:bodyDiv w:val="1"/>
      <w:marLeft w:val="0"/>
      <w:marRight w:val="0"/>
      <w:marTop w:val="0"/>
      <w:marBottom w:val="0"/>
      <w:divBdr>
        <w:top w:val="none" w:sz="0" w:space="0" w:color="auto"/>
        <w:left w:val="none" w:sz="0" w:space="0" w:color="auto"/>
        <w:bottom w:val="none" w:sz="0" w:space="0" w:color="auto"/>
        <w:right w:val="none" w:sz="0" w:space="0" w:color="auto"/>
      </w:divBdr>
    </w:div>
    <w:div w:id="1169754233">
      <w:bodyDiv w:val="1"/>
      <w:marLeft w:val="0"/>
      <w:marRight w:val="0"/>
      <w:marTop w:val="0"/>
      <w:marBottom w:val="0"/>
      <w:divBdr>
        <w:top w:val="none" w:sz="0" w:space="0" w:color="auto"/>
        <w:left w:val="none" w:sz="0" w:space="0" w:color="auto"/>
        <w:bottom w:val="none" w:sz="0" w:space="0" w:color="auto"/>
        <w:right w:val="none" w:sz="0" w:space="0" w:color="auto"/>
      </w:divBdr>
      <w:divsChild>
        <w:div w:id="1906210883">
          <w:marLeft w:val="0"/>
          <w:marRight w:val="0"/>
          <w:marTop w:val="0"/>
          <w:marBottom w:val="0"/>
          <w:divBdr>
            <w:top w:val="none" w:sz="0" w:space="0" w:color="auto"/>
            <w:left w:val="none" w:sz="0" w:space="0" w:color="auto"/>
            <w:bottom w:val="none" w:sz="0" w:space="0" w:color="auto"/>
            <w:right w:val="none" w:sz="0" w:space="0" w:color="auto"/>
          </w:divBdr>
          <w:divsChild>
            <w:div w:id="1021980812">
              <w:marLeft w:val="0"/>
              <w:marRight w:val="0"/>
              <w:marTop w:val="0"/>
              <w:marBottom w:val="0"/>
              <w:divBdr>
                <w:top w:val="none" w:sz="0" w:space="0" w:color="auto"/>
                <w:left w:val="none" w:sz="0" w:space="0" w:color="auto"/>
                <w:bottom w:val="none" w:sz="0" w:space="0" w:color="auto"/>
                <w:right w:val="none" w:sz="0" w:space="0" w:color="auto"/>
              </w:divBdr>
              <w:divsChild>
                <w:div w:id="1104769317">
                  <w:marLeft w:val="0"/>
                  <w:marRight w:val="0"/>
                  <w:marTop w:val="0"/>
                  <w:marBottom w:val="0"/>
                  <w:divBdr>
                    <w:top w:val="none" w:sz="0" w:space="0" w:color="auto"/>
                    <w:left w:val="none" w:sz="0" w:space="0" w:color="auto"/>
                    <w:bottom w:val="none" w:sz="0" w:space="0" w:color="auto"/>
                    <w:right w:val="none" w:sz="0" w:space="0" w:color="auto"/>
                  </w:divBdr>
                  <w:divsChild>
                    <w:div w:id="768161424">
                      <w:marLeft w:val="0"/>
                      <w:marRight w:val="0"/>
                      <w:marTop w:val="0"/>
                      <w:marBottom w:val="0"/>
                      <w:divBdr>
                        <w:top w:val="none" w:sz="0" w:space="0" w:color="auto"/>
                        <w:left w:val="none" w:sz="0" w:space="0" w:color="auto"/>
                        <w:bottom w:val="none" w:sz="0" w:space="0" w:color="auto"/>
                        <w:right w:val="none" w:sz="0" w:space="0" w:color="auto"/>
                      </w:divBdr>
                      <w:divsChild>
                        <w:div w:id="1224297145">
                          <w:marLeft w:val="0"/>
                          <w:marRight w:val="0"/>
                          <w:marTop w:val="0"/>
                          <w:marBottom w:val="600"/>
                          <w:divBdr>
                            <w:top w:val="none" w:sz="0" w:space="0" w:color="auto"/>
                            <w:left w:val="none" w:sz="0" w:space="0" w:color="auto"/>
                            <w:bottom w:val="none" w:sz="0" w:space="0" w:color="auto"/>
                            <w:right w:val="none" w:sz="0" w:space="0" w:color="auto"/>
                          </w:divBdr>
                          <w:divsChild>
                            <w:div w:id="1654680182">
                              <w:marLeft w:val="0"/>
                              <w:marRight w:val="0"/>
                              <w:marTop w:val="0"/>
                              <w:marBottom w:val="600"/>
                              <w:divBdr>
                                <w:top w:val="none" w:sz="0" w:space="0" w:color="auto"/>
                                <w:left w:val="none" w:sz="0" w:space="0" w:color="auto"/>
                                <w:bottom w:val="none" w:sz="0" w:space="0" w:color="auto"/>
                                <w:right w:val="none" w:sz="0" w:space="0" w:color="auto"/>
                              </w:divBdr>
                              <w:divsChild>
                                <w:div w:id="2133014788">
                                  <w:marLeft w:val="0"/>
                                  <w:marRight w:val="0"/>
                                  <w:marTop w:val="0"/>
                                  <w:marBottom w:val="0"/>
                                  <w:divBdr>
                                    <w:top w:val="single" w:sz="6" w:space="9" w:color="DADADA"/>
                                    <w:left w:val="single" w:sz="6" w:space="12" w:color="DADADA"/>
                                    <w:bottom w:val="single" w:sz="6" w:space="9" w:color="DADADA"/>
                                    <w:right w:val="single" w:sz="6" w:space="12" w:color="DADADA"/>
                                  </w:divBdr>
                                  <w:divsChild>
                                    <w:div w:id="1920863329">
                                      <w:marLeft w:val="0"/>
                                      <w:marRight w:val="0"/>
                                      <w:marTop w:val="0"/>
                                      <w:marBottom w:val="0"/>
                                      <w:divBdr>
                                        <w:top w:val="none" w:sz="0" w:space="0" w:color="auto"/>
                                        <w:left w:val="none" w:sz="0" w:space="0" w:color="auto"/>
                                        <w:bottom w:val="none" w:sz="0" w:space="0" w:color="auto"/>
                                        <w:right w:val="none" w:sz="0" w:space="0" w:color="auto"/>
                                      </w:divBdr>
                                      <w:divsChild>
                                        <w:div w:id="3771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4445582">
      <w:bodyDiv w:val="1"/>
      <w:marLeft w:val="0"/>
      <w:marRight w:val="0"/>
      <w:marTop w:val="0"/>
      <w:marBottom w:val="0"/>
      <w:divBdr>
        <w:top w:val="none" w:sz="0" w:space="0" w:color="auto"/>
        <w:left w:val="none" w:sz="0" w:space="0" w:color="auto"/>
        <w:bottom w:val="none" w:sz="0" w:space="0" w:color="auto"/>
        <w:right w:val="none" w:sz="0" w:space="0" w:color="auto"/>
      </w:divBdr>
      <w:divsChild>
        <w:div w:id="1656956479">
          <w:marLeft w:val="0"/>
          <w:marRight w:val="0"/>
          <w:marTop w:val="0"/>
          <w:marBottom w:val="0"/>
          <w:divBdr>
            <w:top w:val="none" w:sz="0" w:space="0" w:color="auto"/>
            <w:left w:val="none" w:sz="0" w:space="0" w:color="auto"/>
            <w:bottom w:val="none" w:sz="0" w:space="0" w:color="auto"/>
            <w:right w:val="none" w:sz="0" w:space="0" w:color="auto"/>
          </w:divBdr>
          <w:divsChild>
            <w:div w:id="1157963767">
              <w:marLeft w:val="0"/>
              <w:marRight w:val="0"/>
              <w:marTop w:val="0"/>
              <w:marBottom w:val="0"/>
              <w:divBdr>
                <w:top w:val="none" w:sz="0" w:space="0" w:color="auto"/>
                <w:left w:val="none" w:sz="0" w:space="0" w:color="auto"/>
                <w:bottom w:val="none" w:sz="0" w:space="0" w:color="auto"/>
                <w:right w:val="none" w:sz="0" w:space="0" w:color="auto"/>
              </w:divBdr>
              <w:divsChild>
                <w:div w:id="1181507579">
                  <w:marLeft w:val="0"/>
                  <w:marRight w:val="0"/>
                  <w:marTop w:val="0"/>
                  <w:marBottom w:val="0"/>
                  <w:divBdr>
                    <w:top w:val="none" w:sz="0" w:space="0" w:color="auto"/>
                    <w:left w:val="none" w:sz="0" w:space="0" w:color="auto"/>
                    <w:bottom w:val="none" w:sz="0" w:space="0" w:color="auto"/>
                    <w:right w:val="none" w:sz="0" w:space="0" w:color="auto"/>
                  </w:divBdr>
                  <w:divsChild>
                    <w:div w:id="1786924309">
                      <w:marLeft w:val="0"/>
                      <w:marRight w:val="0"/>
                      <w:marTop w:val="0"/>
                      <w:marBottom w:val="0"/>
                      <w:divBdr>
                        <w:top w:val="none" w:sz="0" w:space="0" w:color="auto"/>
                        <w:left w:val="none" w:sz="0" w:space="0" w:color="auto"/>
                        <w:bottom w:val="none" w:sz="0" w:space="0" w:color="auto"/>
                        <w:right w:val="none" w:sz="0" w:space="0" w:color="auto"/>
                      </w:divBdr>
                      <w:divsChild>
                        <w:div w:id="1431391243">
                          <w:marLeft w:val="0"/>
                          <w:marRight w:val="0"/>
                          <w:marTop w:val="0"/>
                          <w:marBottom w:val="600"/>
                          <w:divBdr>
                            <w:top w:val="none" w:sz="0" w:space="0" w:color="auto"/>
                            <w:left w:val="none" w:sz="0" w:space="0" w:color="auto"/>
                            <w:bottom w:val="none" w:sz="0" w:space="0" w:color="auto"/>
                            <w:right w:val="none" w:sz="0" w:space="0" w:color="auto"/>
                          </w:divBdr>
                          <w:divsChild>
                            <w:div w:id="469443018">
                              <w:marLeft w:val="0"/>
                              <w:marRight w:val="0"/>
                              <w:marTop w:val="0"/>
                              <w:marBottom w:val="600"/>
                              <w:divBdr>
                                <w:top w:val="none" w:sz="0" w:space="0" w:color="auto"/>
                                <w:left w:val="none" w:sz="0" w:space="0" w:color="auto"/>
                                <w:bottom w:val="none" w:sz="0" w:space="0" w:color="auto"/>
                                <w:right w:val="none" w:sz="0" w:space="0" w:color="auto"/>
                              </w:divBdr>
                              <w:divsChild>
                                <w:div w:id="1340697071">
                                  <w:marLeft w:val="0"/>
                                  <w:marRight w:val="0"/>
                                  <w:marTop w:val="0"/>
                                  <w:marBottom w:val="0"/>
                                  <w:divBdr>
                                    <w:top w:val="single" w:sz="6" w:space="9" w:color="DADADA"/>
                                    <w:left w:val="single" w:sz="6" w:space="12" w:color="DADADA"/>
                                    <w:bottom w:val="single" w:sz="6" w:space="9" w:color="DADADA"/>
                                    <w:right w:val="single" w:sz="6" w:space="12" w:color="DADADA"/>
                                  </w:divBdr>
                                  <w:divsChild>
                                    <w:div w:id="931624059">
                                      <w:marLeft w:val="0"/>
                                      <w:marRight w:val="0"/>
                                      <w:marTop w:val="0"/>
                                      <w:marBottom w:val="0"/>
                                      <w:divBdr>
                                        <w:top w:val="none" w:sz="0" w:space="0" w:color="auto"/>
                                        <w:left w:val="none" w:sz="0" w:space="0" w:color="auto"/>
                                        <w:bottom w:val="none" w:sz="0" w:space="0" w:color="auto"/>
                                        <w:right w:val="none" w:sz="0" w:space="0" w:color="auto"/>
                                      </w:divBdr>
                                      <w:divsChild>
                                        <w:div w:id="135846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4115078">
      <w:bodyDiv w:val="1"/>
      <w:marLeft w:val="0"/>
      <w:marRight w:val="0"/>
      <w:marTop w:val="0"/>
      <w:marBottom w:val="0"/>
      <w:divBdr>
        <w:top w:val="none" w:sz="0" w:space="0" w:color="auto"/>
        <w:left w:val="none" w:sz="0" w:space="0" w:color="auto"/>
        <w:bottom w:val="none" w:sz="0" w:space="0" w:color="auto"/>
        <w:right w:val="none" w:sz="0" w:space="0" w:color="auto"/>
      </w:divBdr>
      <w:divsChild>
        <w:div w:id="627857770">
          <w:marLeft w:val="0"/>
          <w:marRight w:val="0"/>
          <w:marTop w:val="0"/>
          <w:marBottom w:val="0"/>
          <w:divBdr>
            <w:top w:val="none" w:sz="0" w:space="0" w:color="auto"/>
            <w:left w:val="none" w:sz="0" w:space="0" w:color="auto"/>
            <w:bottom w:val="none" w:sz="0" w:space="0" w:color="auto"/>
            <w:right w:val="none" w:sz="0" w:space="0" w:color="auto"/>
          </w:divBdr>
          <w:divsChild>
            <w:div w:id="1645543548">
              <w:marLeft w:val="0"/>
              <w:marRight w:val="0"/>
              <w:marTop w:val="0"/>
              <w:marBottom w:val="0"/>
              <w:divBdr>
                <w:top w:val="none" w:sz="0" w:space="0" w:color="auto"/>
                <w:left w:val="none" w:sz="0" w:space="0" w:color="auto"/>
                <w:bottom w:val="none" w:sz="0" w:space="0" w:color="auto"/>
                <w:right w:val="none" w:sz="0" w:space="0" w:color="auto"/>
              </w:divBdr>
              <w:divsChild>
                <w:div w:id="2009282046">
                  <w:marLeft w:val="0"/>
                  <w:marRight w:val="0"/>
                  <w:marTop w:val="0"/>
                  <w:marBottom w:val="0"/>
                  <w:divBdr>
                    <w:top w:val="none" w:sz="0" w:space="0" w:color="auto"/>
                    <w:left w:val="none" w:sz="0" w:space="0" w:color="auto"/>
                    <w:bottom w:val="none" w:sz="0" w:space="0" w:color="auto"/>
                    <w:right w:val="none" w:sz="0" w:space="0" w:color="auto"/>
                  </w:divBdr>
                  <w:divsChild>
                    <w:div w:id="1858734344">
                      <w:marLeft w:val="0"/>
                      <w:marRight w:val="0"/>
                      <w:marTop w:val="0"/>
                      <w:marBottom w:val="0"/>
                      <w:divBdr>
                        <w:top w:val="none" w:sz="0" w:space="0" w:color="auto"/>
                        <w:left w:val="none" w:sz="0" w:space="0" w:color="auto"/>
                        <w:bottom w:val="none" w:sz="0" w:space="0" w:color="auto"/>
                        <w:right w:val="none" w:sz="0" w:space="0" w:color="auto"/>
                      </w:divBdr>
                      <w:divsChild>
                        <w:div w:id="1368944644">
                          <w:marLeft w:val="0"/>
                          <w:marRight w:val="0"/>
                          <w:marTop w:val="0"/>
                          <w:marBottom w:val="600"/>
                          <w:divBdr>
                            <w:top w:val="none" w:sz="0" w:space="0" w:color="auto"/>
                            <w:left w:val="none" w:sz="0" w:space="0" w:color="auto"/>
                            <w:bottom w:val="none" w:sz="0" w:space="0" w:color="auto"/>
                            <w:right w:val="none" w:sz="0" w:space="0" w:color="auto"/>
                          </w:divBdr>
                          <w:divsChild>
                            <w:div w:id="7409957">
                              <w:marLeft w:val="0"/>
                              <w:marRight w:val="0"/>
                              <w:marTop w:val="0"/>
                              <w:marBottom w:val="600"/>
                              <w:divBdr>
                                <w:top w:val="none" w:sz="0" w:space="0" w:color="auto"/>
                                <w:left w:val="none" w:sz="0" w:space="0" w:color="auto"/>
                                <w:bottom w:val="none" w:sz="0" w:space="0" w:color="auto"/>
                                <w:right w:val="none" w:sz="0" w:space="0" w:color="auto"/>
                              </w:divBdr>
                              <w:divsChild>
                                <w:div w:id="1859663535">
                                  <w:marLeft w:val="0"/>
                                  <w:marRight w:val="0"/>
                                  <w:marTop w:val="0"/>
                                  <w:marBottom w:val="0"/>
                                  <w:divBdr>
                                    <w:top w:val="single" w:sz="6" w:space="9" w:color="DADADA"/>
                                    <w:left w:val="single" w:sz="6" w:space="12" w:color="DADADA"/>
                                    <w:bottom w:val="single" w:sz="6" w:space="9" w:color="DADADA"/>
                                    <w:right w:val="single" w:sz="6" w:space="12" w:color="DADADA"/>
                                  </w:divBdr>
                                  <w:divsChild>
                                    <w:div w:id="1055857272">
                                      <w:marLeft w:val="0"/>
                                      <w:marRight w:val="0"/>
                                      <w:marTop w:val="0"/>
                                      <w:marBottom w:val="0"/>
                                      <w:divBdr>
                                        <w:top w:val="none" w:sz="0" w:space="0" w:color="auto"/>
                                        <w:left w:val="none" w:sz="0" w:space="0" w:color="auto"/>
                                        <w:bottom w:val="none" w:sz="0" w:space="0" w:color="auto"/>
                                        <w:right w:val="none" w:sz="0" w:space="0" w:color="auto"/>
                                      </w:divBdr>
                                      <w:divsChild>
                                        <w:div w:id="15913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648201">
      <w:bodyDiv w:val="1"/>
      <w:marLeft w:val="0"/>
      <w:marRight w:val="0"/>
      <w:marTop w:val="0"/>
      <w:marBottom w:val="0"/>
      <w:divBdr>
        <w:top w:val="none" w:sz="0" w:space="0" w:color="auto"/>
        <w:left w:val="none" w:sz="0" w:space="0" w:color="auto"/>
        <w:bottom w:val="none" w:sz="0" w:space="0" w:color="auto"/>
        <w:right w:val="none" w:sz="0" w:space="0" w:color="auto"/>
      </w:divBdr>
      <w:divsChild>
        <w:div w:id="1440297567">
          <w:marLeft w:val="0"/>
          <w:marRight w:val="0"/>
          <w:marTop w:val="0"/>
          <w:marBottom w:val="0"/>
          <w:divBdr>
            <w:top w:val="none" w:sz="0" w:space="0" w:color="auto"/>
            <w:left w:val="none" w:sz="0" w:space="0" w:color="auto"/>
            <w:bottom w:val="none" w:sz="0" w:space="0" w:color="auto"/>
            <w:right w:val="none" w:sz="0" w:space="0" w:color="auto"/>
          </w:divBdr>
          <w:divsChild>
            <w:div w:id="286476025">
              <w:marLeft w:val="0"/>
              <w:marRight w:val="0"/>
              <w:marTop w:val="0"/>
              <w:marBottom w:val="0"/>
              <w:divBdr>
                <w:top w:val="none" w:sz="0" w:space="0" w:color="auto"/>
                <w:left w:val="none" w:sz="0" w:space="0" w:color="auto"/>
                <w:bottom w:val="none" w:sz="0" w:space="0" w:color="auto"/>
                <w:right w:val="none" w:sz="0" w:space="0" w:color="auto"/>
              </w:divBdr>
              <w:divsChild>
                <w:div w:id="737627072">
                  <w:marLeft w:val="0"/>
                  <w:marRight w:val="0"/>
                  <w:marTop w:val="0"/>
                  <w:marBottom w:val="0"/>
                  <w:divBdr>
                    <w:top w:val="none" w:sz="0" w:space="0" w:color="auto"/>
                    <w:left w:val="none" w:sz="0" w:space="0" w:color="auto"/>
                    <w:bottom w:val="none" w:sz="0" w:space="0" w:color="auto"/>
                    <w:right w:val="none" w:sz="0" w:space="0" w:color="auto"/>
                  </w:divBdr>
                  <w:divsChild>
                    <w:div w:id="412435572">
                      <w:marLeft w:val="0"/>
                      <w:marRight w:val="0"/>
                      <w:marTop w:val="0"/>
                      <w:marBottom w:val="0"/>
                      <w:divBdr>
                        <w:top w:val="none" w:sz="0" w:space="0" w:color="auto"/>
                        <w:left w:val="none" w:sz="0" w:space="0" w:color="auto"/>
                        <w:bottom w:val="none" w:sz="0" w:space="0" w:color="auto"/>
                        <w:right w:val="none" w:sz="0" w:space="0" w:color="auto"/>
                      </w:divBdr>
                      <w:divsChild>
                        <w:div w:id="351346898">
                          <w:marLeft w:val="0"/>
                          <w:marRight w:val="0"/>
                          <w:marTop w:val="0"/>
                          <w:marBottom w:val="600"/>
                          <w:divBdr>
                            <w:top w:val="none" w:sz="0" w:space="0" w:color="auto"/>
                            <w:left w:val="none" w:sz="0" w:space="0" w:color="auto"/>
                            <w:bottom w:val="none" w:sz="0" w:space="0" w:color="auto"/>
                            <w:right w:val="none" w:sz="0" w:space="0" w:color="auto"/>
                          </w:divBdr>
                          <w:divsChild>
                            <w:div w:id="1569805612">
                              <w:marLeft w:val="0"/>
                              <w:marRight w:val="0"/>
                              <w:marTop w:val="0"/>
                              <w:marBottom w:val="0"/>
                              <w:divBdr>
                                <w:top w:val="single" w:sz="6" w:space="9" w:color="DADADA"/>
                                <w:left w:val="single" w:sz="6" w:space="12" w:color="DADADA"/>
                                <w:bottom w:val="single" w:sz="6" w:space="9" w:color="DADADA"/>
                                <w:right w:val="single" w:sz="6" w:space="12" w:color="DADADA"/>
                              </w:divBdr>
                              <w:divsChild>
                                <w:div w:id="22734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hyperlink" Target="http://www.joomlaworks.net/downloads/?f=plg_jw_allvideos-v4.6.1_j1.5-3.x.zip" TargetMode="External"/><Relationship Id="rId39" Type="http://schemas.openxmlformats.org/officeDocument/2006/relationships/image" Target="media/image17.png"/><Relationship Id="rId21" Type="http://schemas.openxmlformats.org/officeDocument/2006/relationships/hyperlink" Target="http://www.joomla.org/technical-requirements.html"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6.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lesscss.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www.joomlart.com/forums/downloads.php?do=file&amp;id=3825&amp;version=1.1.0&amp;act=down"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www.support.axway.com/" TargetMode="External"/><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hyperlink" Target="http://www.joomlart.com/forums/downloads.php?do=file&amp;id=3825&amp;version=1.1.0&amp;act=down"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hyperlink" Target="http://demo.stackideas.com/easyblog" TargetMode="Externa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demo.stackideas.com/easydiscuss"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yperlink" Target="http://www.joomlart.com/documentation/purity-iii/installation-and-folder-structure"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yperlink" Target="http://www.joomlaworks.net/extensions/free/allvideos"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www.axway.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ekov\Desktop\Axway+Documentation+20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C10ED3-68A1-49C4-A744-5E651D02B2C8}">
  <ds:schemaRefs>
    <ds:schemaRef ds:uri="http://schemas.openxmlformats.org/officeDocument/2006/bibliography"/>
  </ds:schemaRefs>
</ds:datastoreItem>
</file>

<file path=customXml/itemProps2.xml><?xml version="1.0" encoding="utf-8"?>
<ds:datastoreItem xmlns:ds="http://schemas.openxmlformats.org/officeDocument/2006/customXml" ds:itemID="{2F11915C-D6FB-4BB8-91BB-BFC172985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Axway+Documentation+2007.dotx</Template>
  <TotalTime>69</TotalTime>
  <Pages>41</Pages>
  <Words>5186</Words>
  <Characters>29564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Guide to Operations</vt:lpstr>
    </vt:vector>
  </TitlesOfParts>
  <Company>Axway Software</Company>
  <LinksUpToDate>false</LinksUpToDate>
  <CharactersWithSpaces>34681</CharactersWithSpaces>
  <SharedDoc>false</SharedDoc>
  <HLinks>
    <vt:vector size="204" baseType="variant">
      <vt:variant>
        <vt:i4>4849672</vt:i4>
      </vt:variant>
      <vt:variant>
        <vt:i4>195</vt:i4>
      </vt:variant>
      <vt:variant>
        <vt:i4>0</vt:i4>
      </vt:variant>
      <vt:variant>
        <vt:i4>5</vt:i4>
      </vt:variant>
      <vt:variant>
        <vt:lpwstr>http://www.axway.com/</vt:lpwstr>
      </vt:variant>
      <vt:variant>
        <vt:lpwstr/>
      </vt:variant>
      <vt:variant>
        <vt:i4>5374033</vt:i4>
      </vt:variant>
      <vt:variant>
        <vt:i4>192</vt:i4>
      </vt:variant>
      <vt:variant>
        <vt:i4>0</vt:i4>
      </vt:variant>
      <vt:variant>
        <vt:i4>5</vt:i4>
      </vt:variant>
      <vt:variant>
        <vt:lpwstr>http://www.support.axway.com/</vt:lpwstr>
      </vt:variant>
      <vt:variant>
        <vt:lpwstr/>
      </vt:variant>
      <vt:variant>
        <vt:i4>8192112</vt:i4>
      </vt:variant>
      <vt:variant>
        <vt:i4>189</vt:i4>
      </vt:variant>
      <vt:variant>
        <vt:i4>0</vt:i4>
      </vt:variant>
      <vt:variant>
        <vt:i4>5</vt:i4>
      </vt:variant>
      <vt:variant>
        <vt:lpwstr>\\\\fileserver\\share\\file</vt:lpwstr>
      </vt:variant>
      <vt:variant>
        <vt:lpwstr/>
      </vt:variant>
      <vt:variant>
        <vt:i4>1310768</vt:i4>
      </vt:variant>
      <vt:variant>
        <vt:i4>182</vt:i4>
      </vt:variant>
      <vt:variant>
        <vt:i4>0</vt:i4>
      </vt:variant>
      <vt:variant>
        <vt:i4>5</vt:i4>
      </vt:variant>
      <vt:variant>
        <vt:lpwstr/>
      </vt:variant>
      <vt:variant>
        <vt:lpwstr>_Toc230517322</vt:lpwstr>
      </vt:variant>
      <vt:variant>
        <vt:i4>1310768</vt:i4>
      </vt:variant>
      <vt:variant>
        <vt:i4>176</vt:i4>
      </vt:variant>
      <vt:variant>
        <vt:i4>0</vt:i4>
      </vt:variant>
      <vt:variant>
        <vt:i4>5</vt:i4>
      </vt:variant>
      <vt:variant>
        <vt:lpwstr/>
      </vt:variant>
      <vt:variant>
        <vt:lpwstr>_Toc230517321</vt:lpwstr>
      </vt:variant>
      <vt:variant>
        <vt:i4>1310768</vt:i4>
      </vt:variant>
      <vt:variant>
        <vt:i4>170</vt:i4>
      </vt:variant>
      <vt:variant>
        <vt:i4>0</vt:i4>
      </vt:variant>
      <vt:variant>
        <vt:i4>5</vt:i4>
      </vt:variant>
      <vt:variant>
        <vt:lpwstr/>
      </vt:variant>
      <vt:variant>
        <vt:lpwstr>_Toc230517320</vt:lpwstr>
      </vt:variant>
      <vt:variant>
        <vt:i4>1507376</vt:i4>
      </vt:variant>
      <vt:variant>
        <vt:i4>164</vt:i4>
      </vt:variant>
      <vt:variant>
        <vt:i4>0</vt:i4>
      </vt:variant>
      <vt:variant>
        <vt:i4>5</vt:i4>
      </vt:variant>
      <vt:variant>
        <vt:lpwstr/>
      </vt:variant>
      <vt:variant>
        <vt:lpwstr>_Toc230517319</vt:lpwstr>
      </vt:variant>
      <vt:variant>
        <vt:i4>1507376</vt:i4>
      </vt:variant>
      <vt:variant>
        <vt:i4>158</vt:i4>
      </vt:variant>
      <vt:variant>
        <vt:i4>0</vt:i4>
      </vt:variant>
      <vt:variant>
        <vt:i4>5</vt:i4>
      </vt:variant>
      <vt:variant>
        <vt:lpwstr/>
      </vt:variant>
      <vt:variant>
        <vt:lpwstr>_Toc230517318</vt:lpwstr>
      </vt:variant>
      <vt:variant>
        <vt:i4>1507376</vt:i4>
      </vt:variant>
      <vt:variant>
        <vt:i4>152</vt:i4>
      </vt:variant>
      <vt:variant>
        <vt:i4>0</vt:i4>
      </vt:variant>
      <vt:variant>
        <vt:i4>5</vt:i4>
      </vt:variant>
      <vt:variant>
        <vt:lpwstr/>
      </vt:variant>
      <vt:variant>
        <vt:lpwstr>_Toc230517317</vt:lpwstr>
      </vt:variant>
      <vt:variant>
        <vt:i4>1507376</vt:i4>
      </vt:variant>
      <vt:variant>
        <vt:i4>146</vt:i4>
      </vt:variant>
      <vt:variant>
        <vt:i4>0</vt:i4>
      </vt:variant>
      <vt:variant>
        <vt:i4>5</vt:i4>
      </vt:variant>
      <vt:variant>
        <vt:lpwstr/>
      </vt:variant>
      <vt:variant>
        <vt:lpwstr>_Toc230517316</vt:lpwstr>
      </vt:variant>
      <vt:variant>
        <vt:i4>1507376</vt:i4>
      </vt:variant>
      <vt:variant>
        <vt:i4>140</vt:i4>
      </vt:variant>
      <vt:variant>
        <vt:i4>0</vt:i4>
      </vt:variant>
      <vt:variant>
        <vt:i4>5</vt:i4>
      </vt:variant>
      <vt:variant>
        <vt:lpwstr/>
      </vt:variant>
      <vt:variant>
        <vt:lpwstr>_Toc230517315</vt:lpwstr>
      </vt:variant>
      <vt:variant>
        <vt:i4>1507376</vt:i4>
      </vt:variant>
      <vt:variant>
        <vt:i4>134</vt:i4>
      </vt:variant>
      <vt:variant>
        <vt:i4>0</vt:i4>
      </vt:variant>
      <vt:variant>
        <vt:i4>5</vt:i4>
      </vt:variant>
      <vt:variant>
        <vt:lpwstr/>
      </vt:variant>
      <vt:variant>
        <vt:lpwstr>_Toc230517314</vt:lpwstr>
      </vt:variant>
      <vt:variant>
        <vt:i4>1507376</vt:i4>
      </vt:variant>
      <vt:variant>
        <vt:i4>128</vt:i4>
      </vt:variant>
      <vt:variant>
        <vt:i4>0</vt:i4>
      </vt:variant>
      <vt:variant>
        <vt:i4>5</vt:i4>
      </vt:variant>
      <vt:variant>
        <vt:lpwstr/>
      </vt:variant>
      <vt:variant>
        <vt:lpwstr>_Toc230517313</vt:lpwstr>
      </vt:variant>
      <vt:variant>
        <vt:i4>1507376</vt:i4>
      </vt:variant>
      <vt:variant>
        <vt:i4>122</vt:i4>
      </vt:variant>
      <vt:variant>
        <vt:i4>0</vt:i4>
      </vt:variant>
      <vt:variant>
        <vt:i4>5</vt:i4>
      </vt:variant>
      <vt:variant>
        <vt:lpwstr/>
      </vt:variant>
      <vt:variant>
        <vt:lpwstr>_Toc230517312</vt:lpwstr>
      </vt:variant>
      <vt:variant>
        <vt:i4>1507376</vt:i4>
      </vt:variant>
      <vt:variant>
        <vt:i4>116</vt:i4>
      </vt:variant>
      <vt:variant>
        <vt:i4>0</vt:i4>
      </vt:variant>
      <vt:variant>
        <vt:i4>5</vt:i4>
      </vt:variant>
      <vt:variant>
        <vt:lpwstr/>
      </vt:variant>
      <vt:variant>
        <vt:lpwstr>_Toc230517311</vt:lpwstr>
      </vt:variant>
      <vt:variant>
        <vt:i4>1507376</vt:i4>
      </vt:variant>
      <vt:variant>
        <vt:i4>110</vt:i4>
      </vt:variant>
      <vt:variant>
        <vt:i4>0</vt:i4>
      </vt:variant>
      <vt:variant>
        <vt:i4>5</vt:i4>
      </vt:variant>
      <vt:variant>
        <vt:lpwstr/>
      </vt:variant>
      <vt:variant>
        <vt:lpwstr>_Toc230517310</vt:lpwstr>
      </vt:variant>
      <vt:variant>
        <vt:i4>1441840</vt:i4>
      </vt:variant>
      <vt:variant>
        <vt:i4>104</vt:i4>
      </vt:variant>
      <vt:variant>
        <vt:i4>0</vt:i4>
      </vt:variant>
      <vt:variant>
        <vt:i4>5</vt:i4>
      </vt:variant>
      <vt:variant>
        <vt:lpwstr/>
      </vt:variant>
      <vt:variant>
        <vt:lpwstr>_Toc230517309</vt:lpwstr>
      </vt:variant>
      <vt:variant>
        <vt:i4>1441840</vt:i4>
      </vt:variant>
      <vt:variant>
        <vt:i4>98</vt:i4>
      </vt:variant>
      <vt:variant>
        <vt:i4>0</vt:i4>
      </vt:variant>
      <vt:variant>
        <vt:i4>5</vt:i4>
      </vt:variant>
      <vt:variant>
        <vt:lpwstr/>
      </vt:variant>
      <vt:variant>
        <vt:lpwstr>_Toc230517308</vt:lpwstr>
      </vt:variant>
      <vt:variant>
        <vt:i4>1441840</vt:i4>
      </vt:variant>
      <vt:variant>
        <vt:i4>92</vt:i4>
      </vt:variant>
      <vt:variant>
        <vt:i4>0</vt:i4>
      </vt:variant>
      <vt:variant>
        <vt:i4>5</vt:i4>
      </vt:variant>
      <vt:variant>
        <vt:lpwstr/>
      </vt:variant>
      <vt:variant>
        <vt:lpwstr>_Toc230517307</vt:lpwstr>
      </vt:variant>
      <vt:variant>
        <vt:i4>1441840</vt:i4>
      </vt:variant>
      <vt:variant>
        <vt:i4>86</vt:i4>
      </vt:variant>
      <vt:variant>
        <vt:i4>0</vt:i4>
      </vt:variant>
      <vt:variant>
        <vt:i4>5</vt:i4>
      </vt:variant>
      <vt:variant>
        <vt:lpwstr/>
      </vt:variant>
      <vt:variant>
        <vt:lpwstr>_Toc230517306</vt:lpwstr>
      </vt:variant>
      <vt:variant>
        <vt:i4>1441840</vt:i4>
      </vt:variant>
      <vt:variant>
        <vt:i4>80</vt:i4>
      </vt:variant>
      <vt:variant>
        <vt:i4>0</vt:i4>
      </vt:variant>
      <vt:variant>
        <vt:i4>5</vt:i4>
      </vt:variant>
      <vt:variant>
        <vt:lpwstr/>
      </vt:variant>
      <vt:variant>
        <vt:lpwstr>_Toc230517305</vt:lpwstr>
      </vt:variant>
      <vt:variant>
        <vt:i4>1441840</vt:i4>
      </vt:variant>
      <vt:variant>
        <vt:i4>74</vt:i4>
      </vt:variant>
      <vt:variant>
        <vt:i4>0</vt:i4>
      </vt:variant>
      <vt:variant>
        <vt:i4>5</vt:i4>
      </vt:variant>
      <vt:variant>
        <vt:lpwstr/>
      </vt:variant>
      <vt:variant>
        <vt:lpwstr>_Toc230517304</vt:lpwstr>
      </vt:variant>
      <vt:variant>
        <vt:i4>1441840</vt:i4>
      </vt:variant>
      <vt:variant>
        <vt:i4>68</vt:i4>
      </vt:variant>
      <vt:variant>
        <vt:i4>0</vt:i4>
      </vt:variant>
      <vt:variant>
        <vt:i4>5</vt:i4>
      </vt:variant>
      <vt:variant>
        <vt:lpwstr/>
      </vt:variant>
      <vt:variant>
        <vt:lpwstr>_Toc230517303</vt:lpwstr>
      </vt:variant>
      <vt:variant>
        <vt:i4>1441840</vt:i4>
      </vt:variant>
      <vt:variant>
        <vt:i4>62</vt:i4>
      </vt:variant>
      <vt:variant>
        <vt:i4>0</vt:i4>
      </vt:variant>
      <vt:variant>
        <vt:i4>5</vt:i4>
      </vt:variant>
      <vt:variant>
        <vt:lpwstr/>
      </vt:variant>
      <vt:variant>
        <vt:lpwstr>_Toc230517302</vt:lpwstr>
      </vt:variant>
      <vt:variant>
        <vt:i4>1441840</vt:i4>
      </vt:variant>
      <vt:variant>
        <vt:i4>56</vt:i4>
      </vt:variant>
      <vt:variant>
        <vt:i4>0</vt:i4>
      </vt:variant>
      <vt:variant>
        <vt:i4>5</vt:i4>
      </vt:variant>
      <vt:variant>
        <vt:lpwstr/>
      </vt:variant>
      <vt:variant>
        <vt:lpwstr>_Toc230517301</vt:lpwstr>
      </vt:variant>
      <vt:variant>
        <vt:i4>1441840</vt:i4>
      </vt:variant>
      <vt:variant>
        <vt:i4>50</vt:i4>
      </vt:variant>
      <vt:variant>
        <vt:i4>0</vt:i4>
      </vt:variant>
      <vt:variant>
        <vt:i4>5</vt:i4>
      </vt:variant>
      <vt:variant>
        <vt:lpwstr/>
      </vt:variant>
      <vt:variant>
        <vt:lpwstr>_Toc230517300</vt:lpwstr>
      </vt:variant>
      <vt:variant>
        <vt:i4>2031665</vt:i4>
      </vt:variant>
      <vt:variant>
        <vt:i4>44</vt:i4>
      </vt:variant>
      <vt:variant>
        <vt:i4>0</vt:i4>
      </vt:variant>
      <vt:variant>
        <vt:i4>5</vt:i4>
      </vt:variant>
      <vt:variant>
        <vt:lpwstr/>
      </vt:variant>
      <vt:variant>
        <vt:lpwstr>_Toc230517299</vt:lpwstr>
      </vt:variant>
      <vt:variant>
        <vt:i4>2031665</vt:i4>
      </vt:variant>
      <vt:variant>
        <vt:i4>38</vt:i4>
      </vt:variant>
      <vt:variant>
        <vt:i4>0</vt:i4>
      </vt:variant>
      <vt:variant>
        <vt:i4>5</vt:i4>
      </vt:variant>
      <vt:variant>
        <vt:lpwstr/>
      </vt:variant>
      <vt:variant>
        <vt:lpwstr>_Toc230517298</vt:lpwstr>
      </vt:variant>
      <vt:variant>
        <vt:i4>2031665</vt:i4>
      </vt:variant>
      <vt:variant>
        <vt:i4>32</vt:i4>
      </vt:variant>
      <vt:variant>
        <vt:i4>0</vt:i4>
      </vt:variant>
      <vt:variant>
        <vt:i4>5</vt:i4>
      </vt:variant>
      <vt:variant>
        <vt:lpwstr/>
      </vt:variant>
      <vt:variant>
        <vt:lpwstr>_Toc230517297</vt:lpwstr>
      </vt:variant>
      <vt:variant>
        <vt:i4>2031665</vt:i4>
      </vt:variant>
      <vt:variant>
        <vt:i4>26</vt:i4>
      </vt:variant>
      <vt:variant>
        <vt:i4>0</vt:i4>
      </vt:variant>
      <vt:variant>
        <vt:i4>5</vt:i4>
      </vt:variant>
      <vt:variant>
        <vt:lpwstr/>
      </vt:variant>
      <vt:variant>
        <vt:lpwstr>_Toc230517296</vt:lpwstr>
      </vt:variant>
      <vt:variant>
        <vt:i4>2031665</vt:i4>
      </vt:variant>
      <vt:variant>
        <vt:i4>20</vt:i4>
      </vt:variant>
      <vt:variant>
        <vt:i4>0</vt:i4>
      </vt:variant>
      <vt:variant>
        <vt:i4>5</vt:i4>
      </vt:variant>
      <vt:variant>
        <vt:lpwstr/>
      </vt:variant>
      <vt:variant>
        <vt:lpwstr>_Toc230517295</vt:lpwstr>
      </vt:variant>
      <vt:variant>
        <vt:i4>2031665</vt:i4>
      </vt:variant>
      <vt:variant>
        <vt:i4>14</vt:i4>
      </vt:variant>
      <vt:variant>
        <vt:i4>0</vt:i4>
      </vt:variant>
      <vt:variant>
        <vt:i4>5</vt:i4>
      </vt:variant>
      <vt:variant>
        <vt:lpwstr/>
      </vt:variant>
      <vt:variant>
        <vt:lpwstr>_Toc230517294</vt:lpwstr>
      </vt:variant>
      <vt:variant>
        <vt:i4>2031665</vt:i4>
      </vt:variant>
      <vt:variant>
        <vt:i4>8</vt:i4>
      </vt:variant>
      <vt:variant>
        <vt:i4>0</vt:i4>
      </vt:variant>
      <vt:variant>
        <vt:i4>5</vt:i4>
      </vt:variant>
      <vt:variant>
        <vt:lpwstr/>
      </vt:variant>
      <vt:variant>
        <vt:lpwstr>_Toc230517293</vt:lpwstr>
      </vt:variant>
      <vt:variant>
        <vt:i4>2031665</vt:i4>
      </vt:variant>
      <vt:variant>
        <vt:i4>2</vt:i4>
      </vt:variant>
      <vt:variant>
        <vt:i4>0</vt:i4>
      </vt:variant>
      <vt:variant>
        <vt:i4>5</vt:i4>
      </vt:variant>
      <vt:variant>
        <vt:lpwstr/>
      </vt:variant>
      <vt:variant>
        <vt:lpwstr>_Toc230517292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Operations</dc:title>
  <dc:creator>Axway CDG</dc:creator>
  <cp:lastModifiedBy>pfenersky</cp:lastModifiedBy>
  <cp:revision>22</cp:revision>
  <cp:lastPrinted>2014-05-29T12:46:00Z</cp:lastPrinted>
  <dcterms:created xsi:type="dcterms:W3CDTF">2014-08-07T20:52:00Z</dcterms:created>
  <dcterms:modified xsi:type="dcterms:W3CDTF">2014-12-19T16:37:00Z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ive_VersionGuid">
    <vt:lpwstr>ca62b1fb60564366b996a577bb9a91f9</vt:lpwstr>
  </property>
  <property fmtid="{D5CDD505-2E9C-101B-9397-08002B2CF9AE}" pid="3" name="Jive_LatestUserAccountName">
    <vt:lpwstr>ttotev@axway.com</vt:lpwstr>
  </property>
  <property fmtid="{D5CDD505-2E9C-101B-9397-08002B2CF9AE}" pid="4" name="Offisync_ServerID">
    <vt:lpwstr>42c6c282-56b9-4fb6-b625-fe469f1b8887</vt:lpwstr>
  </property>
  <property fmtid="{D5CDD505-2E9C-101B-9397-08002B2CF9AE}" pid="5" name="Offisync_UpdateToken">
    <vt:lpwstr>7</vt:lpwstr>
  </property>
  <property fmtid="{D5CDD505-2E9C-101B-9397-08002B2CF9AE}" pid="6" name="Offisync_ProviderInitializationData">
    <vt:lpwstr>https://axway.jiveon.com/</vt:lpwstr>
  </property>
  <property fmtid="{D5CDD505-2E9C-101B-9397-08002B2CF9AE}" pid="7" name="Offisync_UniqueId">
    <vt:lpwstr>14560</vt:lpwstr>
  </property>
  <property fmtid="{D5CDD505-2E9C-101B-9397-08002B2CF9AE}" pid="8" name="Jive_ModifiedButNotPublished">
    <vt:lpwstr>False</vt:lpwstr>
  </property>
  <property fmtid="{D5CDD505-2E9C-101B-9397-08002B2CF9AE}" pid="9" name="Jive_PrevVersionNumber">
    <vt:lpwstr>6</vt:lpwstr>
  </property>
  <property fmtid="{D5CDD505-2E9C-101B-9397-08002B2CF9AE}" pid="10" name="Jive_VersionGuid_v2.5">
    <vt:lpwstr>cd7195de40494cfa87aebb3015d2ac42</vt:lpwstr>
  </property>
  <property fmtid="{D5CDD505-2E9C-101B-9397-08002B2CF9AE}" pid="11" name="Jive_LatestFileFullName">
    <vt:lpwstr>669c67b17b6b8c032011c272739dfe0d</vt:lpwstr>
  </property>
</Properties>
</file>